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A90F1" w14:textId="77777777" w:rsidR="00A6167B" w:rsidRDefault="00A6167B" w:rsidP="00A6167B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69DFFB1F" wp14:editId="06106A0B">
                <wp:simplePos x="0" y="0"/>
                <wp:positionH relativeFrom="margin">
                  <wp:align>center</wp:align>
                </wp:positionH>
                <wp:positionV relativeFrom="paragraph">
                  <wp:posOffset>-360680</wp:posOffset>
                </wp:positionV>
                <wp:extent cx="6554624" cy="9951696"/>
                <wp:effectExtent l="0" t="0" r="17780" b="12065"/>
                <wp:wrapNone/>
                <wp:docPr id="745397644" name="Прямоугольник 745397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624" cy="99516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3CB57C0" w14:textId="77777777" w:rsidR="00A6167B" w:rsidRDefault="00A6167B" w:rsidP="00A6167B">
                            <w:pPr>
                              <w:spacing w:before="508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FB1F" id="Прямоугольник 745397644" o:spid="_x0000_s1026" style="position:absolute;left:0;text-align:left;margin-left:0;margin-top:-28.4pt;width:516.1pt;height:783.6pt;z-index:-251657216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" strokeweight="2pt">
                <v:fill opacity="0"/>
                <v:stroke startarrowwidth="narrow" startarrowlength="short" endarrowwidth="narrow" endarrowlength="short"/>
                <v:textbox inset="2.53958mm,1.2694mm,2.53958mm,1.2694mm">
                  <w:txbxContent>
                    <w:p w14:paraId="53CB57C0" w14:textId="77777777" w:rsidR="00A6167B" w:rsidRDefault="00A6167B" w:rsidP="00A6167B">
                      <w:pPr>
                        <w:spacing w:before="5080"/>
                        <w:ind w:firstLine="0"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Частное учреждение образования</w:t>
      </w:r>
    </w:p>
    <w:p w14:paraId="428752EE" w14:textId="77777777" w:rsidR="00A6167B" w:rsidRPr="00CA05CB" w:rsidRDefault="00A6167B" w:rsidP="00A6167B">
      <w:pPr>
        <w:ind w:firstLine="0"/>
        <w:jc w:val="center"/>
      </w:pPr>
      <w:r>
        <w:t>«Колледж бизнеса и права»</w:t>
      </w:r>
    </w:p>
    <w:p w14:paraId="2AD0ABC8" w14:textId="2600D473" w:rsidR="00A6167B" w:rsidRPr="00394A42" w:rsidRDefault="00394A42" w:rsidP="00780790">
      <w:pPr>
        <w:spacing w:before="3920" w:after="280"/>
        <w:ind w:firstLine="0"/>
        <w:jc w:val="center"/>
        <w:rPr>
          <w:rFonts w:eastAsia="Times New Roman" w:cs="Times New Roman"/>
          <w:color w:val="000000"/>
          <w:szCs w:val="28"/>
        </w:rPr>
      </w:pPr>
      <w:r w:rsidRPr="00394A42">
        <w:rPr>
          <w:rFonts w:eastAsia="Times New Roman" w:cs="Times New Roman"/>
          <w:color w:val="000000"/>
          <w:szCs w:val="28"/>
        </w:rPr>
        <w:t>РАЗРАБОТКА ЭЛЕКТРОННОГО ОРГАНАЙЗЕРА ДЛЯ ПРЕДСЕДАТЕЛЯ ЦИКЛОВОЙ КОМИССИИ ЧУО "КОЛЛЕДЖ БИЗНЕСА И ПРАВА"</w:t>
      </w:r>
    </w:p>
    <w:p w14:paraId="0960AD52" w14:textId="4ADAAB59" w:rsidR="00780790" w:rsidRDefault="00780790" w:rsidP="00780790">
      <w:pPr>
        <w:spacing w:after="280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ПОЯСНИТЕЛЬНАЯ ЗАПИСКА</w:t>
      </w:r>
    </w:p>
    <w:p w14:paraId="46369F79" w14:textId="77777777" w:rsidR="004370DD" w:rsidRDefault="00780790" w:rsidP="00780790">
      <w:pPr>
        <w:spacing w:after="280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к курсовому проекту по учебному предмету </w:t>
      </w:r>
    </w:p>
    <w:p w14:paraId="117E4760" w14:textId="2B5064C5" w:rsidR="00780790" w:rsidRPr="00780790" w:rsidRDefault="00780790" w:rsidP="00780790">
      <w:pPr>
        <w:spacing w:after="280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«Конструирование программ и языки программирования»</w:t>
      </w:r>
    </w:p>
    <w:p w14:paraId="443269AC" w14:textId="073BBA8A" w:rsidR="00A6167B" w:rsidRDefault="00780790" w:rsidP="00780790">
      <w:pPr>
        <w:spacing w:after="2520"/>
        <w:ind w:firstLine="0"/>
        <w:jc w:val="center"/>
      </w:pPr>
      <w:r>
        <w:t xml:space="preserve">КП </w:t>
      </w:r>
      <w:r w:rsidR="00A6167B">
        <w:t>Т.2920</w:t>
      </w:r>
      <w:r w:rsidR="00A6167B" w:rsidRPr="000A19CB">
        <w:t>0</w:t>
      </w:r>
      <w:r w:rsidR="00394A42" w:rsidRPr="00BE1012">
        <w:t>5</w:t>
      </w:r>
      <w:r w:rsidR="00A6167B">
        <w:t>.401</w:t>
      </w:r>
    </w:p>
    <w:p w14:paraId="5D0CB271" w14:textId="3C7BBA2D" w:rsidR="00A6167B" w:rsidRDefault="00A6167B" w:rsidP="00A6167B">
      <w:pPr>
        <w:spacing w:after="280"/>
        <w:ind w:firstLine="0"/>
      </w:pPr>
      <w:r>
        <w:t>Руководитель проекта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 xml:space="preserve">( </w:t>
      </w:r>
      <w:proofErr w:type="spellStart"/>
      <w:r>
        <w:t>Е.Н.Коропа</w:t>
      </w:r>
      <w:proofErr w:type="spellEnd"/>
      <w:proofErr w:type="gramEnd"/>
      <w:r>
        <w:t xml:space="preserve"> )</w:t>
      </w:r>
    </w:p>
    <w:p w14:paraId="44B3BA67" w14:textId="3A1E5EA7" w:rsidR="00780790" w:rsidRPr="00780790" w:rsidRDefault="00A6167B" w:rsidP="00780790">
      <w:pPr>
        <w:ind w:firstLine="0"/>
      </w:pPr>
      <w:r>
        <w:t>Обучающ</w:t>
      </w:r>
      <w:r w:rsidR="00394A42">
        <w:t>ая</w:t>
      </w:r>
      <w:r>
        <w:t>ся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 xml:space="preserve">( </w:t>
      </w:r>
      <w:proofErr w:type="spellStart"/>
      <w:r w:rsidR="00394A42">
        <w:t>В</w:t>
      </w:r>
      <w:r>
        <w:t>.</w:t>
      </w:r>
      <w:r w:rsidR="00394A42">
        <w:t>В</w:t>
      </w:r>
      <w:r>
        <w:t>.</w:t>
      </w:r>
      <w:r w:rsidR="00394A42">
        <w:t>Внук</w:t>
      </w:r>
      <w:proofErr w:type="spellEnd"/>
      <w:proofErr w:type="gramEnd"/>
      <w:r>
        <w:t xml:space="preserve"> )</w:t>
      </w:r>
    </w:p>
    <w:p w14:paraId="1D268599" w14:textId="0BEFC1FA" w:rsidR="00A6167B" w:rsidRPr="00780790" w:rsidRDefault="00A6167B" w:rsidP="004370DD">
      <w:pPr>
        <w:spacing w:before="2840"/>
        <w:ind w:firstLine="0"/>
        <w:jc w:val="center"/>
        <w:sectPr w:rsidR="00A6167B" w:rsidRPr="00780790" w:rsidSect="00382F5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202</w:t>
      </w:r>
      <w:r w:rsidR="00780790">
        <w:t>5</w:t>
      </w:r>
    </w:p>
    <w:p w14:paraId="3E1CF131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jc w:val="center"/>
        <w:rPr>
          <w:rFonts w:cs="Times New Roman"/>
          <w:b/>
          <w:szCs w:val="28"/>
        </w:rPr>
      </w:pPr>
      <w:r w:rsidRPr="00CE01A5">
        <w:rPr>
          <w:rFonts w:cs="Times New Roman"/>
          <w:b/>
          <w:szCs w:val="28"/>
        </w:rPr>
        <w:lastRenderedPageBreak/>
        <w:t>Этикетка</w:t>
      </w:r>
    </w:p>
    <w:p w14:paraId="775DC528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jc w:val="center"/>
        <w:rPr>
          <w:rFonts w:cs="Times New Roman"/>
          <w:szCs w:val="28"/>
        </w:rPr>
      </w:pPr>
      <w:r w:rsidRPr="00CE01A5">
        <w:rPr>
          <w:rFonts w:cs="Times New Roman"/>
          <w:szCs w:val="28"/>
        </w:rPr>
        <w:t>для курсовых проектов</w:t>
      </w:r>
    </w:p>
    <w:p w14:paraId="63617FFF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jc w:val="center"/>
        <w:rPr>
          <w:rFonts w:cs="Times New Roman"/>
          <w:szCs w:val="28"/>
        </w:rPr>
      </w:pPr>
    </w:p>
    <w:p w14:paraId="2E784C34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jc w:val="center"/>
        <w:rPr>
          <w:rFonts w:cs="Times New Roman"/>
          <w:b/>
          <w:szCs w:val="28"/>
        </w:rPr>
      </w:pPr>
      <w:r w:rsidRPr="00CE01A5">
        <w:rPr>
          <w:rFonts w:cs="Times New Roman"/>
          <w:b/>
          <w:szCs w:val="28"/>
        </w:rPr>
        <w:t>Курсовой проект</w:t>
      </w:r>
    </w:p>
    <w:p w14:paraId="58103650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jc w:val="center"/>
        <w:rPr>
          <w:rFonts w:cs="Times New Roman"/>
          <w:b/>
          <w:szCs w:val="28"/>
        </w:rPr>
      </w:pPr>
    </w:p>
    <w:p w14:paraId="01008996" w14:textId="446C516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  <w:r w:rsidRPr="00CE01A5">
        <w:rPr>
          <w:rFonts w:cs="Times New Roman"/>
        </w:rPr>
        <w:t xml:space="preserve">Тема </w:t>
      </w:r>
      <w:r w:rsidR="00394A42" w:rsidRPr="00394A42">
        <w:rPr>
          <w:rFonts w:eastAsia="Times New Roman" w:cs="Times New Roman"/>
          <w:color w:val="000000"/>
          <w:szCs w:val="28"/>
          <w:u w:val="single"/>
        </w:rPr>
        <w:t>Разработка электронного органайзера для председателя цикловой комиссии ЧУО "Колледж бизнеса и права"</w:t>
      </w:r>
    </w:p>
    <w:p w14:paraId="0CAAEFE6" w14:textId="647DF9A2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>
        <w:rPr>
          <w:rFonts w:cs="Times New Roman"/>
          <w:u w:val="single"/>
        </w:rPr>
        <w:t>КП Т.29200</w:t>
      </w:r>
      <w:r w:rsidR="00394A42">
        <w:rPr>
          <w:rFonts w:cs="Times New Roman"/>
          <w:u w:val="single"/>
        </w:rPr>
        <w:t>5</w:t>
      </w:r>
      <w:r>
        <w:rPr>
          <w:rFonts w:cs="Times New Roman"/>
          <w:u w:val="single"/>
        </w:rPr>
        <w:t>.401</w:t>
      </w:r>
    </w:p>
    <w:p w14:paraId="14C20B12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</w:p>
    <w:p w14:paraId="732F7F93" w14:textId="39C8E9C4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  <w:r w:rsidRPr="00CE01A5">
        <w:rPr>
          <w:rFonts w:cs="Times New Roman"/>
        </w:rPr>
        <w:t xml:space="preserve">Разработан </w:t>
      </w:r>
      <w:r w:rsidR="00394A42">
        <w:rPr>
          <w:rFonts w:cs="Times New Roman"/>
          <w:u w:val="single"/>
        </w:rPr>
        <w:t>Внук</w:t>
      </w:r>
      <w:r>
        <w:rPr>
          <w:rFonts w:cs="Times New Roman"/>
          <w:u w:val="single"/>
        </w:rPr>
        <w:t xml:space="preserve"> </w:t>
      </w:r>
      <w:r w:rsidR="00394A42">
        <w:rPr>
          <w:rFonts w:cs="Times New Roman"/>
          <w:u w:val="single"/>
        </w:rPr>
        <w:t>В</w:t>
      </w:r>
      <w:r>
        <w:rPr>
          <w:rFonts w:cs="Times New Roman"/>
          <w:u w:val="single"/>
        </w:rPr>
        <w:t>.</w:t>
      </w:r>
      <w:r w:rsidR="00394A42">
        <w:rPr>
          <w:rFonts w:cs="Times New Roman"/>
          <w:u w:val="single"/>
        </w:rPr>
        <w:t>В</w:t>
      </w:r>
      <w:r>
        <w:rPr>
          <w:rFonts w:cs="Times New Roman"/>
          <w:u w:val="single"/>
        </w:rPr>
        <w:t>.</w:t>
      </w:r>
      <w:r>
        <w:rPr>
          <w:rFonts w:cs="Times New Roman"/>
          <w:u w:val="single"/>
        </w:rPr>
        <w:tab/>
      </w:r>
    </w:p>
    <w:p w14:paraId="003E1E48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  <w:r w:rsidRPr="00CE01A5">
        <w:rPr>
          <w:rFonts w:cs="Times New Roman"/>
        </w:rPr>
        <w:t>Утвержден</w:t>
      </w:r>
      <w:r>
        <w:rPr>
          <w:rFonts w:cs="Times New Roman"/>
        </w:rPr>
        <w:t xml:space="preserve"> </w:t>
      </w:r>
      <w:r>
        <w:rPr>
          <w:rFonts w:cs="Times New Roman"/>
          <w:u w:val="single"/>
        </w:rPr>
        <w:t>Коропа Е.Н.</w:t>
      </w:r>
      <w:r w:rsidRPr="00266756">
        <w:rPr>
          <w:rFonts w:cs="Times New Roman"/>
          <w:u w:val="single"/>
        </w:rPr>
        <w:tab/>
      </w:r>
    </w:p>
    <w:p w14:paraId="6A1C735D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  <w:r w:rsidRPr="00CE01A5">
        <w:rPr>
          <w:rFonts w:cs="Times New Roman"/>
        </w:rPr>
        <w:t xml:space="preserve">Руководитель: </w:t>
      </w:r>
      <w:r>
        <w:rPr>
          <w:rFonts w:cs="Times New Roman"/>
          <w:u w:val="single"/>
        </w:rPr>
        <w:t>Коропа Е.Н.</w:t>
      </w:r>
      <w:r w:rsidRPr="00266756">
        <w:rPr>
          <w:rFonts w:cs="Times New Roman"/>
          <w:u w:val="single"/>
        </w:rPr>
        <w:tab/>
      </w:r>
      <w:r w:rsidRPr="00266756">
        <w:rPr>
          <w:rFonts w:cs="Times New Roman"/>
          <w:u w:val="single"/>
        </w:rPr>
        <w:tab/>
      </w:r>
      <w:r w:rsidRPr="00266756">
        <w:rPr>
          <w:rFonts w:cs="Times New Roman"/>
          <w:u w:val="single"/>
        </w:rPr>
        <w:tab/>
      </w:r>
    </w:p>
    <w:p w14:paraId="6082B45D" w14:textId="0C63689C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 w:rsidRPr="00CE01A5">
        <w:rPr>
          <w:rFonts w:cs="Times New Roman"/>
        </w:rPr>
        <w:t xml:space="preserve">Технические средства: </w:t>
      </w:r>
      <w:r>
        <w:rPr>
          <w:rFonts w:cs="Times New Roman"/>
          <w:u w:val="single"/>
        </w:rPr>
        <w:t>ПК с ЦПУ частотой от 2 ГГц и ОП от 4 ГБ, монитор, клавиатура, мышь</w:t>
      </w:r>
    </w:p>
    <w:p w14:paraId="114E4C7F" w14:textId="4BCBE87E" w:rsidR="00780790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  <w:lang w:val="en-US"/>
        </w:rPr>
      </w:pPr>
      <w:r w:rsidRPr="000B28A7">
        <w:rPr>
          <w:rFonts w:cs="Times New Roman"/>
        </w:rPr>
        <w:t>Программные</w:t>
      </w:r>
      <w:r w:rsidRPr="00BE1012">
        <w:rPr>
          <w:rFonts w:cs="Times New Roman"/>
          <w:lang w:val="en-US"/>
        </w:rPr>
        <w:t xml:space="preserve"> </w:t>
      </w:r>
      <w:r w:rsidRPr="000B28A7">
        <w:rPr>
          <w:rFonts w:cs="Times New Roman"/>
        </w:rPr>
        <w:t>средства</w:t>
      </w:r>
      <w:r w:rsidRPr="00BE1012">
        <w:rPr>
          <w:rFonts w:cs="Times New Roman"/>
          <w:lang w:val="en-US"/>
        </w:rPr>
        <w:t xml:space="preserve">: </w:t>
      </w:r>
      <w:r>
        <w:rPr>
          <w:rFonts w:cs="Times New Roman"/>
          <w:u w:val="single"/>
        </w:rPr>
        <w:t>ОС</w:t>
      </w:r>
      <w:r w:rsidRPr="00BE1012">
        <w:rPr>
          <w:rFonts w:cs="Times New Roman"/>
          <w:u w:val="single"/>
          <w:lang w:val="en-US"/>
        </w:rPr>
        <w:t xml:space="preserve"> Microsoft Windows 1</w:t>
      </w:r>
      <w:r w:rsidR="005715EC" w:rsidRPr="00BE1012">
        <w:rPr>
          <w:rFonts w:cs="Times New Roman"/>
          <w:u w:val="single"/>
          <w:lang w:val="en-US"/>
        </w:rPr>
        <w:t xml:space="preserve">1 </w:t>
      </w:r>
      <w:r w:rsidR="005715EC">
        <w:rPr>
          <w:rFonts w:cs="Times New Roman"/>
          <w:u w:val="single"/>
          <w:lang w:val="en-US"/>
        </w:rPr>
        <w:t>Pro</w:t>
      </w:r>
      <w:r w:rsidRPr="00BE1012">
        <w:rPr>
          <w:rFonts w:cs="Times New Roman"/>
          <w:u w:val="single"/>
          <w:lang w:val="en-US"/>
        </w:rPr>
        <w:t>, Microsoft Visual Studi</w:t>
      </w:r>
      <w:r w:rsidR="006D1B51">
        <w:rPr>
          <w:rFonts w:cs="Times New Roman"/>
          <w:u w:val="single"/>
          <w:lang w:val="en-US"/>
        </w:rPr>
        <w:t>o</w:t>
      </w:r>
      <w:r w:rsidR="000B28A7">
        <w:rPr>
          <w:rFonts w:cs="Times New Roman"/>
          <w:u w:val="single"/>
          <w:lang w:val="en-US"/>
        </w:rPr>
        <w:t>,</w:t>
      </w:r>
    </w:p>
    <w:p w14:paraId="68A31897" w14:textId="3181E55E" w:rsidR="000B28A7" w:rsidRPr="00394A42" w:rsidRDefault="000B28A7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 w:rsidRPr="00394A42">
        <w:rPr>
          <w:rFonts w:cs="Times New Roman"/>
          <w:u w:val="single"/>
        </w:rPr>
        <w:t>.</w:t>
      </w:r>
      <w:r>
        <w:rPr>
          <w:rFonts w:cs="Times New Roman"/>
          <w:u w:val="single"/>
          <w:lang w:val="en-US"/>
        </w:rPr>
        <w:t>NET</w:t>
      </w:r>
      <w:r w:rsidRPr="00394A42">
        <w:rPr>
          <w:rFonts w:cs="Times New Roman"/>
          <w:u w:val="single"/>
        </w:rPr>
        <w:t xml:space="preserve"> 9.0, .</w:t>
      </w:r>
      <w:r>
        <w:rPr>
          <w:rFonts w:cs="Times New Roman"/>
          <w:u w:val="single"/>
          <w:lang w:val="en-US"/>
        </w:rPr>
        <w:t>NET</w:t>
      </w:r>
      <w:r w:rsidRPr="00394A42">
        <w:rPr>
          <w:rFonts w:cs="Times New Roman"/>
          <w:u w:val="single"/>
        </w:rPr>
        <w:t xml:space="preserve"> </w:t>
      </w:r>
      <w:r>
        <w:rPr>
          <w:rFonts w:cs="Times New Roman"/>
          <w:u w:val="single"/>
          <w:lang w:val="en-US"/>
        </w:rPr>
        <w:t>Framework</w:t>
      </w:r>
      <w:r w:rsidRPr="00394A42">
        <w:rPr>
          <w:rFonts w:cs="Times New Roman"/>
          <w:u w:val="single"/>
        </w:rPr>
        <w:t xml:space="preserve"> 4.8</w:t>
      </w:r>
    </w:p>
    <w:p w14:paraId="03D96F85" w14:textId="77777777" w:rsidR="00780790" w:rsidRPr="008A31EE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</w:p>
    <w:p w14:paraId="4797EA74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b/>
        </w:rPr>
      </w:pPr>
      <w:r w:rsidRPr="00CE01A5">
        <w:rPr>
          <w:rFonts w:cs="Times New Roman"/>
          <w:b/>
        </w:rPr>
        <w:t xml:space="preserve">Состав документа: </w:t>
      </w:r>
    </w:p>
    <w:p w14:paraId="2A0A3344" w14:textId="2C5F7681" w:rsidR="00780790" w:rsidRPr="00905727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 w:rsidRPr="00CE01A5">
        <w:rPr>
          <w:rFonts w:cs="Times New Roman"/>
        </w:rPr>
        <w:t xml:space="preserve">Пояснительная записка – </w:t>
      </w:r>
      <w:r w:rsidR="00394A42">
        <w:rPr>
          <w:rFonts w:cs="Times New Roman"/>
        </w:rPr>
        <w:t>Внук</w:t>
      </w:r>
      <w:r w:rsidR="00905727">
        <w:rPr>
          <w:rFonts w:cs="Times New Roman"/>
        </w:rPr>
        <w:t xml:space="preserve"> ПЗ</w:t>
      </w:r>
      <w:r w:rsidR="00905727" w:rsidRPr="00905727">
        <w:rPr>
          <w:rFonts w:cs="Times New Roman"/>
        </w:rPr>
        <w:t>.</w:t>
      </w:r>
      <w:r w:rsidR="00905727">
        <w:rPr>
          <w:rFonts w:cs="Times New Roman"/>
          <w:lang w:val="en-US"/>
        </w:rPr>
        <w:t>docx</w:t>
      </w:r>
    </w:p>
    <w:p w14:paraId="645D8A59" w14:textId="77777777" w:rsidR="00780790" w:rsidRPr="00643D72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 w:rsidRPr="00CE01A5">
        <w:rPr>
          <w:rFonts w:cs="Times New Roman"/>
        </w:rPr>
        <w:t xml:space="preserve">Графическая часть – </w:t>
      </w:r>
    </w:p>
    <w:p w14:paraId="73915F95" w14:textId="22D85FD9" w:rsidR="00780790" w:rsidRPr="00812FC3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>
        <w:rPr>
          <w:rFonts w:cs="Times New Roman"/>
        </w:rPr>
        <w:t>Папка с проектом</w:t>
      </w:r>
      <w:r w:rsidRPr="00CE01A5">
        <w:rPr>
          <w:rFonts w:cs="Times New Roman"/>
        </w:rPr>
        <w:t xml:space="preserve"> – </w:t>
      </w:r>
      <w:r w:rsidR="00394A42">
        <w:rPr>
          <w:rFonts w:cs="Times New Roman"/>
        </w:rPr>
        <w:t>Курсовая1</w:t>
      </w:r>
      <w:r w:rsidR="00905727" w:rsidRPr="00812FC3">
        <w:rPr>
          <w:rFonts w:cs="Times New Roman"/>
        </w:rPr>
        <w:t>.0</w:t>
      </w:r>
    </w:p>
    <w:p w14:paraId="2B0CBC82" w14:textId="4E1B7015" w:rsidR="00780790" w:rsidRPr="00812FC3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 w:rsidRPr="00643D72">
        <w:rPr>
          <w:rFonts w:cs="Times New Roman"/>
        </w:rPr>
        <w:t xml:space="preserve">Установочный пакет программного средства – </w:t>
      </w:r>
      <w:r w:rsidR="00812FC3">
        <w:rPr>
          <w:rFonts w:cs="Times New Roman"/>
          <w:lang w:val="en-US"/>
        </w:rPr>
        <w:t>setup</w:t>
      </w:r>
      <w:r w:rsidR="00812FC3" w:rsidRPr="00812FC3">
        <w:rPr>
          <w:rFonts w:cs="Times New Roman"/>
        </w:rPr>
        <w:t>.</w:t>
      </w:r>
      <w:r w:rsidR="00812FC3">
        <w:rPr>
          <w:rFonts w:cs="Times New Roman"/>
          <w:lang w:val="en-US"/>
        </w:rPr>
        <w:t>exe</w:t>
      </w:r>
    </w:p>
    <w:p w14:paraId="22A897ED" w14:textId="1B86A1A1" w:rsidR="00780790" w:rsidRPr="006D1B51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  <w:r w:rsidRPr="00CE01A5">
        <w:rPr>
          <w:rFonts w:cs="Times New Roman"/>
        </w:rPr>
        <w:t xml:space="preserve">Сведения о защите информации: логин </w:t>
      </w:r>
      <w:r>
        <w:rPr>
          <w:rFonts w:cs="Times New Roman"/>
          <w:u w:val="single"/>
        </w:rPr>
        <w:t>отсутствует</w:t>
      </w:r>
      <w:r w:rsidRPr="00CE01A5">
        <w:rPr>
          <w:rFonts w:cs="Times New Roman"/>
        </w:rPr>
        <w:t xml:space="preserve">, пароль </w:t>
      </w:r>
      <w:r w:rsidR="008A32EE">
        <w:rPr>
          <w:rFonts w:cs="Times New Roman"/>
          <w:u w:val="single"/>
        </w:rPr>
        <w:t>13022007</w:t>
      </w:r>
    </w:p>
    <w:p w14:paraId="38D92AA0" w14:textId="44524E29" w:rsidR="00780790" w:rsidRDefault="00780790" w:rsidP="00780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</w:p>
    <w:p w14:paraId="1BE85E07" w14:textId="15310AE4" w:rsidR="0072578B" w:rsidRDefault="000D7AC1" w:rsidP="00584CEF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D9C41" wp14:editId="6C66ACB1">
                <wp:simplePos x="0" y="0"/>
                <wp:positionH relativeFrom="column">
                  <wp:posOffset>5654040</wp:posOffset>
                </wp:positionH>
                <wp:positionV relativeFrom="paragraph">
                  <wp:posOffset>4495800</wp:posOffset>
                </wp:positionV>
                <wp:extent cx="464820" cy="352425"/>
                <wp:effectExtent l="0" t="0" r="11430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ED19C" id="Прямоугольник 3" o:spid="_x0000_s1026" style="position:absolute;margin-left:445.2pt;margin-top:354pt;width:36.6pt;height:2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" fillcolor="white [3201]" strokecolor="white [3212]" strokeweight="1pt"/>
            </w:pict>
          </mc:Fallback>
        </mc:AlternateContent>
      </w:r>
      <w:r w:rsidR="0072578B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1818568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60277A" w14:textId="710147E8" w:rsidR="00D25CB5" w:rsidRPr="00D25CB5" w:rsidRDefault="00E5415B" w:rsidP="00D25CB5">
          <w:pPr>
            <w:pStyle w:val="af4"/>
            <w:spacing w:before="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3322C">
            <w:rPr>
              <w:rFonts w:eastAsia="Times New Roman" w:cs="Times New Roman"/>
              <w:b/>
              <w:bCs/>
              <w:noProof/>
              <w:sz w:val="24"/>
              <w:szCs w:val="24"/>
            </w:rPr>
            <mc:AlternateContent>
              <mc:Choice Requires="wpg">
                <w:drawing>
                  <wp:anchor distT="0" distB="0" distL="0" distR="0" simplePos="0" relativeHeight="251675648" behindDoc="1" locked="0" layoutInCell="1" hidden="0" allowOverlap="1" wp14:anchorId="08CAC4E5" wp14:editId="5588234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61150" cy="9932670"/>
                    <wp:effectExtent l="0" t="0" r="0" b="11430"/>
                    <wp:wrapNone/>
                    <wp:docPr id="2" name="Груп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1150" cy="9932670"/>
                              <a:chOff x="2051303" y="0"/>
                              <a:chExt cx="6687248" cy="7560000"/>
                            </a:xfrm>
                          </wpg:grpSpPr>
                          <wpg:grpSp>
                            <wpg:cNvPr id="5" name="Группа 5"/>
                            <wpg:cNvGrpSpPr/>
                            <wpg:grpSpPr>
                              <a:xfrm>
                                <a:off x="2051303" y="0"/>
                                <a:ext cx="6687248" cy="7560000"/>
                                <a:chOff x="0" y="0"/>
                                <a:chExt cx="20297" cy="20000"/>
                              </a:xfrm>
                            </wpg:grpSpPr>
                            <wps:wsp>
                              <wps:cNvPr id="19" name="Прямоугольник 19"/>
                              <wps:cNvSpPr/>
                              <wps:spPr>
                                <a:xfrm>
                                  <a:off x="0" y="0"/>
                                  <a:ext cx="20297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3B8088" w14:textId="77777777" w:rsidR="00E5415B" w:rsidRDefault="00E5415B" w:rsidP="00E5415B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" name="Прямоугольник 21"/>
                              <wps:cNvSpPr/>
                              <wps:spPr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DBEE74E" w14:textId="77777777" w:rsidR="00E5415B" w:rsidRDefault="00E5415B" w:rsidP="00E5415B">
                                    <w:pPr>
                                      <w:pStyle w:val="af4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22" name="Прямая со стрелкой 22"/>
                              <wps:cNvCnPr/>
                              <wps:spPr>
                                <a:xfrm>
                                  <a:off x="993" y="17183"/>
                                  <a:ext cx="2" cy="103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3" name="Прямая со стрелкой 23"/>
                              <wps:cNvCnPr/>
                              <wps:spPr>
                                <a:xfrm>
                                  <a:off x="10" y="17173"/>
                                  <a:ext cx="199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6" name="Прямая со стрелкой 26"/>
                              <wps:cNvCnPr/>
                              <wps:spPr>
                                <a:xfrm>
                                  <a:off x="2186" y="17192"/>
                                  <a:ext cx="2" cy="279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7" name="Прямая со стрелкой 27"/>
                              <wps:cNvCnPr/>
                              <wps:spPr>
                                <a:xfrm>
                                  <a:off x="4919" y="17192"/>
                                  <a:ext cx="2" cy="279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8" name="Прямая со стрелкой 28"/>
                              <wps:cNvCnPr/>
                              <wps:spPr>
                                <a:xfrm>
                                  <a:off x="6557" y="17192"/>
                                  <a:ext cx="2" cy="279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" name="Прямая со стрелкой 29"/>
                              <wps:cNvCnPr/>
                              <wps:spPr>
                                <a:xfrm>
                                  <a:off x="7650" y="17183"/>
                                  <a:ext cx="2" cy="279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30" name="Прямая со стрелкой 30"/>
                              <wps:cNvCnPr/>
                              <wps:spPr>
                                <a:xfrm>
                                  <a:off x="15848" y="18239"/>
                                  <a:ext cx="4" cy="69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31" name="Прямая со стрелкой 31"/>
                              <wps:cNvCnPr/>
                              <wps:spPr>
                                <a:xfrm>
                                  <a:off x="10" y="19293"/>
                                  <a:ext cx="7621" cy="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32" name="Прямая со стрелкой 32"/>
                              <wps:cNvCnPr/>
                              <wps:spPr>
                                <a:xfrm>
                                  <a:off x="10" y="19646"/>
                                  <a:ext cx="762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33" name="Прямоугольник 33"/>
                              <wps:cNvSpPr/>
                              <wps:spPr>
                                <a:xfrm>
                                  <a:off x="54" y="17912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BC6597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39922BEC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7ABBCF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527C834E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DC616B0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03611F21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FF3E98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0B522D18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6A98B7C6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7FCF20C2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828C004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5E5B37F0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6C7DCDE6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3150D6FC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55440B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34" name="Прямоугольник 34"/>
                              <wps:cNvSpPr/>
                              <wps:spPr>
                                <a:xfrm>
                                  <a:off x="1051" y="17912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4364AE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107A2388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8B1D45A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192C402A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1A638F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70E42DE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CC2C0E6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566F35A8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36A62D9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235ED921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8BC869B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4384A3F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2929198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5BE858C5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BA274A0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35" name="Прямоугольник 35"/>
                              <wps:cNvSpPr/>
                              <wps:spPr>
                                <a:xfrm>
                                  <a:off x="2267" y="17912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611005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00B046E5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59C5FB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5B109C8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751394C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720FDBD1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6570DE81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3614E530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AA9329C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28077226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0B2EFBA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2BA376D5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9128F10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18072FCF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66C1C741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36" name="Прямоугольник 36"/>
                              <wps:cNvSpPr/>
                              <wps:spPr>
                                <a:xfrm>
                                  <a:off x="4983" y="17912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05E527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0434C92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815E20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7A8C8F2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D5D24A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7955331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4964B14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24CB27FE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0C9FA11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7F8B19E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66D371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76E833F7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51E822B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3E7473C7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48A7010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37" name="Прямоугольник 37"/>
                              <wps:cNvSpPr/>
                              <wps:spPr>
                                <a:xfrm>
                                  <a:off x="6604" y="17912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F9D654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14A0170E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CA132F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2F2C7D5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8D0CC51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5D3B203B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0506B59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68330F18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9D6FCCA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17AC8888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0FE9742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51FD8E40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7470DD6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4BEA836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EBF531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38" name="Прямоугольник 38"/>
                              <wps:cNvSpPr/>
                              <wps:spPr>
                                <a:xfrm>
                                  <a:off x="15929" y="18258"/>
                                  <a:ext cx="1475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E3894D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101710D6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FEDAE9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3C50CB2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28F46C8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4D9B1A6E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251DB82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295EEA2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949075F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41ACAC5E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85D585C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50137C77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69AC02B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49CAEA6B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88FD89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39" name="Прямоугольник 39"/>
                              <wps:cNvSpPr/>
                              <wps:spPr>
                                <a:xfrm>
                                  <a:off x="15929" y="18623"/>
                                  <a:ext cx="1475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7440BE" w14:textId="77777777" w:rsidR="00E5415B" w:rsidRPr="00761C35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  <w:p w14:paraId="33E47B7C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F62224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3</w:t>
                                    </w:r>
                                  </w:p>
                                  <w:p w14:paraId="52CAF781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F8602A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3</w:t>
                                    </w:r>
                                  </w:p>
                                  <w:p w14:paraId="6320A4FF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666ACCA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3</w:t>
                                    </w:r>
                                  </w:p>
                                  <w:p w14:paraId="5BFFBFA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D67AC99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2</w:t>
                                    </w:r>
                                  </w:p>
                                  <w:p w14:paraId="0D55685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091782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3</w:t>
                                    </w:r>
                                  </w:p>
                                  <w:p w14:paraId="07BB24C5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17E60AD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3</w:t>
                                    </w:r>
                                  </w:p>
                                  <w:p w14:paraId="584F8EC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F2588DC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40" name="Прямоугольник 40"/>
                              <wps:cNvSpPr/>
                              <wps:spPr>
                                <a:xfrm>
                                  <a:off x="7756" y="17444"/>
                                  <a:ext cx="12158" cy="7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0069F0" w14:textId="2CEAB5FA" w:rsidR="00E5415B" w:rsidRPr="00FD3AC1" w:rsidRDefault="00E5415B" w:rsidP="00E5415B">
                                    <w:pPr>
                                      <w:jc w:val="center"/>
                                      <w:rPr>
                                        <w:rFonts w:eastAsia="ISOCPEUR" w:cs="Times New Roman"/>
                                        <w:iCs/>
                                        <w:color w:val="000000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eastAsia="ISOCPEUR" w:cs="Times New Roman"/>
                                        <w:iCs/>
                                        <w:color w:val="000000"/>
                                        <w:sz w:val="36"/>
                                        <w:szCs w:val="36"/>
                                      </w:rPr>
                                      <w:t xml:space="preserve">КП </w:t>
                                    </w:r>
                                    <w:r w:rsidRPr="00FD3AC1">
                                      <w:rPr>
                                        <w:rFonts w:eastAsia="ISOCPEUR" w:cs="Times New Roman"/>
                                        <w:iCs/>
                                        <w:color w:val="000000"/>
                                        <w:sz w:val="36"/>
                                        <w:szCs w:val="36"/>
                                      </w:rPr>
                                      <w:t>Т.29200</w:t>
                                    </w:r>
                                    <w:r w:rsidR="00394A42">
                                      <w:rPr>
                                        <w:rFonts w:eastAsia="ISOCPEUR" w:cs="Times New Roman"/>
                                        <w:iCs/>
                                        <w:color w:val="000000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  <w:r w:rsidRPr="00FD3AC1">
                                      <w:rPr>
                                        <w:rFonts w:eastAsia="ISOCPEUR" w:cs="Times New Roman"/>
                                        <w:iCs/>
                                        <w:color w:val="000000"/>
                                        <w:sz w:val="36"/>
                                        <w:szCs w:val="36"/>
                                      </w:rPr>
                                      <w:t>.40</w:t>
                                    </w:r>
                                    <w:r>
                                      <w:rPr>
                                        <w:rFonts w:eastAsia="ISOCPEUR" w:cs="Times New Roman"/>
                                        <w:iCs/>
                                        <w:color w:val="000000"/>
                                        <w:sz w:val="36"/>
                                        <w:szCs w:val="36"/>
                                      </w:rPr>
                                      <w:t>1 ПЗ</w:t>
                                    </w:r>
                                  </w:p>
                                  <w:p w14:paraId="50ED0C81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105956B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КП Т.716007.401 ПЗ</w:t>
                                    </w:r>
                                  </w:p>
                                  <w:p w14:paraId="3E41FA92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4367E92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КП Т.716009.401 ПЗ</w:t>
                                    </w:r>
                                  </w:p>
                                  <w:p w14:paraId="39A25E1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501456B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КП Т.716007.401 ПЗ</w:t>
                                    </w:r>
                                  </w:p>
                                  <w:p w14:paraId="3CD0ED4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62B29E9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ОП Т.893023</w:t>
                                    </w:r>
                                  </w:p>
                                  <w:p w14:paraId="30F3B22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0073CB8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КП Т.716007.401 ПЗ</w:t>
                                    </w:r>
                                  </w:p>
                                  <w:p w14:paraId="00B1268E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720C28B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КП Т.716009.401 ПЗ</w:t>
                                    </w:r>
                                  </w:p>
                                  <w:p w14:paraId="2ED427B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C054974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КП Т.716007.401 ПЗ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41" name="Прямая со стрелкой 41"/>
                              <wps:cNvCnPr/>
                              <wps:spPr>
                                <a:xfrm>
                                  <a:off x="12" y="18233"/>
                                  <a:ext cx="199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2" name="Прямая со стрелкой 42"/>
                              <wps:cNvCnPr/>
                              <wps:spPr>
                                <a:xfrm>
                                  <a:off x="25" y="17881"/>
                                  <a:ext cx="762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3" name="Прямая со стрелкой 43"/>
                              <wps:cNvCnPr/>
                              <wps:spPr>
                                <a:xfrm>
                                  <a:off x="10" y="17526"/>
                                  <a:ext cx="762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4" name="Прямая со стрелкой 44"/>
                              <wps:cNvCnPr/>
                              <wps:spPr>
                                <a:xfrm>
                                  <a:off x="10" y="18938"/>
                                  <a:ext cx="762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5" name="Прямая со стрелкой 45"/>
                              <wps:cNvCnPr/>
                              <wps:spPr>
                                <a:xfrm>
                                  <a:off x="10" y="18583"/>
                                  <a:ext cx="762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46" name="Группа 46"/>
                              <wpg:cNvGrpSpPr/>
                              <wpg:grpSpPr>
                                <a:xfrm>
                                  <a:off x="39" y="18267"/>
                                  <a:ext cx="4772" cy="373"/>
                                  <a:chOff x="39" y="18267"/>
                                  <a:chExt cx="19879" cy="24059"/>
                                </a:xfrm>
                              </wpg:grpSpPr>
                              <wps:wsp>
                                <wps:cNvPr id="47" name="Прямоугольник 47"/>
                                <wps:cNvSpPr/>
                                <wps:spPr>
                                  <a:xfrm>
                                    <a:off x="39" y="18267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1DFA36C" w14:textId="77777777" w:rsidR="00E5415B" w:rsidRDefault="00E5415B" w:rsidP="00E5415B">
                                      <w:pPr>
                                        <w:ind w:firstLine="0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4B8D31E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2BF3316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7C17808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2CAB657C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466122B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77E543A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6471E4F3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0691ABE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5B33A40B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7291C9A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2F3B29A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BBA6A47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098BE184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6572F83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48" name="Прямоугольник 48"/>
                                <wps:cNvSpPr/>
                                <wps:spPr>
                                  <a:xfrm>
                                    <a:off x="9200" y="18267"/>
                                    <a:ext cx="10718" cy="2405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9C69505" w14:textId="6BE5AB84" w:rsidR="00E5415B" w:rsidRPr="00761AD7" w:rsidRDefault="00394A42" w:rsidP="00E5415B">
                                      <w:pPr>
                                        <w:spacing w:line="276" w:lineRule="auto"/>
                                        <w:ind w:firstLine="0"/>
                                        <w:textDirection w:val="btLr"/>
                                        <w:rPr>
                                          <w:rFonts w:cs="Times New Roman"/>
                                        </w:rPr>
                                      </w:pPr>
                                      <w:r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Внук</w:t>
                                      </w:r>
                                      <w:r w:rsidR="00E5415B" w:rsidRPr="00761AD7"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В</w:t>
                                      </w:r>
                                      <w:r w:rsidR="00E5415B" w:rsidRPr="00761AD7"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.</w:t>
                                      </w:r>
                                      <w:r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В</w:t>
                                      </w:r>
                                      <w:r w:rsidR="00E5415B" w:rsidRPr="00761AD7"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49" name="Группа 49"/>
                              <wpg:cNvGrpSpPr/>
                              <wpg:grpSpPr>
                                <a:xfrm>
                                  <a:off x="39" y="18599"/>
                                  <a:ext cx="4801" cy="324"/>
                                  <a:chOff x="39" y="17644"/>
                                  <a:chExt cx="19999" cy="20970"/>
                                </a:xfrm>
                              </wpg:grpSpPr>
                              <wps:wsp>
                                <wps:cNvPr id="50" name="Прямоугольник 50"/>
                                <wps:cNvSpPr/>
                                <wps:spPr>
                                  <a:xfrm>
                                    <a:off x="39" y="18614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4FD842" w14:textId="77777777" w:rsidR="00E5415B" w:rsidRDefault="00E5415B" w:rsidP="00E5415B">
                                      <w:pPr>
                                        <w:ind w:firstLine="0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4C27FD9E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5398598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7AC6F7F9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E2410E8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08A95B1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4184DC8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136CD5FD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15A06B4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05BFFF49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1B14978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795C520A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5C4347B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331E2D6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27C160CD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51" name="Прямоугольник 51"/>
                                <wps:cNvSpPr/>
                                <wps:spPr>
                                  <a:xfrm>
                                    <a:off x="9320" y="17644"/>
                                    <a:ext cx="10718" cy="209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0AB66C6" w14:textId="77777777" w:rsidR="00E5415B" w:rsidRPr="00761AD7" w:rsidRDefault="00E5415B" w:rsidP="00E5415B">
                                      <w:pPr>
                                        <w:ind w:firstLine="0"/>
                                        <w:textDirection w:val="btLr"/>
                                        <w:rPr>
                                          <w:rFonts w:cs="Times New Roman"/>
                                        </w:rPr>
                                      </w:pPr>
                                      <w:r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Коропа Е.Н.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52" name="Группа 52"/>
                              <wpg:cNvGrpSpPr/>
                              <wpg:grpSpPr>
                                <a:xfrm>
                                  <a:off x="39" y="18969"/>
                                  <a:ext cx="4801" cy="309"/>
                                  <a:chOff x="39" y="18969"/>
                                  <a:chExt cx="19999" cy="20000"/>
                                </a:xfrm>
                              </wpg:grpSpPr>
                              <wps:wsp>
                                <wps:cNvPr id="53" name="Прямоугольник 53"/>
                                <wps:cNvSpPr/>
                                <wps:spPr>
                                  <a:xfrm>
                                    <a:off x="39" y="18969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A928CA7" w14:textId="77777777" w:rsidR="00E5415B" w:rsidRDefault="00E5415B" w:rsidP="00E5415B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332AAA86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6DCB7F1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5C89432F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8E3497A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62869A45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0D937CF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083EEBE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70EBA486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1B1392B5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8EFDE21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0529708F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21CFC5E3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3AE7683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A94C14B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54" name="Прямоугольник 54"/>
                                <wps:cNvSpPr/>
                                <wps:spPr>
                                  <a:xfrm>
                                    <a:off x="9320" y="18969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7C83B81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</w:p>
                                    <w:p w14:paraId="779F94D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01EA353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726C741A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5AEF83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474354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92C0D6D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A0BF06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71194A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8809539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</w:p>
                                    <w:p w14:paraId="07E97B49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232B4F4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F8C18C6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C9F4B8E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622687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10D996F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1C3FDC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55" name="Группа 55"/>
                              <wpg:cNvGrpSpPr/>
                              <wpg:grpSpPr>
                                <a:xfrm>
                                  <a:off x="39" y="19314"/>
                                  <a:ext cx="4801" cy="310"/>
                                  <a:chOff x="39" y="19314"/>
                                  <a:chExt cx="19999" cy="20000"/>
                                </a:xfrm>
                              </wpg:grpSpPr>
                              <wps:wsp>
                                <wps:cNvPr id="56" name="Прямоугольник 56"/>
                                <wps:cNvSpPr/>
                                <wps:spPr>
                                  <a:xfrm>
                                    <a:off x="39" y="19314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6EACB6E" w14:textId="77777777" w:rsidR="00E5415B" w:rsidRDefault="00E5415B" w:rsidP="00E5415B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488AE72B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3D33CE8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29D4536B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191001E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42BE6D5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E7598C5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20728234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3F9C70D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0056267A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40EC741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45FEAD2E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6469822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6D4742EA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1DF00CB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57" name="Прямоугольник 57"/>
                                <wps:cNvSpPr/>
                                <wps:spPr>
                                  <a:xfrm>
                                    <a:off x="9320" y="19314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32E5A44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449B97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7B5D177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D5A3F7E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A42AA0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7A80AB0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52EDE86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21B9B8F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82BB7D5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</w:p>
                                    <w:p w14:paraId="20383C06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28637D4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BC926F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EE8B157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7FE827C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849E617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60CC53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58" name="Группа 58"/>
                              <wpg:cNvGrpSpPr/>
                              <wpg:grpSpPr>
                                <a:xfrm>
                                  <a:off x="39" y="19660"/>
                                  <a:ext cx="4801" cy="309"/>
                                  <a:chOff x="39" y="19660"/>
                                  <a:chExt cx="19999" cy="20000"/>
                                </a:xfrm>
                              </wpg:grpSpPr>
                              <wps:wsp>
                                <wps:cNvPr id="59" name="Прямоугольник 59"/>
                                <wps:cNvSpPr/>
                                <wps:spPr>
                                  <a:xfrm>
                                    <a:off x="39" y="1966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F6A60D" w14:textId="77777777" w:rsidR="00E5415B" w:rsidRDefault="00E5415B" w:rsidP="00E5415B">
                                      <w:pPr>
                                        <w:ind w:firstLine="0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4B4CF6BF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2A2D5CD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1BF11734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B13F7CA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1815C851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6B28D4A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5AE31CC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5D32640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206F550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A1E6122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2A8142E6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BF03A76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09FF909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2C5AD4E3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60" name="Прямоугольник 60"/>
                                <wps:cNvSpPr/>
                                <wps:spPr>
                                  <a:xfrm>
                                    <a:off x="9320" y="1966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3A5CEC0" w14:textId="77777777" w:rsidR="00E5415B" w:rsidRPr="00761AD7" w:rsidRDefault="00E5415B" w:rsidP="00E5415B">
                                      <w:pPr>
                                        <w:ind w:firstLine="0"/>
                                        <w:textDirection w:val="btLr"/>
                                        <w:rPr>
                                          <w:rFonts w:cs="Times New Roman"/>
                                        </w:rPr>
                                      </w:pPr>
                                      <w:r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Коропа Е.Н.</w:t>
                                      </w:r>
                                    </w:p>
                                    <w:p w14:paraId="7AF95DC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61" name="Прямая со стрелкой 61"/>
                              <wps:cNvCnPr/>
                              <wps:spPr>
                                <a:xfrm>
                                  <a:off x="14208" y="18239"/>
                                  <a:ext cx="2" cy="17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62" name="Прямоугольник 62"/>
                              <wps:cNvSpPr/>
                              <wps:spPr>
                                <a:xfrm>
                                  <a:off x="7818" y="18427"/>
                                  <a:ext cx="6292" cy="14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8EDCA7" w14:textId="3A68A372" w:rsidR="00E5415B" w:rsidRPr="00394A42" w:rsidRDefault="00394A42" w:rsidP="00E5415B">
                                    <w:pPr>
                                      <w:ind w:firstLine="0"/>
                                      <w:jc w:val="center"/>
                                      <w:rPr>
                                        <w:rFonts w:ascii="ISOCPEUR" w:eastAsia="ISOCPEUR" w:hAnsi="ISOCPEUR" w:cs="ISOCPEUR"/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 w:rsidRPr="00394A42">
                                      <w:rPr>
                                        <w:rFonts w:eastAsia="Times New Roman" w:cs="Times New Roman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РАЗРАБОТКА ЭЛЕКТРОННОГО ОРГАНАЙЗЕРА ДЛЯ ПРЕДСЕДАТЕЛЯ ЦИКЛОВОЙ КОМИССИИ ЧУО "КОЛЛЕДЖ БИЗНЕСА И ПРАВА"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63" name="Прямая со стрелкой 63"/>
                              <wps:cNvCnPr/>
                              <wps:spPr>
                                <a:xfrm>
                                  <a:off x="14221" y="18587"/>
                                  <a:ext cx="5769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745397632" name="Прямая со стрелкой 745397632"/>
                              <wps:cNvCnPr/>
                              <wps:spPr>
                                <a:xfrm>
                                  <a:off x="14219" y="18939"/>
                                  <a:ext cx="5769" cy="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745397633" name="Прямая со стрелкой 745397633"/>
                              <wps:cNvCnPr/>
                              <wps:spPr>
                                <a:xfrm>
                                  <a:off x="17487" y="18239"/>
                                  <a:ext cx="3" cy="69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745397634" name="Прямоугольник 745397634"/>
                              <wps:cNvSpPr/>
                              <wps:spPr>
                                <a:xfrm>
                                  <a:off x="14295" y="18258"/>
                                  <a:ext cx="1474" cy="7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B3D234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0793DF13" w14:textId="77777777" w:rsidR="00E5415B" w:rsidRPr="00595A25" w:rsidRDefault="00E5415B" w:rsidP="00E5415B">
                                    <w:pPr>
                                      <w:spacing w:before="60"/>
                                      <w:ind w:firstLine="0"/>
                                      <w:jc w:val="center"/>
                                      <w:textDirection w:val="btLr"/>
                                      <w:rPr>
                                        <w:rFonts w:cs="Times New Roman"/>
                                      </w:rPr>
                                    </w:pPr>
                                    <w:r w:rsidRPr="00595A25">
                                      <w:rPr>
                                        <w:rFonts w:eastAsia="ISOCPEUR" w:cs="Times New Roman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4EE188A2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D43998D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656682DF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28B79E3F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73EACA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2A73683A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28724AD2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3AD1449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61EFFE9F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4F080C40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2CAE21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3C4F98D1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54A66052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DCA04D5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1A280718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0CA4E18A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C6D18F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7064820A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5ADDBB8F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7713598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1D21B720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745397635" name="Прямоугольник 745397635"/>
                              <wps:cNvSpPr/>
                              <wps:spPr>
                                <a:xfrm>
                                  <a:off x="17577" y="18258"/>
                                  <a:ext cx="232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7B153A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59EA1A4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4FFD9B6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664FD782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00B7F81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7427333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EE44CB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375F3DC7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BD1D176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1B5D715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6AD2B9ED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31339B5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3DAC474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1AAF4EF0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2741AE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745397636" name="Прямоугольник 745397636"/>
                              <wps:cNvSpPr/>
                              <wps:spPr>
                                <a:xfrm>
                                  <a:off x="17591" y="18613"/>
                                  <a:ext cx="2326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85E2A" w14:textId="24F02237" w:rsidR="00E5415B" w:rsidRPr="00B3510E" w:rsidRDefault="008A32EE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45</w:t>
                                    </w:r>
                                  </w:p>
                                  <w:p w14:paraId="4C815A15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969B5E4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55</w:t>
                                    </w:r>
                                  </w:p>
                                  <w:p w14:paraId="0773B2A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C98E3A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50</w:t>
                                    </w:r>
                                  </w:p>
                                  <w:p w14:paraId="1061EEE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8171C84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</w:p>
                                  <w:p w14:paraId="49ADAC7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6BD8FF8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50</w:t>
                                    </w:r>
                                  </w:p>
                                  <w:p w14:paraId="5148EEEA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6026E55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55</w:t>
                                    </w:r>
                                  </w:p>
                                  <w:p w14:paraId="564F9F3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79C40B9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50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745397637" name="Прямая со стрелкой 745397637"/>
                              <wps:cNvCnPr/>
                              <wps:spPr>
                                <a:xfrm>
                                  <a:off x="14755" y="18594"/>
                                  <a:ext cx="2" cy="33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745397638" name="Прямая со стрелкой 745397638"/>
                              <wps:cNvCnPr/>
                              <wps:spPr>
                                <a:xfrm>
                                  <a:off x="15303" y="18599"/>
                                  <a:ext cx="0" cy="33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745397639" name="Прямоугольник 745397639"/>
                              <wps:cNvSpPr/>
                              <wps:spPr>
                                <a:xfrm>
                                  <a:off x="14295" y="19221"/>
                                  <a:ext cx="5609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6BCC14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 w:rsidRPr="000C4454">
                                      <w:rPr>
                                        <w:rFonts w:eastAsia="ISOCPEUR" w:cs="Times New Roman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5280F10F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7ACA57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755497F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957322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312CD8F7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08C55CC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42C4335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BF1C42D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04FFE810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68766F1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22900DC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B6CADDC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6356975A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BF94E0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8CAC4E5" id="Группа 2" o:spid="_x0000_s1027" style="position:absolute;left:0;text-align:left;margin-left:0;margin-top:0;width:524.5pt;height:782.1pt;z-index:-251640832;mso-wrap-distance-left:0;mso-wrap-distance-right:0;mso-position-horizontal:center;mso-position-horizontal-relative:margin;mso-position-vertical:center;mso-position-vertical-relative:margin;mso-width-relative:margin;mso-height-relative:margin" coordorigin="20513" coordsize="66872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">
                    <v:group id="Группа 5" o:spid="_x0000_s1028" style="position:absolute;left:20513;width:66872;height:75600" coordsize="202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Прямоугольник 19" o:spid="_x0000_s1029" style="position:absolute;width:20297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" filled="f" stroked="f">
                        <v:textbox inset="2.53958mm,2.53958mm,2.53958mm,2.53958mm">
                          <w:txbxContent>
                            <w:p w14:paraId="783B8088" w14:textId="77777777" w:rsidR="00E5415B" w:rsidRDefault="00E5415B" w:rsidP="00E5415B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21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" filled="f" strokeweight="2pt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1DBEE74E" w14:textId="77777777" w:rsidR="00E5415B" w:rsidRDefault="00E5415B" w:rsidP="00E5415B">
                              <w:pPr>
                                <w:pStyle w:val="af4"/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22" o:spid="_x0000_s1031" type="#_x0000_t32" style="position:absolute;left:993;top:17183;width:2;height:1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" strokeweight="2pt"/>
                      <v:shape id="Прямая со стрелкой 23" o:spid="_x0000_s1032" type="#_x0000_t32" style="position:absolute;left:10;top:17173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" strokeweight="2pt"/>
                      <v:shape id="Прямая со стрелкой 26" o:spid="_x0000_s1033" type="#_x0000_t32" style="position:absolute;left:2186;top:17192;width:2;height:27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" strokeweight="2pt"/>
                      <v:shape id="Прямая со стрелкой 27" o:spid="_x0000_s1034" type="#_x0000_t32" style="position:absolute;left:4919;top:17192;width:2;height:27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" strokeweight="2pt"/>
                      <v:shape id="Прямая со стрелкой 28" o:spid="_x0000_s1035" type="#_x0000_t32" style="position:absolute;left:6557;top:17192;width:2;height:27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" strokeweight="2pt"/>
                      <v:shape id="Прямая со стрелкой 29" o:spid="_x0000_s1036" type="#_x0000_t32" style="position:absolute;left:7650;top:17183;width:2;height:27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" strokeweight="2pt"/>
                      <v:shape id="Прямая со стрелкой 30" o:spid="_x0000_s1037" type="#_x0000_t32" style="position:absolute;left:15848;top:18239;width:4;height:6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" strokeweight="2pt"/>
                      <v:shape id="Прямая со стрелкой 31" o:spid="_x0000_s1038" type="#_x0000_t32" style="position:absolute;left:10;top:19293;width:7621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" strokeweight="1pt"/>
                      <v:shape id="Прямая со стрелкой 32" o:spid="_x0000_s1039" type="#_x0000_t32" style="position:absolute;left:10;top:19646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" strokeweight="1pt"/>
                      <v:rect id="Прямоугольник 33" o:spid="_x0000_s104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<v:textbox inset="1pt,1pt,1pt,1pt">
                          <w:txbxContent>
                            <w:p w14:paraId="3FBC6597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39922BEC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7ABBCF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527C834E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DC616B0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03611F21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FF3E98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0B522D18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6A98B7C6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7FCF20C2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828C004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5E5B37F0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6C7DCDE6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3150D6FC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55440B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Прямоугольник 34" o:spid="_x0000_s104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  <v:textbox inset="1pt,1pt,1pt,1pt">
                          <w:txbxContent>
                            <w:p w14:paraId="0C4364AE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107A2388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8B1D45A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192C402A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1A638F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70E42DE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CC2C0E6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566F35A8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36A62D9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235ED921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8BC869B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4384A3F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2929198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5BE858C5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BA274A0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Прямоугольник 35" o:spid="_x0000_s104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  <v:textbox inset="1pt,1pt,1pt,1pt">
                          <w:txbxContent>
                            <w:p w14:paraId="22611005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00B046E5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59C5FB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5B109C8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751394C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720FDBD1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6570DE81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3614E530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AA9329C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28077226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0B2EFBA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2BA376D5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9128F10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18072FCF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66C1C741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Прямоугольник 36" o:spid="_x0000_s104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        <v:textbox inset="1pt,1pt,1pt,1pt">
                          <w:txbxContent>
                            <w:p w14:paraId="3305E527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0434C92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815E20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7A8C8F2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D5D24A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7955331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4964B14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24CB27FE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0C9FA11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7F8B19E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66D371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76E833F7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51E822B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3E7473C7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48A7010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Прямоугольник 37" o:spid="_x0000_s104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<v:textbox inset="1pt,1pt,1pt,1pt">
                          <w:txbxContent>
                            <w:p w14:paraId="1DF9D654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14A0170E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CA132F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2F2C7D5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8D0CC51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5D3B203B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0506B59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68330F18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9D6FCCA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17AC8888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0FE9742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51FD8E40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7470DD6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4BEA836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EBF531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Прямоугольник 38" o:spid="_x0000_s104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        <v:textbox inset="1pt,1pt,1pt,1pt">
                          <w:txbxContent>
                            <w:p w14:paraId="0CE3894D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101710D6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FEDAE9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3C50CB2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28F46C8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4D9B1A6E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251DB82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295EEA2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949075F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41ACAC5E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85D585C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50137C77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69AC02B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49CAEA6B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88FD89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Прямоугольник 39" o:spid="_x0000_s104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      <v:textbox inset="1pt,1pt,1pt,1pt">
                          <w:txbxContent>
                            <w:p w14:paraId="117440BE" w14:textId="77777777" w:rsidR="00E5415B" w:rsidRPr="00761C35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  <w:p w14:paraId="33E47B7C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F62224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3</w:t>
                              </w:r>
                            </w:p>
                            <w:p w14:paraId="52CAF781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F8602A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3</w:t>
                              </w:r>
                            </w:p>
                            <w:p w14:paraId="6320A4FF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666ACCA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3</w:t>
                              </w:r>
                            </w:p>
                            <w:p w14:paraId="5BFFBFA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D67AC99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2</w:t>
                              </w:r>
                            </w:p>
                            <w:p w14:paraId="0D55685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091782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3</w:t>
                              </w:r>
                            </w:p>
                            <w:p w14:paraId="07BB24C5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17E60AD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3</w:t>
                              </w:r>
                            </w:p>
                            <w:p w14:paraId="584F8EC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F2588DC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Прямоугольник 40" o:spid="_x0000_s1047" style="position:absolute;left:7756;top:17444;width:12158;height: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    <v:textbox inset="1pt,1pt,1pt,1pt">
                          <w:txbxContent>
                            <w:p w14:paraId="5E0069F0" w14:textId="2CEAB5FA" w:rsidR="00E5415B" w:rsidRPr="00FD3AC1" w:rsidRDefault="00E5415B" w:rsidP="00E5415B">
                              <w:pPr>
                                <w:jc w:val="center"/>
                                <w:rPr>
                                  <w:rFonts w:eastAsia="ISOCPEUR" w:cs="Times New Roman"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eastAsia="ISOCPEUR" w:cs="Times New Roman"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 xml:space="preserve">КП </w:t>
                              </w:r>
                              <w:r w:rsidRPr="00FD3AC1">
                                <w:rPr>
                                  <w:rFonts w:eastAsia="ISOCPEUR" w:cs="Times New Roman"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>Т.29200</w:t>
                              </w:r>
                              <w:r w:rsidR="00394A42">
                                <w:rPr>
                                  <w:rFonts w:eastAsia="ISOCPEUR" w:cs="Times New Roman"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>5</w:t>
                              </w:r>
                              <w:r w:rsidRPr="00FD3AC1">
                                <w:rPr>
                                  <w:rFonts w:eastAsia="ISOCPEUR" w:cs="Times New Roman"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>.40</w:t>
                              </w:r>
                              <w:r>
                                <w:rPr>
                                  <w:rFonts w:eastAsia="ISOCPEUR" w:cs="Times New Roman"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>1 ПЗ</w:t>
                              </w:r>
                            </w:p>
                            <w:p w14:paraId="50ED0C81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105956B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КП Т.716007.401 ПЗ</w:t>
                              </w:r>
                            </w:p>
                            <w:p w14:paraId="3E41FA92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4367E92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КП Т.716009.401 ПЗ</w:t>
                              </w:r>
                            </w:p>
                            <w:p w14:paraId="39A25E1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501456B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КП Т.716007.401 ПЗ</w:t>
                              </w:r>
                            </w:p>
                            <w:p w14:paraId="3CD0ED4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62B29E9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ОП Т.893023</w:t>
                              </w:r>
                            </w:p>
                            <w:p w14:paraId="30F3B22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0073CB8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КП Т.716007.401 ПЗ</w:t>
                              </w:r>
                            </w:p>
                            <w:p w14:paraId="00B1268E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720C28B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КП Т.716009.401 ПЗ</w:t>
                              </w:r>
                            </w:p>
                            <w:p w14:paraId="2ED427B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C054974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КП Т.716007.401 ПЗ</w:t>
                              </w:r>
                            </w:p>
                          </w:txbxContent>
                        </v:textbox>
                      </v:rect>
                      <v:shape id="Прямая со стрелкой 41" o:spid="_x0000_s1048" type="#_x0000_t32" style="position:absolute;left:12;top:18233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" strokeweight="2pt"/>
                      <v:shape id="Прямая со стрелкой 42" o:spid="_x0000_s1049" type="#_x0000_t32" style="position:absolute;left:25;top:17881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" strokeweight="2pt"/>
                      <v:shape id="Прямая со стрелкой 43" o:spid="_x0000_s1050" type="#_x0000_t32" style="position:absolute;left:10;top:17526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" strokeweight="1pt"/>
                      <v:shape id="Прямая со стрелкой 44" o:spid="_x0000_s1051" type="#_x0000_t32" style="position:absolute;left:10;top:18938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" strokeweight="1pt"/>
                      <v:shape id="Прямая со стрелкой 45" o:spid="_x0000_s1052" type="#_x0000_t32" style="position:absolute;left:10;top:18583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" strokeweight="1pt"/>
                      <v:group id="Группа 46" o:spid="_x0000_s1053" style="position:absolute;left:39;top:18267;width:4772;height:373" coordorigin="39,18267" coordsize="19879,24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<v:rect id="Прямоугольник 47" o:spid="_x0000_s1054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        <v:textbox inset="1pt,1pt,1pt,1pt">
                            <w:txbxContent>
                              <w:p w14:paraId="11DFA36C" w14:textId="77777777" w:rsidR="00E5415B" w:rsidRDefault="00E5415B" w:rsidP="00E5415B">
                                <w:pPr>
                                  <w:ind w:firstLine="0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4B8D31E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2BF3316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7C17808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2CAB657C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466122B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77E543A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6471E4F3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0691ABE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5B33A40B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7291C9A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2F3B29A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BBA6A47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098BE184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6572F83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Прямоугольник 48" o:spid="_x0000_s1055" style="position:absolute;left:9200;top:18267;width:10718;height:24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        <v:textbox inset="1pt,1pt,1pt,1pt">
                            <w:txbxContent>
                              <w:p w14:paraId="69C69505" w14:textId="6BE5AB84" w:rsidR="00E5415B" w:rsidRPr="00761AD7" w:rsidRDefault="00394A42" w:rsidP="00E5415B">
                                <w:pPr>
                                  <w:spacing w:line="276" w:lineRule="auto"/>
                                  <w:ind w:firstLine="0"/>
                                  <w:textDirection w:val="btLr"/>
                                  <w:rPr>
                                    <w:rFonts w:cs="Times New Roman"/>
                                  </w:rPr>
                                </w:pPr>
                                <w:r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Внук</w:t>
                                </w:r>
                                <w:r w:rsidR="00E5415B" w:rsidRPr="00761AD7"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В</w:t>
                                </w:r>
                                <w:r w:rsidR="00E5415B" w:rsidRPr="00761AD7"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.</w:t>
                                </w:r>
                                <w:r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В</w:t>
                                </w:r>
                                <w:r w:rsidR="00E5415B" w:rsidRPr="00761AD7"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</v:group>
                      <v:group id="Группа 49" o:spid="_x0000_s1056" style="position:absolute;left:39;top:18599;width:4801;height:324" coordorigin="39,17644" coordsize="19999,2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<v:rect id="Прямоугольник 50" o:spid="_x0000_s1057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          <v:textbox inset="1pt,1pt,1pt,1pt">
                            <w:txbxContent>
                              <w:p w14:paraId="024FD842" w14:textId="77777777" w:rsidR="00E5415B" w:rsidRDefault="00E5415B" w:rsidP="00E5415B">
                                <w:pPr>
                                  <w:ind w:firstLine="0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4C27FD9E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5398598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7AC6F7F9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E2410E8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08A95B1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4184DC8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136CD5FD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15A06B4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05BFFF49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1B14978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795C520A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5C4347B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331E2D6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27C160CD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Прямоугольник 51" o:spid="_x0000_s1058" style="position:absolute;left:9320;top:17644;width:10718;height:20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        <v:textbox inset="1pt,1pt,1pt,1pt">
                            <w:txbxContent>
                              <w:p w14:paraId="40AB66C6" w14:textId="77777777" w:rsidR="00E5415B" w:rsidRPr="00761AD7" w:rsidRDefault="00E5415B" w:rsidP="00E5415B">
                                <w:pPr>
                                  <w:ind w:firstLine="0"/>
                                  <w:textDirection w:val="btLr"/>
                                  <w:rPr>
                                    <w:rFonts w:cs="Times New Roman"/>
                                  </w:rPr>
                                </w:pPr>
                                <w:r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Коропа Е.Н.</w:t>
                                </w:r>
                              </w:p>
                            </w:txbxContent>
                          </v:textbox>
                        </v:rect>
                      </v:group>
                      <v:group id="Группа 52" o:spid="_x0000_s1059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<v:rect id="Прямоугольник 53" o:spid="_x0000_s1060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2Z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E1c/ZnEAAAA2wAAAA8A&#10;AAAAAAAAAAAAAAAABwIAAGRycy9kb3ducmV2LnhtbFBLBQYAAAAAAwADALcAAAD4AgAAAAA=&#10;" filled="f" stroked="f">
                          <v:textbox inset="1pt,1pt,1pt,1pt">
                            <w:txbxContent>
                              <w:p w14:paraId="0A928CA7" w14:textId="77777777" w:rsidR="00E5415B" w:rsidRDefault="00E5415B" w:rsidP="00E5415B">
                                <w:pPr>
                                  <w:ind w:firstLine="0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332AAA86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6DCB7F1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5C89432F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8E3497A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62869A45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0D937CF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083EEBE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70EBA486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1B1392B5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8EFDE21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0529708F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21CFC5E3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3AE7683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A94C14B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</w:txbxContent>
                          </v:textbox>
                        </v:rect>
                        <v:rect id="Прямоугольник 54" o:spid="_x0000_s1061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          <v:textbox inset="1pt,1pt,1pt,1pt">
                            <w:txbxContent>
                              <w:p w14:paraId="17C83B81" w14:textId="77777777" w:rsidR="00E5415B" w:rsidRDefault="00E5415B" w:rsidP="00E5415B">
                                <w:pPr>
                                  <w:textDirection w:val="btLr"/>
                                </w:pPr>
                              </w:p>
                              <w:p w14:paraId="779F94D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01EA353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726C741A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5AEF83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474354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92C0D6D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A0BF06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71194A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8809539" w14:textId="77777777" w:rsidR="00E5415B" w:rsidRDefault="00E5415B" w:rsidP="00E5415B">
                                <w:pPr>
                                  <w:textDirection w:val="btLr"/>
                                </w:pPr>
                              </w:p>
                              <w:p w14:paraId="07E97B49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232B4F4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F8C18C6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C9F4B8E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622687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10D996F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1C3FDC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  <v:group id="Группа 55" o:spid="_x0000_s1062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rect id="Прямоугольник 56" o:spid="_x0000_s1063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          <v:textbox inset="1pt,1pt,1pt,1pt">
                            <w:txbxContent>
                              <w:p w14:paraId="16EACB6E" w14:textId="77777777" w:rsidR="00E5415B" w:rsidRDefault="00E5415B" w:rsidP="00E5415B">
                                <w:pPr>
                                  <w:ind w:firstLine="0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88AE72B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3D33CE8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9D4536B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191001E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2BE6D5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E7598C5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0728234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3F9C70D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0056267A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40EC741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5FEAD2E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6469822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6D4742EA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1DF00CB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v:textbox>
                        </v:rect>
                        <v:rect id="Прямоугольник 57" o:spid="_x0000_s1064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          <v:textbox inset="1pt,1pt,1pt,1pt">
                            <w:txbxContent>
                              <w:p w14:paraId="432E5A44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449B97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7B5D177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D5A3F7E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A42AA0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7A80AB0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52EDE86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21B9B8F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82BB7D5" w14:textId="77777777" w:rsidR="00E5415B" w:rsidRDefault="00E5415B" w:rsidP="00E5415B">
                                <w:pPr>
                                  <w:textDirection w:val="btLr"/>
                                </w:pPr>
                              </w:p>
                              <w:p w14:paraId="20383C06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28637D4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BC926F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EE8B157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7FE827C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849E617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60CC53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  <v:group id="Группа 58" o:spid="_x0000_s1065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<v:rect id="Прямоугольник 59" o:spid="_x0000_s1066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        <v:textbox inset="1pt,1pt,1pt,1pt">
                            <w:txbxContent>
                              <w:p w14:paraId="02F6A60D" w14:textId="77777777" w:rsidR="00E5415B" w:rsidRDefault="00E5415B" w:rsidP="00E5415B">
                                <w:pPr>
                                  <w:ind w:firstLine="0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4B4CF6BF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2A2D5CD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1BF11734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B13F7CA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1815C851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6B28D4A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5AE31CC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5D32640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206F550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A1E6122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2A8142E6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BF03A76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09FF909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2C5AD4E3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Прямоугольник 60" o:spid="_x0000_s1067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qlT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" filled="f" stroked="f">
                          <v:textbox inset="1pt,1pt,1pt,1pt">
                            <w:txbxContent>
                              <w:p w14:paraId="33A5CEC0" w14:textId="77777777" w:rsidR="00E5415B" w:rsidRPr="00761AD7" w:rsidRDefault="00E5415B" w:rsidP="00E5415B">
                                <w:pPr>
                                  <w:ind w:firstLine="0"/>
                                  <w:textDirection w:val="btLr"/>
                                  <w:rPr>
                                    <w:rFonts w:cs="Times New Roman"/>
                                  </w:rPr>
                                </w:pPr>
                                <w:r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Коропа Е.Н.</w:t>
                                </w:r>
                              </w:p>
                              <w:p w14:paraId="7AF95DC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  <v:shape id="Прямая со стрелкой 61" o:spid="_x0000_s1068" type="#_x0000_t32" style="position:absolute;left:14208;top:18239;width:2;height:17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" strokeweight="2pt"/>
                      <v:rect id="Прямоугольник 62" o:spid="_x0000_s1069" style="position:absolute;left:7818;top:18427;width:6292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        <v:textbox inset="1pt,1pt,1pt,1pt">
                          <w:txbxContent>
                            <w:p w14:paraId="4B8EDCA7" w14:textId="3A68A372" w:rsidR="00E5415B" w:rsidRPr="00394A42" w:rsidRDefault="00394A42" w:rsidP="00E5415B">
                              <w:pPr>
                                <w:ind w:firstLine="0"/>
                                <w:jc w:val="center"/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394A42">
                                <w:rPr>
                                  <w:rFonts w:eastAsia="Times New Roman" w:cs="Times New Roman"/>
                                  <w:color w:val="000000"/>
                                  <w:sz w:val="18"/>
                                  <w:szCs w:val="18"/>
                                </w:rPr>
                                <w:t>РАЗРАБОТКА ЭЛЕКТРОННОГО ОРГАНАЙЗЕРА ДЛЯ ПРЕДСЕДАТЕЛЯ ЦИКЛОВОЙ КОМИССИИ ЧУО "КОЛЛЕДЖ БИЗНЕСА И ПРАВА"</w:t>
                              </w:r>
                            </w:p>
                          </w:txbxContent>
                        </v:textbox>
                      </v:rect>
                      <v:shape id="Прямая со стрелкой 63" o:spid="_x0000_s1070" type="#_x0000_t32" style="position:absolute;left:14221;top:18587;width:576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" strokeweight="2pt"/>
                      <v:shape id="Прямая со стрелкой 745397632" o:spid="_x0000_s1071" type="#_x0000_t32" style="position:absolute;left:14219;top:18939;width:5769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" strokeweight="2pt"/>
                      <v:shape id="Прямая со стрелкой 745397633" o:spid="_x0000_s1072" type="#_x0000_t32" style="position:absolute;left:17487;top:18239;width:3;height:6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" strokeweight="2pt"/>
                      <v:rect id="Прямоугольник 745397634" o:spid="_x0000_s1073" style="position:absolute;left:14295;top:18258;width:1474;height: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" filled="f" stroked="f">
                        <v:textbox inset="1pt,1pt,1pt,1pt">
                          <w:txbxContent>
                            <w:p w14:paraId="42B3D234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0793DF13" w14:textId="77777777" w:rsidR="00E5415B" w:rsidRPr="00595A25" w:rsidRDefault="00E5415B" w:rsidP="00E5415B">
                              <w:pPr>
                                <w:spacing w:before="60"/>
                                <w:ind w:firstLine="0"/>
                                <w:jc w:val="center"/>
                                <w:textDirection w:val="btLr"/>
                                <w:rPr>
                                  <w:rFonts w:cs="Times New Roman"/>
                                </w:rPr>
                              </w:pPr>
                              <w:r w:rsidRPr="00595A25">
                                <w:rPr>
                                  <w:rFonts w:eastAsia="ISOCPEUR" w:cs="Times New Roman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4EE188A2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D43998D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656682DF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28B79E3F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73EACA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2A73683A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28724AD2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3AD1449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61EFFE9F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4F080C40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2CAE21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3C4F98D1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54A66052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DCA04D5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1A280718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0CA4E18A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C6D18F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7064820A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5ADDBB8F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7713598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1D21B720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</w:txbxContent>
                        </v:textbox>
                      </v:rect>
                      <v:rect id="Прямоугольник 745397635" o:spid="_x0000_s107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" filled="f" stroked="f">
                        <v:textbox inset="1pt,1pt,1pt,1pt">
                          <w:txbxContent>
                            <w:p w14:paraId="317B153A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59EA1A4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4FFD9B6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664FD782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00B7F81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7427333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EE44CB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375F3DC7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BD1D176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1B5D715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6AD2B9ED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31339B5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3DAC474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1AAF4EF0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2741AE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v:textbox>
                      </v:rect>
                      <v:rect id="Прямоугольник 745397636" o:spid="_x0000_s107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" filled="f" stroked="f">
                        <v:textbox inset="1pt,1pt,1pt,1pt">
                          <w:txbxContent>
                            <w:p w14:paraId="4B385E2A" w14:textId="24F02237" w:rsidR="00E5415B" w:rsidRPr="00B3510E" w:rsidRDefault="008A32EE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45</w:t>
                              </w:r>
                            </w:p>
                            <w:p w14:paraId="4C815A15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969B5E4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55</w:t>
                              </w:r>
                            </w:p>
                            <w:p w14:paraId="0773B2A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C98E3A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50</w:t>
                              </w:r>
                            </w:p>
                            <w:p w14:paraId="1061EEE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8171C84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</w:p>
                            <w:p w14:paraId="49ADAC7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6BD8FF8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50</w:t>
                              </w:r>
                            </w:p>
                            <w:p w14:paraId="5148EEEA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6026E55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55</w:t>
                              </w:r>
                            </w:p>
                            <w:p w14:paraId="564F9F3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79C40B9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50</w:t>
                              </w:r>
                            </w:p>
                          </w:txbxContent>
                        </v:textbox>
                      </v:rect>
                      <v:shape id="Прямая со стрелкой 745397637" o:spid="_x0000_s1076" type="#_x0000_t32" style="position:absolute;left:14755;top:18594;width:2;height:3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" strokeweight="1pt"/>
                      <v:shape id="Прямая со стрелкой 745397638" o:spid="_x0000_s1077" type="#_x0000_t32" style="position:absolute;left:15303;top:18599;width:0;height: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" strokeweight="1pt"/>
                      <v:rect id="Прямоугольник 745397639" o:spid="_x0000_s107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" filled="f" stroked="f">
                        <v:textbox inset="1pt,1pt,1pt,1pt">
                          <w:txbxContent>
                            <w:p w14:paraId="506BCC14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 w:rsidRPr="000C4454">
                                <w:rPr>
                                  <w:rFonts w:eastAsia="ISOCPEUR" w:cs="Times New Roman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5280F10F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7ACA57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755497F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957322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312CD8F7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08C55CC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42C4335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BF1C42D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04FFE810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68766F1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22900DC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B6CADDC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6356975A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BF94E0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</w:txbxContent>
                        </v:textbox>
                      </v:rect>
                    </v:group>
                    <w10:wrap anchorx="margin" anchory="margin"/>
                  </v:group>
                </w:pict>
              </mc:Fallback>
            </mc:AlternateContent>
          </w:r>
          <w:r w:rsidR="00D25CB5" w:rsidRPr="00D25CB5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DD6863D" w14:textId="1FF64307" w:rsidR="00962076" w:rsidRDefault="00D25CB5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61117" w:history="1">
            <w:r w:rsidR="00962076" w:rsidRPr="00D65053">
              <w:rPr>
                <w:rStyle w:val="ae"/>
                <w:noProof/>
              </w:rPr>
              <w:t>Введение</w:t>
            </w:r>
            <w:r w:rsidR="00962076"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_Toc199161117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4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09E8B0A6" w14:textId="45761F1C" w:rsidR="00962076" w:rsidRDefault="00382F53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18" w:history="1">
            <w:r w:rsidR="00962076" w:rsidRPr="00D65053">
              <w:rPr>
                <w:rStyle w:val="ae"/>
                <w:noProof/>
              </w:rPr>
              <w:t>1 Описание задачи</w:t>
            </w:r>
            <w:r w:rsidR="00962076"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_Toc199161118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6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3ECD85A7" w14:textId="16BD064F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19" w:history="1">
            <w:r w:rsidR="00962076" w:rsidRPr="00D65053">
              <w:rPr>
                <w:rStyle w:val="ae"/>
                <w:noProof/>
              </w:rPr>
              <w:t>1.1 Анализ предметной области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_Toc199161119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6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6D8D3E18" w14:textId="6D36AC5F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0" w:history="1">
            <w:r w:rsidR="00962076" w:rsidRPr="00D65053">
              <w:rPr>
                <w:rStyle w:val="ae"/>
                <w:noProof/>
              </w:rPr>
              <w:t>1.2 Постановка задачи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_Toc199161120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6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5E94042C" w14:textId="5F945E85" w:rsidR="00962076" w:rsidRDefault="00382F53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1" w:history="1">
            <w:r w:rsidR="00962076" w:rsidRPr="00D65053">
              <w:rPr>
                <w:rStyle w:val="ae"/>
                <w:noProof/>
              </w:rPr>
              <w:t>2 Проектирование системы</w:t>
            </w:r>
            <w:r w:rsidR="00962076"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_Toc199161121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8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6F70E3B9" w14:textId="2D98CF39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2" w:history="1">
            <w:r w:rsidR="00962076" w:rsidRPr="00D65053">
              <w:rPr>
                <w:rStyle w:val="ae"/>
                <w:noProof/>
              </w:rPr>
              <w:t>2.1 Требования к приложению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_Toc199161122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8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58DD24F2" w14:textId="7589D128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3" w:history="1">
            <w:r w:rsidR="00962076" w:rsidRPr="00D65053">
              <w:rPr>
                <w:rStyle w:val="ae"/>
                <w:noProof/>
              </w:rPr>
              <w:t>2.2 Проектирование задачи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_Toc199161123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8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36DF31C1" w14:textId="61CA8C25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4" w:history="1">
            <w:r w:rsidR="00962076" w:rsidRPr="00D65053">
              <w:rPr>
                <w:rStyle w:val="ae"/>
                <w:rFonts w:cs="Times New Roman"/>
                <w:noProof/>
              </w:rPr>
              <w:t>Основные сущности системы: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_Toc199161124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8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2B848AC9" w14:textId="4899C4A1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5" w:history="1">
            <w:r w:rsidR="00962076" w:rsidRPr="00D65053">
              <w:rPr>
                <w:rStyle w:val="ae"/>
                <w:noProof/>
              </w:rPr>
              <w:t>2.3 Концептуальный прототип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_Toc199161125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10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16CD1A69" w14:textId="39F2BC6C" w:rsidR="00962076" w:rsidRDefault="00382F53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6" w:history="1">
            <w:r w:rsidR="00962076" w:rsidRPr="00D65053">
              <w:rPr>
                <w:rStyle w:val="ae"/>
                <w:noProof/>
              </w:rPr>
              <w:t>3 Описание реализации программного средства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_Toc199161126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14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557AFC5E" w14:textId="57ECA848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7" w:history="1">
            <w:r w:rsidR="00962076" w:rsidRPr="00D65053">
              <w:rPr>
                <w:rStyle w:val="ae"/>
                <w:noProof/>
              </w:rPr>
              <w:t>3.1 Инструменты разработки и применяемые технологии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_Toc199161127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14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6A309443" w14:textId="20D7A862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8" w:history="1">
            <w:r w:rsidR="00962076" w:rsidRPr="00D65053">
              <w:rPr>
                <w:rStyle w:val="ae"/>
                <w:noProof/>
              </w:rPr>
              <w:t>3.2 Порядок авторизации пользователей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_Toc199161128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15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64B4C0AE" w14:textId="20771B87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9" w:history="1">
            <w:r w:rsidR="00962076" w:rsidRPr="00D65053">
              <w:rPr>
                <w:rStyle w:val="ae"/>
                <w:noProof/>
              </w:rPr>
              <w:t>3.3 Организация данных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_Toc199161129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15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0550B419" w14:textId="07CCC0A7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0" w:history="1">
            <w:r w:rsidR="00962076" w:rsidRPr="00D65053">
              <w:rPr>
                <w:rStyle w:val="ae"/>
                <w:noProof/>
              </w:rPr>
              <w:t>3.4 Функции: логическая и физическая организация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_Toc199161130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17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0419D13E" w14:textId="7FE822E3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1" w:history="1">
            <w:r w:rsidR="00962076" w:rsidRPr="00D65053">
              <w:rPr>
                <w:rStyle w:val="ae"/>
                <w:noProof/>
              </w:rPr>
              <w:t>3.5 Входные и выходные данные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_Toc199161131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21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6D7CE6CD" w14:textId="5D01E84E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2" w:history="1">
            <w:r w:rsidR="00962076" w:rsidRPr="00D65053">
              <w:rPr>
                <w:rStyle w:val="ae"/>
                <w:noProof/>
              </w:rPr>
              <w:t>3.6 Функциональное тестирование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_Toc199161132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21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6BAF37E9" w14:textId="034D314C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3" w:history="1">
            <w:r w:rsidR="00962076" w:rsidRPr="00D65053">
              <w:rPr>
                <w:rStyle w:val="ae"/>
                <w:noProof/>
              </w:rPr>
              <w:t>3.7 Описание справочной системы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_Toc199161133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24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3C00E626" w14:textId="59FAFCFD" w:rsidR="00962076" w:rsidRDefault="00382F53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4" w:history="1">
            <w:r w:rsidR="00962076" w:rsidRPr="00D65053">
              <w:rPr>
                <w:rStyle w:val="ae"/>
                <w:noProof/>
              </w:rPr>
              <w:t>4 Применение</w:t>
            </w:r>
            <w:r w:rsidR="00962076"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_Toc199161134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27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098A0711" w14:textId="1BE2D0BA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5" w:history="1">
            <w:r w:rsidR="00962076" w:rsidRPr="00D65053">
              <w:rPr>
                <w:rStyle w:val="ae"/>
                <w:noProof/>
              </w:rPr>
              <w:t>4.1 Назначение программного средства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_Toc199161135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27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0F3DC0B0" w14:textId="21FF826D" w:rsidR="00962076" w:rsidRDefault="00382F53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6" w:history="1">
            <w:r w:rsidR="00962076" w:rsidRPr="00D65053">
              <w:rPr>
                <w:rStyle w:val="ae"/>
                <w:noProof/>
              </w:rPr>
              <w:t>4.2 Условия применения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_Toc199161136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27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4F15EB8A" w14:textId="0CC86C9A" w:rsidR="00962076" w:rsidRDefault="00382F53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7" w:history="1">
            <w:r w:rsidR="00962076" w:rsidRPr="00D65053">
              <w:rPr>
                <w:rStyle w:val="ae"/>
                <w:noProof/>
              </w:rPr>
              <w:t>Заключение</w:t>
            </w:r>
            <w:r w:rsidR="00962076"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_Toc199161137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29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16F9F18A" w14:textId="51626C47" w:rsidR="00962076" w:rsidRDefault="00382F53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8" w:history="1">
            <w:r w:rsidR="00962076" w:rsidRPr="00D65053">
              <w:rPr>
                <w:rStyle w:val="ae"/>
                <w:noProof/>
              </w:rPr>
              <w:t>Список использованных источников</w:t>
            </w:r>
            <w:r w:rsidR="00962076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_Toc199161138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31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0DB3FDE6" w14:textId="77DD4F40" w:rsidR="00962076" w:rsidRDefault="00382F53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9" w:history="1">
            <w:r w:rsidR="00962076" w:rsidRPr="00D65053">
              <w:rPr>
                <w:rStyle w:val="ae"/>
                <w:noProof/>
              </w:rPr>
              <w:t>ПРИЛОЖЕНИЕ А</w:t>
            </w:r>
            <w:r w:rsidR="00962076"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_Toc199161139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32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4D200DF6" w14:textId="45696891" w:rsidR="00962076" w:rsidRDefault="00382F53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40" w:history="1">
            <w:r w:rsidR="00962076" w:rsidRPr="00D65053">
              <w:rPr>
                <w:rStyle w:val="ae"/>
                <w:noProof/>
              </w:rPr>
              <w:t>ПРИЛОЖЕНИЕ Б</w:t>
            </w:r>
            <w:r w:rsidR="00962076"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_Toc199161140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46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30D71BDC" w14:textId="61C4730D" w:rsidR="00D25CB5" w:rsidRDefault="00D25CB5" w:rsidP="00EB19F8">
          <w:pPr>
            <w:ind w:firstLine="0"/>
          </w:pPr>
          <w:r>
            <w:fldChar w:fldCharType="end"/>
          </w:r>
        </w:p>
      </w:sdtContent>
    </w:sdt>
    <w:p w14:paraId="0A9765DC" w14:textId="690A747D" w:rsidR="000819C1" w:rsidRDefault="0017117D" w:rsidP="000819C1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E17499" wp14:editId="157D33A3">
                <wp:simplePos x="0" y="0"/>
                <wp:positionH relativeFrom="column">
                  <wp:posOffset>5755005</wp:posOffset>
                </wp:positionH>
                <wp:positionV relativeFrom="paragraph">
                  <wp:posOffset>3983355</wp:posOffset>
                </wp:positionV>
                <wp:extent cx="358140" cy="220980"/>
                <wp:effectExtent l="0" t="0" r="22860" b="2667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1CF5D" id="Прямоугольник 9" o:spid="_x0000_s1026" style="position:absolute;margin-left:453.15pt;margin-top:313.65pt;width:28.2pt;height:17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" fillcolor="white [3212]" strokecolor="white [3212]" strokeweight="1pt"/>
            </w:pict>
          </mc:Fallback>
        </mc:AlternateContent>
      </w:r>
      <w:r w:rsidR="00E5415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1A2CAE" wp14:editId="24B1802B">
                <wp:simplePos x="0" y="0"/>
                <wp:positionH relativeFrom="column">
                  <wp:posOffset>5669915</wp:posOffset>
                </wp:positionH>
                <wp:positionV relativeFrom="paragraph">
                  <wp:posOffset>4665345</wp:posOffset>
                </wp:positionV>
                <wp:extent cx="464820" cy="352425"/>
                <wp:effectExtent l="0" t="0" r="11430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22144" id="Прямоугольник 14" o:spid="_x0000_s1026" style="position:absolute;margin-left:446.45pt;margin-top:367.35pt;width:36.6pt;height:27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" fillcolor="white [3201]" strokecolor="white [3212]" strokeweight="1pt"/>
            </w:pict>
          </mc:Fallback>
        </mc:AlternateContent>
      </w:r>
      <w:r w:rsidR="0072578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A52842" wp14:editId="400C0DFA">
                <wp:simplePos x="0" y="0"/>
                <wp:positionH relativeFrom="column">
                  <wp:posOffset>5674360</wp:posOffset>
                </wp:positionH>
                <wp:positionV relativeFrom="paragraph">
                  <wp:posOffset>9178867</wp:posOffset>
                </wp:positionV>
                <wp:extent cx="464820" cy="352425"/>
                <wp:effectExtent l="0" t="0" r="11430" b="285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ACA804" id="Прямоугольник 1" o:spid="_x0000_s1026" style="position:absolute;margin-left:446.8pt;margin-top:722.75pt;width:36.6pt;height:2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" fillcolor="white [3201]" strokecolor="white [3212]" strokeweight="1pt"/>
            </w:pict>
          </mc:Fallback>
        </mc:AlternateContent>
      </w:r>
    </w:p>
    <w:p w14:paraId="4F25C9AB" w14:textId="325E5C5F" w:rsidR="000819C1" w:rsidRDefault="000819C1" w:rsidP="005F2D5A">
      <w:pPr>
        <w:pStyle w:val="1"/>
        <w:numPr>
          <w:ilvl w:val="0"/>
          <w:numId w:val="0"/>
        </w:numPr>
        <w:spacing w:after="560"/>
        <w:ind w:left="709"/>
      </w:pPr>
      <w:bookmarkStart w:id="0" w:name="_Toc196203055"/>
      <w:bookmarkStart w:id="1" w:name="_Toc196203075"/>
      <w:bookmarkStart w:id="2" w:name="_Toc196203356"/>
      <w:bookmarkStart w:id="3" w:name="_Toc196203424"/>
      <w:bookmarkStart w:id="4" w:name="_Toc196203450"/>
      <w:bookmarkStart w:id="5" w:name="_Toc196203845"/>
      <w:bookmarkStart w:id="6" w:name="_Toc196289807"/>
      <w:bookmarkStart w:id="7" w:name="_Toc196290017"/>
      <w:bookmarkStart w:id="8" w:name="_Toc199161117"/>
      <w: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DB9E406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bookmarkStart w:id="9" w:name="_Toc196203056"/>
      <w:bookmarkStart w:id="10" w:name="_Toc196203076"/>
      <w:bookmarkStart w:id="11" w:name="_Toc196203357"/>
      <w:bookmarkStart w:id="12" w:name="_Toc196203425"/>
      <w:bookmarkStart w:id="13" w:name="_Toc196203451"/>
      <w:bookmarkStart w:id="14" w:name="_Toc196203846"/>
      <w:r w:rsidRPr="00722213">
        <w:rPr>
          <w:rFonts w:eastAsia="Times New Roman" w:cs="Times New Roman"/>
          <w:szCs w:val="28"/>
          <w:lang w:eastAsia="ru-RU"/>
        </w:rPr>
        <w:t>В современных образовательных учреждениях одной из ключевых задач становится эффективное управление данными о преподавателях, их дисциплинах, планах работ и выдаваемых заданиях. Решение этой задачи способствует прозрачности процессов, оптимизации планирования и формированию необходимой документации. Основной целью разработки является создание системы, автоматизирующей ведение базы данных преподавателей, дисциплин, планов работ и заданий, а также обеспечивающей безопасность данных и удобство взаимодействия с системой.</w:t>
      </w:r>
    </w:p>
    <w:p w14:paraId="6F6DA879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Актуальность проекта определяется необходимостью внедрения современных цифровых решений в образовательную среду. Автоматизация учета и управления информацией позволяет снизить временные затраты, минимизировать вероятность ошибок при работе с данными и повысить удобство эксплуатации программного средства. Таким образом, внедрение данной системы имеет значимое практическое значение и способствует совершенствованию учебной и административной деятельности.</w:t>
      </w:r>
    </w:p>
    <w:p w14:paraId="5CE5122E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В рамках выполнения курсового проекта будет подготовлена пояснительная записка, включающая четыре раздела.</w:t>
      </w:r>
    </w:p>
    <w:p w14:paraId="5AF76206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В первом разделе «Описание задачи» рассматривается предметная область и формулируется основная задача, решаемая в ходе разработки. Особое внимание уделяется анализу существующих аналогов, а также определяются требования к безопасности и периодичности использования системы.</w:t>
      </w:r>
    </w:p>
    <w:p w14:paraId="5F786EEC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Во втором разделе «Проектирование системы» формулируются требования к функционалу приложения, моделируется архитектура программного средства, описывается структура базы данных, а также представляется концептуальный прототип пользовательского интерфейса с учетом организации меню, кнопочных форм и справочной системы.</w:t>
      </w:r>
    </w:p>
    <w:p w14:paraId="2A443F68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Третий раздел «Описание реализации программного средства» посвящён выбору инструментов и технологий разработки, описанию структуры данных, реализации ключевых функций - таких как поиск, добавление, редактирование и удаление записей, выдача и управление заданиями, автоматизация создания шаблонов протоколов. В разделе также рассматриваются вопросы тестирования системы и подготовки справочной документации.</w:t>
      </w:r>
    </w:p>
    <w:p w14:paraId="1741534C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Четвертый раздел «Применение» содержит информацию о назначении системы и условиях её использования, демонстрируя сферы применения и влияние на организационные процессы образовательного учреждения.</w:t>
      </w:r>
    </w:p>
    <w:p w14:paraId="6E6F19E4" w14:textId="086C24B6" w:rsidR="0072578B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В заключении проводится анализ разработанного программного средства, сопоставление поставленных задач с достигнутыми результатами, а также рассматриваются возможные несоответствия и направления дальнейшего развития системы.</w:t>
      </w:r>
    </w:p>
    <w:p w14:paraId="4A6864E9" w14:textId="375E83FC" w:rsidR="0072578B" w:rsidRDefault="0072578B" w:rsidP="0072578B">
      <w:r>
        <w:t xml:space="preserve">Приложение А </w:t>
      </w:r>
      <w:r w:rsidR="00A23BA0">
        <w:t>содержит</w:t>
      </w:r>
      <w:r>
        <w:t xml:space="preserve"> текст программы.</w:t>
      </w:r>
    </w:p>
    <w:p w14:paraId="18FFD83C" w14:textId="7FCFDDEE" w:rsidR="006551C7" w:rsidRDefault="006551C7" w:rsidP="0072578B">
      <w:r>
        <w:lastRenderedPageBreak/>
        <w:t xml:space="preserve">Приложение Б </w:t>
      </w:r>
      <w:r w:rsidR="00A23BA0">
        <w:t>содержит</w:t>
      </w:r>
      <w:r>
        <w:t xml:space="preserve"> изображения с результатами работы программы.</w:t>
      </w:r>
    </w:p>
    <w:p w14:paraId="7237E926" w14:textId="171B6ADE" w:rsidR="006551C7" w:rsidRPr="0072578B" w:rsidRDefault="006551C7" w:rsidP="0072578B">
      <w:r>
        <w:t>В графической части представлены диаграммы вариантов использования, деятельности и классов.</w:t>
      </w:r>
    </w:p>
    <w:p w14:paraId="32C7F0B1" w14:textId="5272A6C2" w:rsidR="000819C1" w:rsidRDefault="000819C1" w:rsidP="0072578B">
      <w:pPr>
        <w:pStyle w:val="1"/>
        <w:spacing w:after="280"/>
      </w:pPr>
      <w:bookmarkStart w:id="15" w:name="_Toc196289808"/>
      <w:bookmarkStart w:id="16" w:name="_Toc196290018"/>
      <w:bookmarkStart w:id="17" w:name="_Toc199161118"/>
      <w:r>
        <w:lastRenderedPageBreak/>
        <w:t>Описание задачи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5BF6E836" w14:textId="003EE9A8" w:rsidR="000819C1" w:rsidRDefault="000819C1" w:rsidP="0072578B">
      <w:pPr>
        <w:pStyle w:val="2"/>
        <w:spacing w:after="560"/>
      </w:pPr>
      <w:bookmarkStart w:id="18" w:name="_Toc196203057"/>
      <w:bookmarkStart w:id="19" w:name="_Toc196203077"/>
      <w:bookmarkStart w:id="20" w:name="_Toc196203358"/>
      <w:bookmarkStart w:id="21" w:name="_Toc196203426"/>
      <w:bookmarkStart w:id="22" w:name="_Toc196203452"/>
      <w:bookmarkStart w:id="23" w:name="_Toc196203847"/>
      <w:bookmarkStart w:id="24" w:name="_Toc196289809"/>
      <w:bookmarkStart w:id="25" w:name="_Toc196290019"/>
      <w:bookmarkStart w:id="26" w:name="_Toc199161119"/>
      <w:r>
        <w:t>Анализ предметной области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33491A25" w14:textId="6A01A942" w:rsidR="004024F1" w:rsidRPr="00A741BA" w:rsidRDefault="00A741BA" w:rsidP="00722213">
      <w:pPr>
        <w:rPr>
          <w:rFonts w:cs="Times New Roman"/>
        </w:rPr>
      </w:pPr>
      <w:r w:rsidRPr="00A741BA">
        <w:rPr>
          <w:rFonts w:cs="Times New Roman"/>
        </w:rPr>
        <w:t>В рамках данной системы исследуется организация и автоматизация работы председателя цикловой комиссии</w:t>
      </w:r>
      <w:r w:rsidR="00722213" w:rsidRPr="00A741BA">
        <w:rPr>
          <w:rFonts w:cs="Times New Roman"/>
        </w:rPr>
        <w:t>.</w:t>
      </w:r>
      <w:r w:rsidR="00AF7F3E" w:rsidRPr="00A741BA">
        <w:rPr>
          <w:rFonts w:cs="Times New Roman"/>
        </w:rPr>
        <w:t xml:space="preserve"> </w:t>
      </w:r>
    </w:p>
    <w:p w14:paraId="72EDE014" w14:textId="365B10AC" w:rsidR="00A741BA" w:rsidRPr="00A741BA" w:rsidRDefault="00A741BA" w:rsidP="00A741BA">
      <w:r w:rsidRPr="00A741BA">
        <w:t>Органайзер знаний — это компактный документ или система, которая содержит сводку ключевых знаний и информации по учебным темам, предназначенный для систематизации и упрощения доступа к важным данным. В контексте преподавателя органайзер помогает структурировать учебный материал, планы и другую методическую информацию, облегчая подготовку и проведение занятий. Он не заменяет учебный курс, а служит вспомогательным инструментом для эффективного управления учебным процессом.</w:t>
      </w:r>
    </w:p>
    <w:p w14:paraId="48FC06CA" w14:textId="77777777" w:rsidR="00A741BA" w:rsidRPr="00A741BA" w:rsidRDefault="00A741BA" w:rsidP="00A741BA">
      <w:r w:rsidRPr="00A741BA">
        <w:t>Председатель цикловой комиссии — это опытный педагог, назначаемый директором учебного заведения, который осуществляет планирование, организацию и руководство работой цикловой комиссии. Его основные обязанности включают:</w:t>
      </w:r>
    </w:p>
    <w:p w14:paraId="079D4AC1" w14:textId="3F5C54AC" w:rsidR="00A741BA" w:rsidRPr="00A741BA" w:rsidRDefault="00A741BA" w:rsidP="00097A79">
      <w:pPr>
        <w:pStyle w:val="ad"/>
        <w:numPr>
          <w:ilvl w:val="0"/>
          <w:numId w:val="29"/>
        </w:numPr>
        <w:ind w:left="0" w:firstLine="709"/>
      </w:pPr>
      <w:r>
        <w:t>а</w:t>
      </w:r>
      <w:r w:rsidRPr="00A741BA">
        <w:t>нализ проблем и результатов методической работы закрепленных преподавателей;</w:t>
      </w:r>
    </w:p>
    <w:p w14:paraId="384979A6" w14:textId="490A39D5" w:rsidR="00A741BA" w:rsidRPr="00A741BA" w:rsidRDefault="00A741BA" w:rsidP="00097A79">
      <w:pPr>
        <w:pStyle w:val="ad"/>
        <w:numPr>
          <w:ilvl w:val="0"/>
          <w:numId w:val="29"/>
        </w:numPr>
        <w:ind w:left="0" w:firstLine="709"/>
      </w:pPr>
      <w:r>
        <w:t>а</w:t>
      </w:r>
      <w:r w:rsidRPr="00A741BA">
        <w:t>нализ формы и содержания посещенных уроков и других видов деятельности;</w:t>
      </w:r>
    </w:p>
    <w:p w14:paraId="75CC9D3C" w14:textId="0D8712F0" w:rsidR="00A741BA" w:rsidRPr="00A741BA" w:rsidRDefault="00A741BA" w:rsidP="00097A79">
      <w:pPr>
        <w:pStyle w:val="ad"/>
        <w:numPr>
          <w:ilvl w:val="0"/>
          <w:numId w:val="29"/>
        </w:numPr>
        <w:ind w:left="0" w:firstLine="709"/>
      </w:pPr>
      <w:r>
        <w:t>п</w:t>
      </w:r>
      <w:r w:rsidRPr="00A741BA">
        <w:t>рогнозирование последствий запланированных мероприятий;</w:t>
      </w:r>
    </w:p>
    <w:p w14:paraId="45B8EF06" w14:textId="7D276FBE" w:rsidR="00A741BA" w:rsidRPr="00A741BA" w:rsidRDefault="00A741BA" w:rsidP="00097A79">
      <w:pPr>
        <w:pStyle w:val="ad"/>
        <w:numPr>
          <w:ilvl w:val="0"/>
          <w:numId w:val="29"/>
        </w:numPr>
        <w:ind w:left="0" w:firstLine="709"/>
      </w:pPr>
      <w:r>
        <w:t>р</w:t>
      </w:r>
      <w:r w:rsidRPr="00A741BA">
        <w:t>азработка предложений по организации и содержанию аттестации педагогов;</w:t>
      </w:r>
    </w:p>
    <w:p w14:paraId="62B68621" w14:textId="511FD4BF" w:rsidR="00A741BA" w:rsidRPr="00A741BA" w:rsidRDefault="00A741BA" w:rsidP="00097A79">
      <w:pPr>
        <w:pStyle w:val="ad"/>
        <w:numPr>
          <w:ilvl w:val="0"/>
          <w:numId w:val="29"/>
        </w:numPr>
        <w:ind w:left="0" w:firstLine="709"/>
      </w:pPr>
      <w:r>
        <w:t>с</w:t>
      </w:r>
      <w:r w:rsidRPr="00A741BA">
        <w:t>оставление отчетов о профессиональном самообразовании преподавателей и их участии в курсах повышения квалификации.</w:t>
      </w:r>
    </w:p>
    <w:p w14:paraId="18731FD3" w14:textId="4D3190B5" w:rsidR="00A741BA" w:rsidRPr="00A741BA" w:rsidRDefault="00A741BA" w:rsidP="00A741BA">
      <w:r w:rsidRPr="00A741BA">
        <w:t>Планы — это документы, отражающие структуру и содержание учебного процесса, включая учебные планы и планы работ преподавателей. Учебные планы разрабатываются по специальностям и включают государственный компонент и компонент учреждения образования, отражая профилизацию и особенности подготовки специалистов. Они могут быть примерными, учебными планами учреждений или экспериментальными.</w:t>
      </w:r>
    </w:p>
    <w:p w14:paraId="620AC8B9" w14:textId="01894A1F" w:rsidR="00A741BA" w:rsidRPr="00A741BA" w:rsidRDefault="00A741BA" w:rsidP="00A741BA">
      <w:r w:rsidRPr="00A741BA">
        <w:t>Протоколы — официальные документы, фиксирующие результаты заседаний и решений цикловой комиссии. В курсовом проекте предусмотрена автоматизация создания шаблонов протоколов в формате Word для упрощения ведения документации.</w:t>
      </w:r>
    </w:p>
    <w:p w14:paraId="52C3592B" w14:textId="0AED3CFD" w:rsidR="00A741BA" w:rsidRPr="00A741BA" w:rsidRDefault="00A741BA" w:rsidP="00A741BA">
      <w:r w:rsidRPr="00A741BA">
        <w:t>Учебный предмет — это систематизированная совокупность знаний, умений и навыков, отобранных из определенной отрасли науки, техники или искусства для изучения в учебном заведении. Он может быть общеобразовательным или специальным, определяющим профиль подготовки специалиста. Учебный предмет является основной структурной единицей учебно-воспитательного процесса и реализует содержание обучения через учебные планы и программы.</w:t>
      </w:r>
    </w:p>
    <w:p w14:paraId="2B40990B" w14:textId="77777777" w:rsidR="00A741BA" w:rsidRPr="00A741BA" w:rsidRDefault="00A741BA" w:rsidP="00A741BA">
      <w:r w:rsidRPr="00A741BA">
        <w:lastRenderedPageBreak/>
        <w:t>В рамках учебного предмета преподаватель должен:</w:t>
      </w:r>
    </w:p>
    <w:p w14:paraId="683C0D57" w14:textId="07DD1066" w:rsidR="00A741BA" w:rsidRPr="00A741BA" w:rsidRDefault="00A741BA" w:rsidP="00097A79">
      <w:pPr>
        <w:pStyle w:val="ad"/>
        <w:numPr>
          <w:ilvl w:val="0"/>
          <w:numId w:val="30"/>
        </w:numPr>
        <w:ind w:left="0" w:firstLine="709"/>
      </w:pPr>
      <w:r>
        <w:t>р</w:t>
      </w:r>
      <w:r w:rsidRPr="00A741BA">
        <w:t>азрабатывать и использовать учебную программу, которая определяет цели, содержание и методы обучения по предмету;</w:t>
      </w:r>
    </w:p>
    <w:p w14:paraId="62D8B458" w14:textId="6B5AA2FE" w:rsidR="00A741BA" w:rsidRPr="00A741BA" w:rsidRDefault="00A741BA" w:rsidP="00097A79">
      <w:pPr>
        <w:pStyle w:val="ad"/>
        <w:numPr>
          <w:ilvl w:val="0"/>
          <w:numId w:val="30"/>
        </w:numPr>
        <w:ind w:left="0" w:firstLine="709"/>
      </w:pPr>
      <w:r>
        <w:t>с</w:t>
      </w:r>
      <w:r w:rsidRPr="00A741BA">
        <w:t>оставлять КТП (календарно-тематическое планирование), где расписаны темы занятий, сроки и формы контроля;</w:t>
      </w:r>
    </w:p>
    <w:p w14:paraId="33CA447B" w14:textId="42815936" w:rsidR="00A741BA" w:rsidRPr="00A741BA" w:rsidRDefault="00A741BA" w:rsidP="00097A79">
      <w:pPr>
        <w:pStyle w:val="ad"/>
        <w:numPr>
          <w:ilvl w:val="0"/>
          <w:numId w:val="30"/>
        </w:numPr>
        <w:ind w:left="0" w:firstLine="709"/>
      </w:pPr>
      <w:r>
        <w:t>п</w:t>
      </w:r>
      <w:r w:rsidRPr="00A741BA">
        <w:t>одбирать и использовать соответствующую литературу и учебные материалы, обеспечивающие качественное освоение учебного предмета.</w:t>
      </w:r>
    </w:p>
    <w:p w14:paraId="71B1E1B2" w14:textId="5842AE51" w:rsidR="00A741BA" w:rsidRPr="00A741BA" w:rsidRDefault="00A741BA" w:rsidP="00A741BA">
      <w:r>
        <w:t>Э</w:t>
      </w:r>
      <w:r w:rsidRPr="00A741BA">
        <w:t>лектронный органайзер для председателя цикловой комиссии должен обеспечивать:</w:t>
      </w:r>
    </w:p>
    <w:p w14:paraId="502C60A6" w14:textId="3355DC3A" w:rsidR="00A741BA" w:rsidRPr="00A741BA" w:rsidRDefault="00A741BA" w:rsidP="00097A79">
      <w:pPr>
        <w:pStyle w:val="ad"/>
        <w:numPr>
          <w:ilvl w:val="0"/>
          <w:numId w:val="31"/>
        </w:numPr>
        <w:ind w:left="0" w:firstLine="709"/>
      </w:pPr>
      <w:r>
        <w:t>б</w:t>
      </w:r>
      <w:r w:rsidRPr="00A741BA">
        <w:t>езопасный вход в систему с паролями;</w:t>
      </w:r>
    </w:p>
    <w:p w14:paraId="5184AB3A" w14:textId="7982C3C1" w:rsidR="00A741BA" w:rsidRPr="00A741BA" w:rsidRDefault="00A741BA" w:rsidP="00097A79">
      <w:pPr>
        <w:pStyle w:val="ad"/>
        <w:numPr>
          <w:ilvl w:val="0"/>
          <w:numId w:val="31"/>
        </w:numPr>
        <w:ind w:left="0" w:firstLine="709"/>
      </w:pPr>
      <w:r>
        <w:t>в</w:t>
      </w:r>
      <w:r w:rsidRPr="00A741BA">
        <w:t>едение базы данных преподавателей, их дисциплин и планов работы с возможностью поиска, добавления, редактирования и удаления данных;</w:t>
      </w:r>
    </w:p>
    <w:p w14:paraId="69A9B1A0" w14:textId="2006974C" w:rsidR="00A741BA" w:rsidRPr="00A741BA" w:rsidRDefault="00A741BA" w:rsidP="00097A79">
      <w:pPr>
        <w:pStyle w:val="ad"/>
        <w:numPr>
          <w:ilvl w:val="0"/>
          <w:numId w:val="31"/>
        </w:numPr>
        <w:ind w:left="0" w:firstLine="709"/>
      </w:pPr>
      <w:r>
        <w:t>у</w:t>
      </w:r>
      <w:r w:rsidRPr="00A741BA">
        <w:t>правление заданиями преподавателям с установлением сроков сдачи;</w:t>
      </w:r>
    </w:p>
    <w:p w14:paraId="2E1033FF" w14:textId="343ACCA3" w:rsidR="00A741BA" w:rsidRPr="00A741BA" w:rsidRDefault="00A741BA" w:rsidP="00097A79">
      <w:pPr>
        <w:pStyle w:val="ad"/>
        <w:numPr>
          <w:ilvl w:val="0"/>
          <w:numId w:val="31"/>
        </w:numPr>
        <w:ind w:left="0" w:firstLine="709"/>
      </w:pPr>
      <w:r>
        <w:t>р</w:t>
      </w:r>
      <w:r w:rsidRPr="00A741BA">
        <w:t>едактирование планов работ;</w:t>
      </w:r>
    </w:p>
    <w:p w14:paraId="3EA7948E" w14:textId="1C40A069" w:rsidR="00A741BA" w:rsidRPr="00A741BA" w:rsidRDefault="00A741BA" w:rsidP="00097A79">
      <w:pPr>
        <w:pStyle w:val="ad"/>
        <w:numPr>
          <w:ilvl w:val="0"/>
          <w:numId w:val="31"/>
        </w:numPr>
        <w:ind w:left="0" w:firstLine="709"/>
      </w:pPr>
      <w:r>
        <w:t>а</w:t>
      </w:r>
      <w:r w:rsidRPr="00A741BA">
        <w:t>втоматизированное создание протоколов в формате Word;</w:t>
      </w:r>
    </w:p>
    <w:p w14:paraId="3DFADA09" w14:textId="7462DAD1" w:rsidR="00A741BA" w:rsidRPr="00A741BA" w:rsidRDefault="00A741BA" w:rsidP="00097A79">
      <w:pPr>
        <w:pStyle w:val="ad"/>
        <w:numPr>
          <w:ilvl w:val="0"/>
          <w:numId w:val="31"/>
        </w:numPr>
        <w:ind w:left="0" w:firstLine="709"/>
      </w:pPr>
      <w:r>
        <w:t>у</w:t>
      </w:r>
      <w:r w:rsidRPr="00A741BA">
        <w:t>добный и лаконичный интерфейс с меню, панелями инструментов и справочной системой.</w:t>
      </w:r>
    </w:p>
    <w:p w14:paraId="12A1D391" w14:textId="3BDEB97A" w:rsidR="00256EC8" w:rsidRPr="00A741BA" w:rsidRDefault="00A741BA" w:rsidP="00A741BA">
      <w:r w:rsidRPr="00A741BA">
        <w:t>Это позволит председателю ЦК эффективно организовывать методическую работу, контролировать учебный процесс и документацию, что соответствует его функциональным обязанностям и требованиям учебного заведения</w:t>
      </w:r>
      <w:r w:rsidR="00256EC8" w:rsidRPr="00A741BA">
        <w:t>.</w:t>
      </w:r>
    </w:p>
    <w:p w14:paraId="37DF5FF7" w14:textId="2BCFB8D8" w:rsidR="000819C1" w:rsidRDefault="000819C1" w:rsidP="0072578B">
      <w:pPr>
        <w:pStyle w:val="2"/>
        <w:spacing w:before="560" w:after="560"/>
      </w:pPr>
      <w:bookmarkStart w:id="27" w:name="_Toc196203058"/>
      <w:bookmarkStart w:id="28" w:name="_Toc196203078"/>
      <w:bookmarkStart w:id="29" w:name="_Toc196203359"/>
      <w:bookmarkStart w:id="30" w:name="_Toc196203427"/>
      <w:bookmarkStart w:id="31" w:name="_Toc196203453"/>
      <w:bookmarkStart w:id="32" w:name="_Toc196203848"/>
      <w:bookmarkStart w:id="33" w:name="_Toc196289810"/>
      <w:bookmarkStart w:id="34" w:name="_Toc196290020"/>
      <w:bookmarkStart w:id="35" w:name="_Toc199161120"/>
      <w:r>
        <w:t>Постановка задачи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5309B167" w14:textId="77777777" w:rsidR="00A36EAB" w:rsidRPr="00A36EAB" w:rsidRDefault="00A36EAB" w:rsidP="004024F1">
      <w:pPr>
        <w:rPr>
          <w:rFonts w:eastAsia="Times New Roman" w:cs="Times New Roman"/>
          <w:szCs w:val="28"/>
          <w:lang w:eastAsia="ru-RU"/>
        </w:rPr>
      </w:pPr>
      <w:r w:rsidRPr="00A36EAB">
        <w:rPr>
          <w:rFonts w:eastAsia="Times New Roman" w:cs="Times New Roman"/>
          <w:szCs w:val="28"/>
          <w:lang w:eastAsia="ru-RU"/>
        </w:rPr>
        <w:t>На основе анализа процессов управления данными преподавателей, дисциплин, планов работ и заданий выделены следующие функции, подлежащие автоматизации в системе:</w:t>
      </w:r>
    </w:p>
    <w:p w14:paraId="56582963" w14:textId="7458BDCD" w:rsidR="00A36EAB" w:rsidRPr="005B34D0" w:rsidRDefault="008A32EE" w:rsidP="00097A79">
      <w:pPr>
        <w:pStyle w:val="ad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</w:t>
      </w:r>
      <w:r w:rsidR="005B34D0" w:rsidRPr="005B34D0">
        <w:rPr>
          <w:rFonts w:eastAsia="Times New Roman" w:cs="Times New Roman"/>
          <w:szCs w:val="28"/>
          <w:lang w:eastAsia="ru-RU"/>
        </w:rPr>
        <w:t>вторизация и безопасность данных</w:t>
      </w:r>
      <w:r w:rsidR="005B34D0">
        <w:rPr>
          <w:rFonts w:eastAsia="Times New Roman" w:cs="Times New Roman"/>
          <w:szCs w:val="28"/>
          <w:lang w:eastAsia="ru-RU"/>
        </w:rPr>
        <w:t>.</w:t>
      </w:r>
      <w:r w:rsidR="005B34D0" w:rsidRPr="005B34D0">
        <w:rPr>
          <w:rFonts w:eastAsia="Times New Roman" w:cs="Times New Roman"/>
          <w:szCs w:val="28"/>
          <w:lang w:eastAsia="ru-RU"/>
        </w:rPr>
        <w:t xml:space="preserve"> </w:t>
      </w:r>
      <w:r w:rsidR="00A36EAB" w:rsidRPr="005B34D0">
        <w:rPr>
          <w:rFonts w:eastAsia="Times New Roman" w:cs="Times New Roman"/>
          <w:szCs w:val="28"/>
          <w:lang w:eastAsia="ru-RU"/>
        </w:rPr>
        <w:t>Реализация механизма входа в систему по заранее выданным паролям.</w:t>
      </w:r>
      <w:r w:rsidR="005B34D0">
        <w:rPr>
          <w:rFonts w:eastAsia="Times New Roman" w:cs="Times New Roman"/>
          <w:szCs w:val="28"/>
          <w:lang w:eastAsia="ru-RU"/>
        </w:rPr>
        <w:t xml:space="preserve"> </w:t>
      </w:r>
      <w:r w:rsidR="00A36EAB" w:rsidRPr="005B34D0">
        <w:rPr>
          <w:rFonts w:eastAsia="Times New Roman" w:cs="Times New Roman"/>
          <w:szCs w:val="28"/>
          <w:lang w:eastAsia="ru-RU"/>
        </w:rPr>
        <w:t>Обеспечение защиты данных преподавателей и планов работ</w:t>
      </w:r>
      <w:r>
        <w:rPr>
          <w:rFonts w:eastAsia="Times New Roman" w:cs="Times New Roman"/>
          <w:szCs w:val="28"/>
          <w:lang w:eastAsia="ru-RU"/>
        </w:rPr>
        <w:t>;</w:t>
      </w:r>
    </w:p>
    <w:p w14:paraId="51E31F02" w14:textId="55B690CE" w:rsidR="00A36EAB" w:rsidRPr="005B34D0" w:rsidRDefault="008A32EE" w:rsidP="00097A79">
      <w:pPr>
        <w:pStyle w:val="ad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у</w:t>
      </w:r>
      <w:r w:rsidR="00A36EAB" w:rsidRPr="005B34D0">
        <w:rPr>
          <w:rFonts w:eastAsia="Times New Roman" w:cs="Times New Roman"/>
          <w:szCs w:val="28"/>
          <w:lang w:eastAsia="ru-RU"/>
        </w:rPr>
        <w:t>правление базой данных</w:t>
      </w:r>
      <w:r w:rsidR="005B34D0">
        <w:rPr>
          <w:rFonts w:eastAsia="Times New Roman" w:cs="Times New Roman"/>
          <w:szCs w:val="28"/>
          <w:lang w:eastAsia="ru-RU"/>
        </w:rPr>
        <w:t xml:space="preserve">. </w:t>
      </w:r>
      <w:r w:rsidR="00A36EAB" w:rsidRPr="005B34D0">
        <w:rPr>
          <w:rFonts w:eastAsia="Times New Roman" w:cs="Times New Roman"/>
          <w:szCs w:val="28"/>
          <w:lang w:eastAsia="ru-RU"/>
        </w:rPr>
        <w:t>Ведение базы данных преподавателей, дисциплин и планов работ (добавление, редактирование, удаление записей).</w:t>
      </w:r>
      <w:r w:rsidR="005B34D0">
        <w:rPr>
          <w:rFonts w:eastAsia="Times New Roman" w:cs="Times New Roman"/>
          <w:szCs w:val="28"/>
          <w:lang w:eastAsia="ru-RU"/>
        </w:rPr>
        <w:t xml:space="preserve"> </w:t>
      </w:r>
      <w:r w:rsidR="00A36EAB" w:rsidRPr="005B34D0">
        <w:rPr>
          <w:rFonts w:eastAsia="Times New Roman" w:cs="Times New Roman"/>
          <w:szCs w:val="28"/>
          <w:lang w:eastAsia="ru-RU"/>
        </w:rPr>
        <w:t>Реализация поиска по ключевым параметрам: преподаватель, дисциплина, срок выполнения задания</w:t>
      </w:r>
      <w:r>
        <w:rPr>
          <w:rFonts w:eastAsia="Times New Roman" w:cs="Times New Roman"/>
          <w:szCs w:val="28"/>
          <w:lang w:eastAsia="ru-RU"/>
        </w:rPr>
        <w:t>;</w:t>
      </w:r>
    </w:p>
    <w:p w14:paraId="49379FA1" w14:textId="7AC6549D" w:rsidR="00A36EAB" w:rsidRPr="005B34D0" w:rsidRDefault="008A32EE" w:rsidP="00097A79">
      <w:pPr>
        <w:pStyle w:val="ad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у</w:t>
      </w:r>
      <w:r w:rsidR="00A36EAB" w:rsidRPr="005B34D0">
        <w:rPr>
          <w:rFonts w:eastAsia="Times New Roman" w:cs="Times New Roman"/>
          <w:szCs w:val="28"/>
          <w:lang w:eastAsia="ru-RU"/>
        </w:rPr>
        <w:t>правление заданиями</w:t>
      </w:r>
      <w:r w:rsidR="005B34D0">
        <w:rPr>
          <w:rFonts w:eastAsia="Times New Roman" w:cs="Times New Roman"/>
          <w:szCs w:val="28"/>
          <w:lang w:eastAsia="ru-RU"/>
        </w:rPr>
        <w:t xml:space="preserve">. </w:t>
      </w:r>
      <w:r w:rsidR="00A36EAB" w:rsidRPr="005B34D0">
        <w:rPr>
          <w:rFonts w:eastAsia="Times New Roman" w:cs="Times New Roman"/>
          <w:szCs w:val="28"/>
          <w:lang w:eastAsia="ru-RU"/>
        </w:rPr>
        <w:t>Выдача заданий преподавателям с установлением сроков сдачи.</w:t>
      </w:r>
      <w:r w:rsidR="005B34D0">
        <w:rPr>
          <w:rFonts w:eastAsia="Times New Roman" w:cs="Times New Roman"/>
          <w:szCs w:val="28"/>
          <w:lang w:eastAsia="ru-RU"/>
        </w:rPr>
        <w:t xml:space="preserve"> </w:t>
      </w:r>
      <w:r w:rsidR="00A36EAB" w:rsidRPr="005B34D0">
        <w:rPr>
          <w:rFonts w:eastAsia="Times New Roman" w:cs="Times New Roman"/>
          <w:szCs w:val="28"/>
          <w:lang w:eastAsia="ru-RU"/>
        </w:rPr>
        <w:t>Корректировка заданий (изменение описания, сроков, статуса выполнения)</w:t>
      </w:r>
      <w:r>
        <w:rPr>
          <w:rFonts w:eastAsia="Times New Roman" w:cs="Times New Roman"/>
          <w:szCs w:val="28"/>
          <w:lang w:eastAsia="ru-RU"/>
        </w:rPr>
        <w:t>;</w:t>
      </w:r>
    </w:p>
    <w:p w14:paraId="7E0C3358" w14:textId="0C483955" w:rsidR="00A36EAB" w:rsidRPr="005B34D0" w:rsidRDefault="008A32EE" w:rsidP="00097A79">
      <w:pPr>
        <w:pStyle w:val="ad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</w:t>
      </w:r>
      <w:r w:rsidR="005B34D0">
        <w:rPr>
          <w:rFonts w:eastAsia="Times New Roman" w:cs="Times New Roman"/>
          <w:szCs w:val="28"/>
          <w:lang w:eastAsia="ru-RU"/>
        </w:rPr>
        <w:t xml:space="preserve">абота с планами работ. </w:t>
      </w:r>
      <w:r w:rsidR="00A36EAB" w:rsidRPr="005B34D0">
        <w:rPr>
          <w:rFonts w:eastAsia="Times New Roman" w:cs="Times New Roman"/>
          <w:szCs w:val="28"/>
          <w:lang w:eastAsia="ru-RU"/>
        </w:rPr>
        <w:t>Создание, редактирование и структурирование планов работ.</w:t>
      </w:r>
      <w:r w:rsidR="005B34D0">
        <w:rPr>
          <w:rFonts w:eastAsia="Times New Roman" w:cs="Times New Roman"/>
          <w:szCs w:val="28"/>
          <w:lang w:eastAsia="ru-RU"/>
        </w:rPr>
        <w:t xml:space="preserve"> </w:t>
      </w:r>
      <w:r w:rsidR="00A36EAB" w:rsidRPr="005B34D0">
        <w:rPr>
          <w:rFonts w:eastAsia="Times New Roman" w:cs="Times New Roman"/>
          <w:szCs w:val="28"/>
          <w:lang w:eastAsia="ru-RU"/>
        </w:rPr>
        <w:t>Автоматизация формирования шаблонов протоколов в формате Word</w:t>
      </w:r>
      <w:r>
        <w:rPr>
          <w:rFonts w:eastAsia="Times New Roman" w:cs="Times New Roman"/>
          <w:szCs w:val="28"/>
          <w:lang w:eastAsia="ru-RU"/>
        </w:rPr>
        <w:t>;</w:t>
      </w:r>
    </w:p>
    <w:p w14:paraId="6E4DC3B5" w14:textId="6AEBAEC9" w:rsidR="008A32EE" w:rsidRDefault="008A32EE" w:rsidP="00097A79">
      <w:pPr>
        <w:pStyle w:val="ad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</w:t>
      </w:r>
      <w:r w:rsidR="005B34D0">
        <w:rPr>
          <w:rFonts w:eastAsia="Times New Roman" w:cs="Times New Roman"/>
          <w:szCs w:val="28"/>
          <w:lang w:eastAsia="ru-RU"/>
        </w:rPr>
        <w:t xml:space="preserve">нтерфейс и справочная система. </w:t>
      </w:r>
      <w:r w:rsidR="00A36EAB" w:rsidRPr="005B34D0">
        <w:rPr>
          <w:rFonts w:eastAsia="Times New Roman" w:cs="Times New Roman"/>
          <w:szCs w:val="28"/>
          <w:lang w:eastAsia="ru-RU"/>
        </w:rPr>
        <w:t>Организация лаконичного интерфейса с использованием меню, кнопочных форм и панелей инструментов.</w:t>
      </w:r>
      <w:r w:rsidR="005B34D0">
        <w:rPr>
          <w:rFonts w:eastAsia="Times New Roman" w:cs="Times New Roman"/>
          <w:szCs w:val="28"/>
          <w:lang w:eastAsia="ru-RU"/>
        </w:rPr>
        <w:t xml:space="preserve"> </w:t>
      </w:r>
      <w:r w:rsidR="00A36EAB" w:rsidRPr="005B34D0">
        <w:rPr>
          <w:rFonts w:eastAsia="Times New Roman" w:cs="Times New Roman"/>
          <w:szCs w:val="28"/>
          <w:lang w:eastAsia="ru-RU"/>
        </w:rPr>
        <w:t>Интеграция встроенной справочной системы для упрощения взаимодействия с приложением</w:t>
      </w:r>
      <w:r>
        <w:rPr>
          <w:rFonts w:eastAsia="Times New Roman" w:cs="Times New Roman"/>
          <w:szCs w:val="28"/>
          <w:lang w:eastAsia="ru-RU"/>
        </w:rPr>
        <w:t>.</w:t>
      </w:r>
    </w:p>
    <w:p w14:paraId="707937E7" w14:textId="18401AB8" w:rsidR="00A36EAB" w:rsidRPr="00BF2FF5" w:rsidRDefault="00BF2FF5" w:rsidP="008A32EE">
      <w:pPr>
        <w:pStyle w:val="ad"/>
        <w:ind w:left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A36EAB" w:rsidRPr="00BF2FF5">
        <w:rPr>
          <w:rFonts w:eastAsia="Times New Roman" w:cs="Times New Roman"/>
          <w:szCs w:val="28"/>
          <w:lang w:eastAsia="ru-RU"/>
        </w:rPr>
        <w:t xml:space="preserve">уществуют решения для управления задачами (например, </w:t>
      </w:r>
      <w:r w:rsidR="008A32EE" w:rsidRPr="008A32EE">
        <w:rPr>
          <w:rFonts w:eastAsia="Times New Roman" w:cs="Times New Roman"/>
          <w:szCs w:val="28"/>
          <w:lang w:eastAsia="ru-RU"/>
        </w:rPr>
        <w:t>«</w:t>
      </w:r>
      <w:proofErr w:type="spellStart"/>
      <w:r w:rsidR="00A36EAB" w:rsidRPr="008A32EE">
        <w:rPr>
          <w:rFonts w:eastAsia="Times New Roman" w:cs="Times New Roman"/>
          <w:szCs w:val="28"/>
          <w:lang w:eastAsia="ru-RU"/>
        </w:rPr>
        <w:t>Trello</w:t>
      </w:r>
      <w:proofErr w:type="spellEnd"/>
      <w:r w:rsidR="008A32EE" w:rsidRPr="008A32EE">
        <w:rPr>
          <w:rFonts w:eastAsia="Times New Roman" w:cs="Times New Roman"/>
          <w:szCs w:val="28"/>
          <w:lang w:eastAsia="ru-RU"/>
        </w:rPr>
        <w:t>»</w:t>
      </w:r>
      <w:r w:rsidR="00A36EAB" w:rsidRPr="008A32EE">
        <w:rPr>
          <w:rFonts w:eastAsia="Times New Roman" w:cs="Times New Roman"/>
          <w:szCs w:val="28"/>
          <w:lang w:eastAsia="ru-RU"/>
        </w:rPr>
        <w:t>,</w:t>
      </w:r>
      <w:r w:rsidR="00A36EAB" w:rsidRPr="00BF2FF5">
        <w:rPr>
          <w:rFonts w:eastAsia="Times New Roman" w:cs="Times New Roman"/>
          <w:szCs w:val="28"/>
          <w:lang w:eastAsia="ru-RU"/>
        </w:rPr>
        <w:t xml:space="preserve"> </w:t>
      </w:r>
      <w:r w:rsidR="008A32EE">
        <w:rPr>
          <w:rFonts w:eastAsia="Times New Roman" w:cs="Times New Roman"/>
          <w:szCs w:val="28"/>
          <w:lang w:eastAsia="ru-RU"/>
        </w:rPr>
        <w:t>«</w:t>
      </w:r>
      <w:proofErr w:type="spellStart"/>
      <w:r w:rsidR="00A36EAB" w:rsidRPr="00BF2FF5">
        <w:rPr>
          <w:rFonts w:eastAsia="Times New Roman" w:cs="Times New Roman"/>
          <w:szCs w:val="28"/>
          <w:lang w:eastAsia="ru-RU"/>
        </w:rPr>
        <w:t>Asana</w:t>
      </w:r>
      <w:proofErr w:type="spellEnd"/>
      <w:r w:rsidR="008A32EE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, </w:t>
      </w:r>
      <w:r w:rsidR="008A32EE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val="en-US" w:eastAsia="ru-RU"/>
        </w:rPr>
        <w:t>Google</w:t>
      </w:r>
      <w:r w:rsidRPr="00BF2FF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Class</w:t>
      </w:r>
      <w:r w:rsidR="008A32EE">
        <w:rPr>
          <w:rFonts w:eastAsia="Times New Roman" w:cs="Times New Roman"/>
          <w:szCs w:val="28"/>
          <w:lang w:eastAsia="ru-RU"/>
        </w:rPr>
        <w:t>»</w:t>
      </w:r>
      <w:r w:rsidR="00A36EAB" w:rsidRPr="00BF2FF5">
        <w:rPr>
          <w:rFonts w:eastAsia="Times New Roman" w:cs="Times New Roman"/>
          <w:szCs w:val="28"/>
          <w:lang w:eastAsia="ru-RU"/>
        </w:rPr>
        <w:t>) и базами данных (</w:t>
      </w:r>
      <w:r w:rsidR="008A32EE">
        <w:rPr>
          <w:rFonts w:eastAsia="Times New Roman" w:cs="Times New Roman"/>
          <w:szCs w:val="28"/>
          <w:lang w:eastAsia="ru-RU"/>
        </w:rPr>
        <w:t>«</w:t>
      </w:r>
      <w:r w:rsidR="00A36EAB" w:rsidRPr="00BF2FF5">
        <w:rPr>
          <w:rFonts w:eastAsia="Times New Roman" w:cs="Times New Roman"/>
          <w:szCs w:val="28"/>
          <w:lang w:eastAsia="ru-RU"/>
        </w:rPr>
        <w:t>Microsoft Access</w:t>
      </w:r>
      <w:r w:rsidR="008A32EE">
        <w:rPr>
          <w:rFonts w:eastAsia="Times New Roman" w:cs="Times New Roman"/>
          <w:szCs w:val="28"/>
          <w:lang w:eastAsia="ru-RU"/>
        </w:rPr>
        <w:t>»</w:t>
      </w:r>
      <w:r w:rsidR="00A36EAB" w:rsidRPr="00BF2FF5">
        <w:rPr>
          <w:rFonts w:eastAsia="Times New Roman" w:cs="Times New Roman"/>
          <w:szCs w:val="28"/>
          <w:lang w:eastAsia="ru-RU"/>
        </w:rPr>
        <w:t xml:space="preserve">, </w:t>
      </w:r>
      <w:r w:rsidR="008A32EE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val="en-US" w:eastAsia="ru-RU"/>
        </w:rPr>
        <w:t>MS</w:t>
      </w:r>
      <w:r w:rsidRPr="00BF2FF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SQL</w:t>
      </w:r>
      <w:r w:rsidRPr="00BF2FF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Server</w:t>
      </w:r>
      <w:r w:rsidR="008A32EE">
        <w:rPr>
          <w:rFonts w:eastAsia="Times New Roman" w:cs="Times New Roman"/>
          <w:szCs w:val="28"/>
          <w:lang w:eastAsia="ru-RU"/>
        </w:rPr>
        <w:t>»</w:t>
      </w:r>
      <w:r w:rsidRPr="00BF2FF5">
        <w:rPr>
          <w:rFonts w:eastAsia="Times New Roman" w:cs="Times New Roman"/>
          <w:szCs w:val="28"/>
          <w:lang w:eastAsia="ru-RU"/>
        </w:rPr>
        <w:t xml:space="preserve">, </w:t>
      </w:r>
      <w:r w:rsidR="008A32EE">
        <w:rPr>
          <w:rFonts w:eastAsia="Times New Roman" w:cs="Times New Roman"/>
          <w:szCs w:val="28"/>
          <w:lang w:eastAsia="ru-RU"/>
        </w:rPr>
        <w:t>«</w:t>
      </w:r>
      <w:proofErr w:type="spellStart"/>
      <w:r w:rsidR="00A36EAB" w:rsidRPr="00BF2FF5">
        <w:rPr>
          <w:rFonts w:eastAsia="Times New Roman" w:cs="Times New Roman"/>
          <w:szCs w:val="28"/>
          <w:lang w:eastAsia="ru-RU"/>
        </w:rPr>
        <w:t>Airtable</w:t>
      </w:r>
      <w:proofErr w:type="spellEnd"/>
      <w:r w:rsidR="008A32EE">
        <w:rPr>
          <w:rFonts w:eastAsia="Times New Roman" w:cs="Times New Roman"/>
          <w:szCs w:val="28"/>
          <w:lang w:eastAsia="ru-RU"/>
        </w:rPr>
        <w:t>»</w:t>
      </w:r>
      <w:r w:rsidR="00A36EAB" w:rsidRPr="00BF2FF5">
        <w:rPr>
          <w:rFonts w:eastAsia="Times New Roman" w:cs="Times New Roman"/>
          <w:szCs w:val="28"/>
          <w:lang w:eastAsia="ru-RU"/>
        </w:rPr>
        <w:t>), однако они не соответствуют специфическим требованиям образовательных учреждений по следующим причинам:</w:t>
      </w:r>
    </w:p>
    <w:p w14:paraId="75628782" w14:textId="4E82C7ED" w:rsidR="00A36EAB" w:rsidRPr="00A36EAB" w:rsidRDefault="008A32EE" w:rsidP="00097A79">
      <w:pPr>
        <w:numPr>
          <w:ilvl w:val="0"/>
          <w:numId w:val="5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</w:t>
      </w:r>
      <w:r w:rsidR="00A36EAB" w:rsidRPr="00A36EAB">
        <w:rPr>
          <w:rFonts w:eastAsia="Times New Roman" w:cs="Times New Roman"/>
          <w:szCs w:val="28"/>
          <w:lang w:eastAsia="ru-RU"/>
        </w:rPr>
        <w:t>тсутствие специализированного функционала для управления планами работ и дисциплинами</w:t>
      </w:r>
      <w:r w:rsidRPr="008A32EE">
        <w:rPr>
          <w:rFonts w:eastAsia="Times New Roman" w:cs="Times New Roman"/>
          <w:szCs w:val="28"/>
          <w:lang w:eastAsia="ru-RU"/>
        </w:rPr>
        <w:t>;</w:t>
      </w:r>
    </w:p>
    <w:p w14:paraId="5D6C21BE" w14:textId="080CF688" w:rsidR="00BF2FF5" w:rsidRPr="00BF2FF5" w:rsidRDefault="008A32EE" w:rsidP="00097A79">
      <w:pPr>
        <w:numPr>
          <w:ilvl w:val="0"/>
          <w:numId w:val="5"/>
        </w:numPr>
        <w:ind w:left="0" w:firstLine="709"/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eastAsia="Times New Roman" w:cs="Times New Roman"/>
          <w:szCs w:val="28"/>
          <w:lang w:eastAsia="ru-RU"/>
        </w:rPr>
        <w:t>н</w:t>
      </w:r>
      <w:r w:rsidR="00A36EAB" w:rsidRPr="00A36EAB">
        <w:rPr>
          <w:rFonts w:eastAsia="Times New Roman" w:cs="Times New Roman"/>
          <w:szCs w:val="28"/>
          <w:lang w:eastAsia="ru-RU"/>
        </w:rPr>
        <w:t>евозможность автоматической генерации протоколов в формате Word.</w:t>
      </w:r>
    </w:p>
    <w:p w14:paraId="0CD6E676" w14:textId="69C248B4" w:rsidR="00A36EAB" w:rsidRPr="00A36EAB" w:rsidRDefault="00A36EAB" w:rsidP="008A32EE">
      <w:pPr>
        <w:rPr>
          <w:rFonts w:ascii="Segoe UI" w:eastAsia="Times New Roman" w:hAnsi="Segoe UI" w:cs="Segoe UI"/>
          <w:sz w:val="24"/>
          <w:szCs w:val="24"/>
          <w:lang w:eastAsia="ru-RU"/>
        </w:rPr>
      </w:pPr>
      <w:r w:rsidRPr="00A36EAB">
        <w:rPr>
          <w:rFonts w:eastAsia="Times New Roman" w:cs="Times New Roman"/>
          <w:szCs w:val="28"/>
          <w:lang w:eastAsia="ru-RU"/>
        </w:rPr>
        <w:t>Система ориентирована на администраторов учебных учреждений для управления данными и преподавателей для взаимодействия с заданиями и планами работ.</w:t>
      </w:r>
    </w:p>
    <w:p w14:paraId="7C9E51EF" w14:textId="6E191363" w:rsidR="00CC347B" w:rsidRPr="00CC347B" w:rsidRDefault="00CC347B" w:rsidP="008A32EE">
      <w:r>
        <w:t>Система будет иметь интуитивно понятный интерфейс и встроенную справочную систему для упрощения работы с программным средством.</w:t>
      </w:r>
    </w:p>
    <w:p w14:paraId="20226E34" w14:textId="24C04A32" w:rsidR="000819C1" w:rsidRDefault="000819C1" w:rsidP="007C3BD2">
      <w:pPr>
        <w:pStyle w:val="1"/>
        <w:spacing w:after="280"/>
      </w:pPr>
      <w:bookmarkStart w:id="36" w:name="_Toc196203059"/>
      <w:bookmarkStart w:id="37" w:name="_Toc196203079"/>
      <w:bookmarkStart w:id="38" w:name="_Toc196203360"/>
      <w:bookmarkStart w:id="39" w:name="_Toc196203428"/>
      <w:bookmarkStart w:id="40" w:name="_Toc196203454"/>
      <w:bookmarkStart w:id="41" w:name="_Toc196203849"/>
      <w:bookmarkStart w:id="42" w:name="_Toc196289811"/>
      <w:bookmarkStart w:id="43" w:name="_Toc196290021"/>
      <w:bookmarkStart w:id="44" w:name="_Toc199161121"/>
      <w:r>
        <w:t>Проектирование системы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326578E5" w14:textId="547BE44B" w:rsidR="000819C1" w:rsidRDefault="000819C1" w:rsidP="007C3BD2">
      <w:pPr>
        <w:pStyle w:val="2"/>
        <w:spacing w:after="560"/>
      </w:pPr>
      <w:bookmarkStart w:id="45" w:name="_Toc196203060"/>
      <w:bookmarkStart w:id="46" w:name="_Toc196203080"/>
      <w:bookmarkStart w:id="47" w:name="_Toc196203361"/>
      <w:bookmarkStart w:id="48" w:name="_Toc196203429"/>
      <w:bookmarkStart w:id="49" w:name="_Toc196203455"/>
      <w:bookmarkStart w:id="50" w:name="_Toc196203850"/>
      <w:bookmarkStart w:id="51" w:name="_Toc196289812"/>
      <w:bookmarkStart w:id="52" w:name="_Toc196290022"/>
      <w:bookmarkStart w:id="53" w:name="_Toc199161122"/>
      <w:r>
        <w:t>Требования к приложению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4D2FF111" w14:textId="32B74F37" w:rsidR="000D7AC1" w:rsidRDefault="00683100" w:rsidP="000D7AC1">
      <w:r>
        <w:t xml:space="preserve">В разрабатываемой системе требуется реализовать шифрование паролей с помощью хеширования. Необходимо реализовать механизм авторизации с использованием </w:t>
      </w:r>
      <w:r w:rsidR="00070807">
        <w:t>заранее выданных паролей</w:t>
      </w:r>
      <w:r>
        <w:t>. Интерфейс должен быть лаконичным, без лишнего визуального шума. Все ключевые функции должны быть доступны за минимальное количество действий. Размеры текстовых полей должны быть ограничены для предотвращения ошибок или перегрузки системы.</w:t>
      </w:r>
    </w:p>
    <w:p w14:paraId="2F73EC1C" w14:textId="35056A88" w:rsidR="00683100" w:rsidRDefault="00683100" w:rsidP="000D7AC1">
      <w:r>
        <w:t xml:space="preserve">Элементы управления должны быть расположены логически, с разделением по функциональным блокам. Кнопки и текстовые поля должны быть достаточно крупными для удобного взаимодействия. Необходимо использовать шрифт </w:t>
      </w:r>
      <w:r>
        <w:rPr>
          <w:lang w:val="en-US"/>
        </w:rPr>
        <w:t>Arial</w:t>
      </w:r>
      <w:r w:rsidRPr="00683100">
        <w:t xml:space="preserve"> </w:t>
      </w:r>
      <w:r>
        <w:t>размером 16 пикселей. Цветовая палитра должна включать в себя преимущественно нейтральные тона (белый, темно-серый).</w:t>
      </w:r>
    </w:p>
    <w:p w14:paraId="2BD4A412" w14:textId="7D61F40B" w:rsidR="00683100" w:rsidRDefault="00683100" w:rsidP="000D7AC1">
      <w:r>
        <w:t xml:space="preserve">Для использования приложения требуется </w:t>
      </w:r>
      <w:r w:rsidR="0005760B">
        <w:t xml:space="preserve">операционная система </w:t>
      </w:r>
      <w:r w:rsidR="0005760B">
        <w:rPr>
          <w:lang w:val="en-US"/>
        </w:rPr>
        <w:t>Windows</w:t>
      </w:r>
      <w:r w:rsidR="0005760B" w:rsidRPr="0005760B">
        <w:t xml:space="preserve"> 11, </w:t>
      </w:r>
      <w:r w:rsidR="0005760B">
        <w:t>объёмом памяти минимум 2 ГБ. Необходим</w:t>
      </w:r>
      <w:r w:rsidR="00070807">
        <w:t>а</w:t>
      </w:r>
      <w:r w:rsidR="0005760B">
        <w:t xml:space="preserve"> установленная платформа </w:t>
      </w:r>
      <w:r w:rsidR="0005760B" w:rsidRPr="0005760B">
        <w:t>.</w:t>
      </w:r>
      <w:r w:rsidR="0005760B">
        <w:rPr>
          <w:lang w:val="en-US"/>
        </w:rPr>
        <w:t>NET</w:t>
      </w:r>
      <w:r w:rsidR="0005760B" w:rsidRPr="0005760B">
        <w:t xml:space="preserve"> </w:t>
      </w:r>
      <w:r w:rsidR="0005760B">
        <w:rPr>
          <w:lang w:val="en-US"/>
        </w:rPr>
        <w:t>Framework</w:t>
      </w:r>
      <w:r w:rsidR="0005760B" w:rsidRPr="0005760B">
        <w:t xml:space="preserve"> </w:t>
      </w:r>
      <w:r w:rsidR="0005760B">
        <w:t>версии 4.8 или выше.</w:t>
      </w:r>
    </w:p>
    <w:p w14:paraId="31DC3332" w14:textId="15C9D64C" w:rsidR="004024F1" w:rsidRPr="0005760B" w:rsidRDefault="004024F1" w:rsidP="000D7AC1">
      <w:r w:rsidRPr="007B5372">
        <w:rPr>
          <w:highlight w:val="yellow"/>
        </w:rPr>
        <w:t>(Какие требования предъявляются электронным органайзерам, изначально должен быть список с предметами и часами)</w:t>
      </w:r>
    </w:p>
    <w:p w14:paraId="46A8BC88" w14:textId="27C83473" w:rsidR="000819C1" w:rsidRDefault="000819C1" w:rsidP="007C3BD2">
      <w:pPr>
        <w:pStyle w:val="2"/>
        <w:spacing w:before="560" w:after="560"/>
      </w:pPr>
      <w:bookmarkStart w:id="54" w:name="_Toc196203061"/>
      <w:bookmarkStart w:id="55" w:name="_Toc196203081"/>
      <w:bookmarkStart w:id="56" w:name="_Toc196203362"/>
      <w:bookmarkStart w:id="57" w:name="_Toc196203430"/>
      <w:bookmarkStart w:id="58" w:name="_Toc196203456"/>
      <w:bookmarkStart w:id="59" w:name="_Toc196203851"/>
      <w:bookmarkStart w:id="60" w:name="_Toc196289813"/>
      <w:bookmarkStart w:id="61" w:name="_Toc196290023"/>
      <w:bookmarkStart w:id="62" w:name="_Toc199161123"/>
      <w:r>
        <w:t>Проектирование задачи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4F7D4351" w14:textId="77777777" w:rsidR="00A0068B" w:rsidRPr="00A0068B" w:rsidRDefault="00A0068B" w:rsidP="00A0068B">
      <w:pPr>
        <w:pStyle w:val="my-0"/>
        <w:spacing w:before="0" w:beforeAutospacing="0" w:after="0" w:afterAutospacing="0"/>
        <w:ind w:firstLine="709"/>
        <w:rPr>
          <w:sz w:val="28"/>
          <w:szCs w:val="28"/>
        </w:rPr>
      </w:pPr>
      <w:r w:rsidRPr="00A0068B">
        <w:rPr>
          <w:sz w:val="28"/>
          <w:szCs w:val="28"/>
        </w:rPr>
        <w:t>Для отражения предметной области была спроектирована ER-диаграмма, которая описывает ключевые сущности и их взаимосвязи.</w:t>
      </w:r>
    </w:p>
    <w:p w14:paraId="138C5757" w14:textId="120E4AE1" w:rsidR="00A0068B" w:rsidRPr="00A0068B" w:rsidRDefault="00A0068B" w:rsidP="00A0068B">
      <w:pPr>
        <w:pStyle w:val="2"/>
        <w:numPr>
          <w:ilvl w:val="0"/>
          <w:numId w:val="0"/>
        </w:numPr>
        <w:ind w:left="568"/>
        <w:rPr>
          <w:rFonts w:cs="Times New Roman"/>
          <w:b w:val="0"/>
          <w:szCs w:val="28"/>
        </w:rPr>
      </w:pPr>
      <w:bookmarkStart w:id="63" w:name="_Toc199161124"/>
      <w:r w:rsidRPr="00A0068B">
        <w:rPr>
          <w:rFonts w:cs="Times New Roman"/>
          <w:b w:val="0"/>
          <w:szCs w:val="28"/>
        </w:rPr>
        <w:t>Основные сущности системы:</w:t>
      </w:r>
      <w:bookmarkEnd w:id="63"/>
    </w:p>
    <w:p w14:paraId="7957C40B" w14:textId="17B71DF7" w:rsidR="00A0068B" w:rsidRPr="00A0068B" w:rsidRDefault="0061390F" w:rsidP="00097A79">
      <w:pPr>
        <w:pStyle w:val="my-0"/>
        <w:numPr>
          <w:ilvl w:val="0"/>
          <w:numId w:val="6"/>
        </w:numPr>
        <w:spacing w:before="0" w:beforeAutospacing="0" w:after="0" w:afterAutospacing="0"/>
        <w:ind w:left="0" w:firstLine="709"/>
        <w:rPr>
          <w:rStyle w:val="af3"/>
          <w:b w:val="0"/>
          <w:bCs w:val="0"/>
          <w:sz w:val="28"/>
          <w:szCs w:val="28"/>
        </w:rPr>
      </w:pPr>
      <w:r>
        <w:rPr>
          <w:rStyle w:val="af3"/>
          <w:b w:val="0"/>
          <w:bCs w:val="0"/>
          <w:sz w:val="28"/>
          <w:szCs w:val="28"/>
        </w:rPr>
        <w:t>преподаватель</w:t>
      </w:r>
      <w:r>
        <w:rPr>
          <w:rStyle w:val="af3"/>
          <w:b w:val="0"/>
          <w:bCs w:val="0"/>
          <w:sz w:val="28"/>
          <w:szCs w:val="28"/>
          <w:lang w:val="en-US"/>
        </w:rPr>
        <w:t>;</w:t>
      </w:r>
    </w:p>
    <w:p w14:paraId="6D763DBA" w14:textId="32DD1752" w:rsidR="00A0068B" w:rsidRPr="00A0068B" w:rsidRDefault="0061390F" w:rsidP="00097A79">
      <w:pPr>
        <w:pStyle w:val="my-0"/>
        <w:numPr>
          <w:ilvl w:val="0"/>
          <w:numId w:val="6"/>
        </w:numPr>
        <w:spacing w:before="0" w:beforeAutospacing="0" w:after="0" w:afterAutospacing="0"/>
        <w:ind w:left="0" w:firstLine="709"/>
        <w:rPr>
          <w:rStyle w:val="af3"/>
          <w:b w:val="0"/>
          <w:bCs w:val="0"/>
          <w:sz w:val="28"/>
          <w:szCs w:val="28"/>
        </w:rPr>
      </w:pPr>
      <w:r>
        <w:rPr>
          <w:rStyle w:val="af3"/>
          <w:b w:val="0"/>
          <w:bCs w:val="0"/>
          <w:sz w:val="28"/>
          <w:szCs w:val="28"/>
        </w:rPr>
        <w:t>дисциплина</w:t>
      </w:r>
      <w:r>
        <w:rPr>
          <w:rStyle w:val="af3"/>
          <w:b w:val="0"/>
          <w:bCs w:val="0"/>
          <w:sz w:val="28"/>
          <w:szCs w:val="28"/>
          <w:lang w:val="en-US"/>
        </w:rPr>
        <w:t>;</w:t>
      </w:r>
    </w:p>
    <w:p w14:paraId="25B16261" w14:textId="04F4E1EE" w:rsidR="00A0068B" w:rsidRDefault="0061390F" w:rsidP="00097A79">
      <w:pPr>
        <w:pStyle w:val="my-0"/>
        <w:numPr>
          <w:ilvl w:val="0"/>
          <w:numId w:val="6"/>
        </w:numPr>
        <w:spacing w:before="0" w:beforeAutospacing="0" w:after="0" w:afterAutospacing="0"/>
        <w:ind w:left="0" w:firstLine="709"/>
        <w:rPr>
          <w:rStyle w:val="af3"/>
          <w:b w:val="0"/>
          <w:bCs w:val="0"/>
          <w:sz w:val="28"/>
          <w:szCs w:val="28"/>
        </w:rPr>
      </w:pPr>
      <w:r>
        <w:rPr>
          <w:rStyle w:val="af3"/>
          <w:b w:val="0"/>
          <w:bCs w:val="0"/>
          <w:sz w:val="28"/>
          <w:szCs w:val="28"/>
        </w:rPr>
        <w:t>план работ</w:t>
      </w:r>
      <w:r>
        <w:rPr>
          <w:rStyle w:val="af3"/>
          <w:b w:val="0"/>
          <w:bCs w:val="0"/>
          <w:sz w:val="28"/>
          <w:szCs w:val="28"/>
          <w:lang w:val="en-US"/>
        </w:rPr>
        <w:t>;</w:t>
      </w:r>
    </w:p>
    <w:p w14:paraId="56ED4044" w14:textId="74EDAD27" w:rsidR="0061390F" w:rsidRPr="0061390F" w:rsidRDefault="0061390F" w:rsidP="00097A79">
      <w:pPr>
        <w:pStyle w:val="my-0"/>
        <w:numPr>
          <w:ilvl w:val="0"/>
          <w:numId w:val="6"/>
        </w:numPr>
        <w:spacing w:before="0" w:beforeAutospacing="0" w:after="0" w:afterAutospacing="0"/>
        <w:ind w:left="0" w:firstLine="709"/>
      </w:pPr>
      <w:r>
        <w:rPr>
          <w:rStyle w:val="af3"/>
          <w:b w:val="0"/>
          <w:bCs w:val="0"/>
          <w:sz w:val="28"/>
          <w:szCs w:val="28"/>
        </w:rPr>
        <w:t>задание</w:t>
      </w:r>
      <w:r>
        <w:rPr>
          <w:rStyle w:val="af3"/>
          <w:b w:val="0"/>
          <w:bCs w:val="0"/>
          <w:sz w:val="28"/>
          <w:szCs w:val="28"/>
          <w:lang w:val="en-US"/>
        </w:rPr>
        <w:t>.</w:t>
      </w:r>
    </w:p>
    <w:p w14:paraId="5D18B5B7" w14:textId="74704B29" w:rsidR="0061390F" w:rsidRDefault="0061390F" w:rsidP="00777D75">
      <w:pPr>
        <w:pStyle w:val="my-0"/>
        <w:spacing w:before="0" w:beforeAutospacing="0" w:after="0" w:afterAutospacing="0"/>
        <w:ind w:firstLine="709"/>
        <w:rPr>
          <w:sz w:val="28"/>
          <w:szCs w:val="28"/>
        </w:rPr>
      </w:pPr>
      <w:r w:rsidRPr="0061390F">
        <w:rPr>
          <w:sz w:val="28"/>
          <w:szCs w:val="28"/>
        </w:rPr>
        <w:t>Сущность «</w:t>
      </w:r>
      <w:r w:rsidR="007B5372">
        <w:rPr>
          <w:sz w:val="28"/>
          <w:szCs w:val="28"/>
          <w:lang w:val="en-US"/>
        </w:rPr>
        <w:t>Teachers</w:t>
      </w:r>
      <w:r w:rsidRPr="0061390F">
        <w:rPr>
          <w:sz w:val="28"/>
          <w:szCs w:val="28"/>
        </w:rPr>
        <w:t>» имеет атрибуты «</w:t>
      </w:r>
      <w:r w:rsidR="007B5372">
        <w:rPr>
          <w:sz w:val="28"/>
          <w:szCs w:val="28"/>
          <w:lang w:val="en-US"/>
        </w:rPr>
        <w:t>Name</w:t>
      </w:r>
      <w:r w:rsidR="00712C60">
        <w:rPr>
          <w:sz w:val="28"/>
          <w:szCs w:val="28"/>
        </w:rPr>
        <w:t>»</w:t>
      </w:r>
      <w:r w:rsidRPr="0061390F">
        <w:rPr>
          <w:sz w:val="28"/>
          <w:szCs w:val="28"/>
        </w:rPr>
        <w:t>.</w:t>
      </w:r>
    </w:p>
    <w:p w14:paraId="5BE59805" w14:textId="22C5FA03" w:rsidR="0061390F" w:rsidRDefault="0061390F" w:rsidP="00777D75">
      <w:pPr>
        <w:pStyle w:val="my-0"/>
        <w:spacing w:before="0" w:beforeAutospacing="0" w:after="0" w:afterAutospacing="0"/>
        <w:ind w:firstLine="709"/>
        <w:rPr>
          <w:sz w:val="28"/>
          <w:szCs w:val="28"/>
        </w:rPr>
      </w:pPr>
      <w:r w:rsidRPr="0061390F">
        <w:rPr>
          <w:sz w:val="28"/>
          <w:szCs w:val="28"/>
        </w:rPr>
        <w:t>Сущность «</w:t>
      </w:r>
      <w:r w:rsidR="007B5372">
        <w:rPr>
          <w:sz w:val="28"/>
          <w:szCs w:val="28"/>
          <w:lang w:val="en-US"/>
        </w:rPr>
        <w:t>Disciplines</w:t>
      </w:r>
      <w:r w:rsidRPr="0061390F">
        <w:rPr>
          <w:sz w:val="28"/>
          <w:szCs w:val="28"/>
        </w:rPr>
        <w:t>» имеет атрибуты «</w:t>
      </w:r>
      <w:r w:rsidR="007B5372">
        <w:rPr>
          <w:sz w:val="28"/>
          <w:szCs w:val="28"/>
          <w:lang w:val="en-US"/>
        </w:rPr>
        <w:t>Name</w:t>
      </w:r>
      <w:r w:rsidR="00712C60">
        <w:rPr>
          <w:sz w:val="28"/>
          <w:szCs w:val="28"/>
        </w:rPr>
        <w:t>»</w:t>
      </w:r>
      <w:r w:rsidRPr="0061390F">
        <w:rPr>
          <w:sz w:val="28"/>
          <w:szCs w:val="28"/>
        </w:rPr>
        <w:t>.</w:t>
      </w:r>
    </w:p>
    <w:p w14:paraId="7C4E1E19" w14:textId="050DC6ED" w:rsidR="0061390F" w:rsidRDefault="0061390F" w:rsidP="00777D75">
      <w:pPr>
        <w:pStyle w:val="my-0"/>
        <w:spacing w:before="0" w:beforeAutospacing="0" w:after="0" w:afterAutospacing="0"/>
        <w:ind w:firstLine="709"/>
        <w:rPr>
          <w:sz w:val="28"/>
          <w:szCs w:val="28"/>
        </w:rPr>
      </w:pPr>
      <w:r w:rsidRPr="0061390F">
        <w:rPr>
          <w:sz w:val="28"/>
          <w:szCs w:val="28"/>
        </w:rPr>
        <w:t>Сущность «</w:t>
      </w:r>
      <w:r w:rsidR="007B5372">
        <w:rPr>
          <w:sz w:val="28"/>
          <w:szCs w:val="28"/>
          <w:lang w:val="en-US"/>
        </w:rPr>
        <w:t>Work</w:t>
      </w:r>
      <w:r w:rsidR="007B5372" w:rsidRPr="007B5372">
        <w:rPr>
          <w:sz w:val="28"/>
          <w:szCs w:val="28"/>
        </w:rPr>
        <w:t xml:space="preserve"> </w:t>
      </w:r>
      <w:r w:rsidR="007B5372">
        <w:rPr>
          <w:sz w:val="28"/>
          <w:szCs w:val="28"/>
          <w:lang w:val="en-US"/>
        </w:rPr>
        <w:t>plans</w:t>
      </w:r>
      <w:r w:rsidRPr="0061390F">
        <w:rPr>
          <w:sz w:val="28"/>
          <w:szCs w:val="28"/>
        </w:rPr>
        <w:t>» имеет атрибуты «</w:t>
      </w:r>
      <w:r w:rsidR="007B5372">
        <w:rPr>
          <w:sz w:val="28"/>
          <w:szCs w:val="28"/>
          <w:lang w:val="en-US"/>
        </w:rPr>
        <w:t>Date</w:t>
      </w:r>
      <w:r w:rsidRPr="0061390F">
        <w:rPr>
          <w:sz w:val="28"/>
          <w:szCs w:val="28"/>
        </w:rPr>
        <w:t>».</w:t>
      </w:r>
    </w:p>
    <w:p w14:paraId="0E85D255" w14:textId="74643EFF" w:rsidR="0061390F" w:rsidRPr="007B5372" w:rsidRDefault="0061390F" w:rsidP="00777D75">
      <w:pPr>
        <w:pStyle w:val="my-0"/>
        <w:spacing w:before="0" w:beforeAutospacing="0" w:after="0" w:afterAutospacing="0"/>
        <w:ind w:firstLine="709"/>
        <w:rPr>
          <w:sz w:val="28"/>
          <w:szCs w:val="28"/>
          <w:lang w:val="en-US"/>
        </w:rPr>
      </w:pPr>
      <w:r w:rsidRPr="0061390F">
        <w:rPr>
          <w:sz w:val="28"/>
          <w:szCs w:val="28"/>
        </w:rPr>
        <w:t>Сущность</w:t>
      </w:r>
      <w:r w:rsidRPr="007B5372">
        <w:rPr>
          <w:sz w:val="28"/>
          <w:szCs w:val="28"/>
          <w:lang w:val="en-US"/>
        </w:rPr>
        <w:t xml:space="preserve"> «</w:t>
      </w:r>
      <w:r w:rsidR="007B5372">
        <w:rPr>
          <w:sz w:val="28"/>
          <w:szCs w:val="28"/>
          <w:lang w:val="en-US"/>
        </w:rPr>
        <w:t>Tasks</w:t>
      </w:r>
      <w:r w:rsidRPr="007B5372">
        <w:rPr>
          <w:sz w:val="28"/>
          <w:szCs w:val="28"/>
          <w:lang w:val="en-US"/>
        </w:rPr>
        <w:t xml:space="preserve">» </w:t>
      </w:r>
      <w:r w:rsidRPr="0061390F">
        <w:rPr>
          <w:sz w:val="28"/>
          <w:szCs w:val="28"/>
        </w:rPr>
        <w:t>имеет</w:t>
      </w:r>
      <w:r w:rsidRPr="007B5372">
        <w:rPr>
          <w:sz w:val="28"/>
          <w:szCs w:val="28"/>
          <w:lang w:val="en-US"/>
        </w:rPr>
        <w:t xml:space="preserve"> </w:t>
      </w:r>
      <w:r w:rsidRPr="0061390F">
        <w:rPr>
          <w:sz w:val="28"/>
          <w:szCs w:val="28"/>
        </w:rPr>
        <w:t>атрибуты</w:t>
      </w:r>
      <w:r w:rsidRPr="007B5372">
        <w:rPr>
          <w:sz w:val="28"/>
          <w:szCs w:val="28"/>
          <w:lang w:val="en-US"/>
        </w:rPr>
        <w:t xml:space="preserve"> «</w:t>
      </w:r>
      <w:r w:rsidR="007B5372">
        <w:rPr>
          <w:sz w:val="28"/>
          <w:szCs w:val="28"/>
          <w:lang w:val="en-US"/>
        </w:rPr>
        <w:t>Name</w:t>
      </w:r>
      <w:r w:rsidRPr="007B5372">
        <w:rPr>
          <w:sz w:val="28"/>
          <w:szCs w:val="28"/>
          <w:lang w:val="en-US"/>
        </w:rPr>
        <w:t>», «</w:t>
      </w:r>
      <w:r w:rsidR="007B5372">
        <w:rPr>
          <w:sz w:val="28"/>
          <w:szCs w:val="28"/>
          <w:lang w:val="en-US"/>
        </w:rPr>
        <w:t>Description</w:t>
      </w:r>
      <w:r w:rsidRPr="007B5372">
        <w:rPr>
          <w:sz w:val="28"/>
          <w:szCs w:val="28"/>
          <w:lang w:val="en-US"/>
        </w:rPr>
        <w:t>», «</w:t>
      </w:r>
      <w:r w:rsidR="007B5372">
        <w:rPr>
          <w:sz w:val="28"/>
          <w:szCs w:val="28"/>
          <w:lang w:val="en-US"/>
        </w:rPr>
        <w:t>Issuance Date</w:t>
      </w:r>
      <w:r w:rsidRPr="007B5372">
        <w:rPr>
          <w:sz w:val="28"/>
          <w:szCs w:val="28"/>
          <w:lang w:val="en-US"/>
        </w:rPr>
        <w:t>»</w:t>
      </w:r>
      <w:r w:rsidR="00777D75" w:rsidRPr="007B5372">
        <w:rPr>
          <w:sz w:val="28"/>
          <w:szCs w:val="28"/>
          <w:lang w:val="en-US"/>
        </w:rPr>
        <w:t xml:space="preserve"> «</w:t>
      </w:r>
      <w:r w:rsidR="007B5372">
        <w:rPr>
          <w:sz w:val="28"/>
          <w:szCs w:val="28"/>
          <w:lang w:val="en-US"/>
        </w:rPr>
        <w:t>Due Date</w:t>
      </w:r>
      <w:r w:rsidR="00777D75" w:rsidRPr="007B5372">
        <w:rPr>
          <w:sz w:val="28"/>
          <w:szCs w:val="28"/>
          <w:lang w:val="en-US"/>
        </w:rPr>
        <w:t xml:space="preserve">» </w:t>
      </w:r>
      <w:r w:rsidR="00777D75" w:rsidRPr="00777D75">
        <w:rPr>
          <w:sz w:val="28"/>
          <w:szCs w:val="28"/>
        </w:rPr>
        <w:t>и</w:t>
      </w:r>
      <w:r w:rsidRPr="007B5372">
        <w:rPr>
          <w:sz w:val="28"/>
          <w:szCs w:val="28"/>
          <w:lang w:val="en-US"/>
        </w:rPr>
        <w:t xml:space="preserve"> «</w:t>
      </w:r>
      <w:r w:rsidR="007B5372">
        <w:rPr>
          <w:sz w:val="28"/>
          <w:szCs w:val="28"/>
          <w:lang w:val="en-US"/>
        </w:rPr>
        <w:t>Status</w:t>
      </w:r>
      <w:r w:rsidRPr="007B5372">
        <w:rPr>
          <w:sz w:val="28"/>
          <w:szCs w:val="28"/>
          <w:lang w:val="en-US"/>
        </w:rPr>
        <w:t>».</w:t>
      </w:r>
    </w:p>
    <w:p w14:paraId="1A484ADD" w14:textId="490DA58A" w:rsidR="00ED5E61" w:rsidRDefault="00B30621" w:rsidP="00ED5E61">
      <w:r>
        <w:t>Диаграмма сущность-связь представлена на рисунке 2.1.</w:t>
      </w:r>
    </w:p>
    <w:p w14:paraId="5B264270" w14:textId="0FDAFB46" w:rsidR="00B30621" w:rsidRPr="00E107FC" w:rsidRDefault="00712C60" w:rsidP="00B30621">
      <w:pPr>
        <w:pStyle w:val="a7"/>
        <w:rPr>
          <w:lang w:val="en-US"/>
        </w:rPr>
      </w:pPr>
      <w:r w:rsidRPr="00712C60">
        <w:rPr>
          <w:noProof/>
          <w:lang w:val="en-US"/>
        </w:rPr>
        <w:drawing>
          <wp:inline distT="0" distB="0" distL="0" distR="0" wp14:anchorId="5EE66B11" wp14:editId="579C4D15">
            <wp:extent cx="5940425" cy="3119755"/>
            <wp:effectExtent l="0" t="0" r="3175" b="4445"/>
            <wp:docPr id="745397645" name="Рисунок 745397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B26C" w14:textId="313A9708" w:rsidR="00B30621" w:rsidRDefault="00B30621" w:rsidP="00B30621">
      <w:pPr>
        <w:pStyle w:val="a7"/>
      </w:pPr>
      <w:r>
        <w:t>Рисунок 2.1 – Диаграмма сущность-связь</w:t>
      </w:r>
    </w:p>
    <w:p w14:paraId="7D8C4495" w14:textId="77777777" w:rsidR="00777D75" w:rsidRPr="004024F1" w:rsidRDefault="00777D75" w:rsidP="004024F1">
      <w:pPr>
        <w:rPr>
          <w:rFonts w:eastAsia="Times New Roman" w:cs="Times New Roman"/>
          <w:szCs w:val="28"/>
          <w:highlight w:val="yellow"/>
          <w:lang w:eastAsia="ru-RU"/>
        </w:rPr>
      </w:pPr>
      <w:r w:rsidRPr="004024F1">
        <w:rPr>
          <w:rFonts w:eastAsia="Times New Roman" w:cs="Times New Roman"/>
          <w:szCs w:val="28"/>
          <w:highlight w:val="yellow"/>
          <w:lang w:eastAsia="ru-RU"/>
        </w:rPr>
        <w:t>Разрабатываемая система будет предоставлять пользователю следующие возможности:</w:t>
      </w:r>
    </w:p>
    <w:p w14:paraId="092FFD52" w14:textId="77777777" w:rsidR="00777D75" w:rsidRPr="004024F1" w:rsidRDefault="00777D75" w:rsidP="00097A79">
      <w:pPr>
        <w:numPr>
          <w:ilvl w:val="0"/>
          <w:numId w:val="7"/>
        </w:numPr>
        <w:ind w:left="0" w:firstLine="709"/>
        <w:rPr>
          <w:rFonts w:eastAsia="Times New Roman" w:cs="Times New Roman"/>
          <w:szCs w:val="28"/>
          <w:highlight w:val="yellow"/>
          <w:lang w:eastAsia="ru-RU"/>
        </w:rPr>
      </w:pPr>
      <w:r w:rsidRPr="004024F1">
        <w:rPr>
          <w:rFonts w:eastAsia="Times New Roman" w:cs="Times New Roman"/>
          <w:szCs w:val="28"/>
          <w:highlight w:val="yellow"/>
          <w:lang w:eastAsia="ru-RU"/>
        </w:rPr>
        <w:t>авторизоваться в системе с использованием заранее выданного пароля;</w:t>
      </w:r>
    </w:p>
    <w:p w14:paraId="1115E991" w14:textId="77777777" w:rsidR="00777D75" w:rsidRPr="004024F1" w:rsidRDefault="00777D75" w:rsidP="00097A79">
      <w:pPr>
        <w:numPr>
          <w:ilvl w:val="0"/>
          <w:numId w:val="7"/>
        </w:numPr>
        <w:ind w:left="0" w:firstLine="709"/>
        <w:rPr>
          <w:rFonts w:eastAsia="Times New Roman" w:cs="Times New Roman"/>
          <w:szCs w:val="28"/>
          <w:highlight w:val="yellow"/>
          <w:lang w:eastAsia="ru-RU"/>
        </w:rPr>
      </w:pPr>
      <w:r w:rsidRPr="004024F1">
        <w:rPr>
          <w:rFonts w:eastAsia="Times New Roman" w:cs="Times New Roman"/>
          <w:szCs w:val="28"/>
          <w:highlight w:val="yellow"/>
          <w:lang w:eastAsia="ru-RU"/>
        </w:rPr>
        <w:t>просматривать, добавлять, редактировать и удалять записи о преподавателях;</w:t>
      </w:r>
    </w:p>
    <w:p w14:paraId="10AE0AB0" w14:textId="77777777" w:rsidR="00777D75" w:rsidRPr="00777D75" w:rsidRDefault="00777D75" w:rsidP="00097A79">
      <w:pPr>
        <w:numPr>
          <w:ilvl w:val="0"/>
          <w:numId w:val="7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просматривать, добавлять, редактировать и удалять сведения о дисциплинах;</w:t>
      </w:r>
    </w:p>
    <w:p w14:paraId="7FDCBF73" w14:textId="66097E3C" w:rsidR="00777D75" w:rsidRPr="00777D75" w:rsidRDefault="00777D75" w:rsidP="00097A79">
      <w:pPr>
        <w:numPr>
          <w:ilvl w:val="0"/>
          <w:numId w:val="7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осуществлять поиск по базе данных преподавателей;</w:t>
      </w:r>
    </w:p>
    <w:p w14:paraId="52A9A3D9" w14:textId="77777777" w:rsidR="00777D75" w:rsidRPr="00777D75" w:rsidRDefault="00777D75" w:rsidP="00097A79">
      <w:pPr>
        <w:numPr>
          <w:ilvl w:val="0"/>
          <w:numId w:val="7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просматривать, добавлять, редактировать и удалять планы работ;</w:t>
      </w:r>
    </w:p>
    <w:p w14:paraId="50FFAC73" w14:textId="77777777" w:rsidR="00777D75" w:rsidRPr="00777D75" w:rsidRDefault="00777D75" w:rsidP="00097A79">
      <w:pPr>
        <w:numPr>
          <w:ilvl w:val="0"/>
          <w:numId w:val="7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выдавать задания преподавателям с указанием сроков сдачи;</w:t>
      </w:r>
    </w:p>
    <w:p w14:paraId="1AF2CBAF" w14:textId="2993ED00" w:rsidR="00777D75" w:rsidRPr="00777D75" w:rsidRDefault="00777D75" w:rsidP="00097A79">
      <w:pPr>
        <w:numPr>
          <w:ilvl w:val="0"/>
          <w:numId w:val="7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редактировать и удалять ранее выданные задания;</w:t>
      </w:r>
    </w:p>
    <w:p w14:paraId="6F7CC5AC" w14:textId="77777777" w:rsidR="00777D75" w:rsidRPr="00777D75" w:rsidRDefault="00777D75" w:rsidP="00097A79">
      <w:pPr>
        <w:numPr>
          <w:ilvl w:val="0"/>
          <w:numId w:val="7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автоматически формировать шаблоны протоколов и других документов в формате Word;</w:t>
      </w:r>
    </w:p>
    <w:p w14:paraId="20B8542B" w14:textId="77777777" w:rsidR="00777D75" w:rsidRPr="00777D75" w:rsidRDefault="00777D75" w:rsidP="00097A79">
      <w:pPr>
        <w:numPr>
          <w:ilvl w:val="0"/>
          <w:numId w:val="7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экспортировать сформированные документы в Word для дальнейшей работы;</w:t>
      </w:r>
    </w:p>
    <w:p w14:paraId="5A81B2B0" w14:textId="77777777" w:rsidR="00777D75" w:rsidRPr="00777D75" w:rsidRDefault="00777D75" w:rsidP="00097A79">
      <w:pPr>
        <w:numPr>
          <w:ilvl w:val="0"/>
          <w:numId w:val="7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использовать удобный интерфейс с меню, кнопочными формами и панелями инструментов для навигации по системе;</w:t>
      </w:r>
    </w:p>
    <w:p w14:paraId="031ADD4C" w14:textId="25ED1FC7" w:rsidR="000B28A7" w:rsidRPr="00777D75" w:rsidRDefault="00777D75" w:rsidP="00097A79">
      <w:pPr>
        <w:numPr>
          <w:ilvl w:val="0"/>
          <w:numId w:val="7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просматривать справочную информацию по работе с программным обеспечением.</w:t>
      </w:r>
    </w:p>
    <w:p w14:paraId="69B3812C" w14:textId="6786AC2E" w:rsidR="00C003C0" w:rsidRPr="00AF2CD9" w:rsidRDefault="00C003C0" w:rsidP="00C003C0">
      <w:r>
        <w:t>Подробное описание данных функций представлено на диаграмме вариантов использования,</w:t>
      </w:r>
      <w:r w:rsidR="00777D75">
        <w:t xml:space="preserve"> деятельности и классов</w:t>
      </w:r>
      <w:r>
        <w:t xml:space="preserve"> представленн</w:t>
      </w:r>
      <w:r w:rsidR="00777D75">
        <w:t>ых</w:t>
      </w:r>
      <w:r>
        <w:t xml:space="preserve"> </w:t>
      </w:r>
      <w:r w:rsidR="00777D75">
        <w:t>в</w:t>
      </w:r>
      <w:r>
        <w:t xml:space="preserve"> графической части на листе </w:t>
      </w:r>
      <w:r w:rsidR="00777D75">
        <w:t>1-3</w:t>
      </w:r>
      <w:r>
        <w:t>.</w:t>
      </w:r>
    </w:p>
    <w:p w14:paraId="7DCC9DEE" w14:textId="519DB5AC" w:rsidR="000819C1" w:rsidRDefault="000819C1" w:rsidP="00ED5E61">
      <w:pPr>
        <w:pStyle w:val="2"/>
        <w:spacing w:before="560" w:after="560"/>
      </w:pPr>
      <w:bookmarkStart w:id="64" w:name="_Toc196203062"/>
      <w:bookmarkStart w:id="65" w:name="_Toc196203082"/>
      <w:bookmarkStart w:id="66" w:name="_Toc196203363"/>
      <w:bookmarkStart w:id="67" w:name="_Toc196203431"/>
      <w:bookmarkStart w:id="68" w:name="_Toc196203457"/>
      <w:bookmarkStart w:id="69" w:name="_Toc196203852"/>
      <w:bookmarkStart w:id="70" w:name="_Toc196289814"/>
      <w:bookmarkStart w:id="71" w:name="_Toc196290024"/>
      <w:bookmarkStart w:id="72" w:name="_Toc199161125"/>
      <w:r>
        <w:t>Концептуальный прототип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00F97D57" w14:textId="3DD7499C" w:rsidR="00ED5E61" w:rsidRDefault="00F05901" w:rsidP="00ED5E61">
      <w:r>
        <w:t>Система меню должна содержать пункты «</w:t>
      </w:r>
      <w:r w:rsidR="004465D7">
        <w:t>Преподаватели</w:t>
      </w:r>
      <w:r>
        <w:t>», «</w:t>
      </w:r>
      <w:r w:rsidR="004465D7">
        <w:t>Задания</w:t>
      </w:r>
      <w:r>
        <w:t>», «</w:t>
      </w:r>
      <w:r w:rsidR="004465D7">
        <w:t>Документы</w:t>
      </w:r>
      <w:r>
        <w:t>», «</w:t>
      </w:r>
      <w:r w:rsidR="004465D7">
        <w:t>Протоколы</w:t>
      </w:r>
      <w:r>
        <w:t>» и «Справка». Основной функцией меню является быстрый доступ к ключевым компонентам системы. Меню должно быть реализовано в виде горизонтальной панели, при нажатии на которую система переключает страницы.</w:t>
      </w:r>
    </w:p>
    <w:p w14:paraId="34A59E42" w14:textId="617A825D" w:rsidR="00F05901" w:rsidRDefault="00F05901" w:rsidP="00ED5E61">
      <w:r>
        <w:t>Контекстное меню должно реализовано на страницах и предоставлять быстрый доступ к функциям добавления, удаления и редактирования.</w:t>
      </w:r>
    </w:p>
    <w:p w14:paraId="33E802A7" w14:textId="695F7A56" w:rsidR="00F05901" w:rsidRDefault="00F05901" w:rsidP="00F05901">
      <w:r>
        <w:t xml:space="preserve">Диалоговое окно должно открываться при добавлении </w:t>
      </w:r>
      <w:r w:rsidR="004465D7">
        <w:t xml:space="preserve">преподавателя </w:t>
      </w:r>
      <w:r>
        <w:t xml:space="preserve">для запроса на ввод </w:t>
      </w:r>
      <w:r w:rsidR="004465D7">
        <w:t>имени</w:t>
      </w:r>
      <w:r>
        <w:t>. Также диалоговое окно должно выводиться при добавлении нового предмета для у</w:t>
      </w:r>
      <w:r w:rsidR="004465D7">
        <w:t>казания названия предмета и преподавателя</w:t>
      </w:r>
      <w:r>
        <w:t>.</w:t>
      </w:r>
    </w:p>
    <w:p w14:paraId="3D1B91E1" w14:textId="791D780C" w:rsidR="009969E3" w:rsidRDefault="009969E3" w:rsidP="00F05901">
      <w:r>
        <w:t>При создании должны быть использованы следующие элементы управления:</w:t>
      </w:r>
    </w:p>
    <w:p w14:paraId="7A935280" w14:textId="7A18E837" w:rsidR="009969E3" w:rsidRDefault="009969E3" w:rsidP="00097A79">
      <w:pPr>
        <w:pStyle w:val="ad"/>
        <w:numPr>
          <w:ilvl w:val="0"/>
          <w:numId w:val="3"/>
        </w:numPr>
      </w:pPr>
      <w:r>
        <w:t>кнопки, для взаимодействия с основными функциями (</w:t>
      </w:r>
      <w:proofErr w:type="gramStart"/>
      <w:r>
        <w:t>например</w:t>
      </w:r>
      <w:proofErr w:type="gramEnd"/>
      <w:r w:rsidR="004465D7">
        <w:t xml:space="preserve"> для добавления предмета</w:t>
      </w:r>
      <w:r w:rsidR="00E92725">
        <w:t xml:space="preserve">, </w:t>
      </w:r>
      <w:r w:rsidR="004465D7">
        <w:t>редактирования заданий</w:t>
      </w:r>
      <w:r>
        <w:t>)</w:t>
      </w:r>
      <w:r w:rsidRPr="009969E3">
        <w:t>;</w:t>
      </w:r>
    </w:p>
    <w:p w14:paraId="6D45FBCF" w14:textId="35AFB18F" w:rsidR="009969E3" w:rsidRPr="009969E3" w:rsidRDefault="009969E3" w:rsidP="00097A79">
      <w:pPr>
        <w:pStyle w:val="ad"/>
        <w:numPr>
          <w:ilvl w:val="0"/>
          <w:numId w:val="3"/>
        </w:numPr>
      </w:pPr>
      <w:r>
        <w:t>текстовые поля, для ввода данных</w:t>
      </w:r>
      <w:r w:rsidRPr="009969E3">
        <w:t>;</w:t>
      </w:r>
    </w:p>
    <w:p w14:paraId="56F8165B" w14:textId="20C25DE5" w:rsidR="009969E3" w:rsidRDefault="004370DD" w:rsidP="00097A79">
      <w:pPr>
        <w:pStyle w:val="ad"/>
        <w:numPr>
          <w:ilvl w:val="0"/>
          <w:numId w:val="3"/>
        </w:numPr>
      </w:pPr>
      <w:r>
        <w:t>списки выбора</w:t>
      </w:r>
      <w:r w:rsidR="009969E3">
        <w:t>, для фильтрации</w:t>
      </w:r>
      <w:r w:rsidR="009969E3">
        <w:rPr>
          <w:lang w:val="en-US"/>
        </w:rPr>
        <w:t>;</w:t>
      </w:r>
    </w:p>
    <w:p w14:paraId="7368C2E3" w14:textId="6E57B900" w:rsidR="009969E3" w:rsidRDefault="009969E3" w:rsidP="00097A79">
      <w:pPr>
        <w:pStyle w:val="ad"/>
        <w:numPr>
          <w:ilvl w:val="0"/>
          <w:numId w:val="3"/>
        </w:numPr>
      </w:pPr>
      <w:r>
        <w:t xml:space="preserve">таблицы, для просмотра </w:t>
      </w:r>
      <w:r w:rsidR="004465D7">
        <w:t>выданных заданий</w:t>
      </w:r>
      <w:r>
        <w:t xml:space="preserve"> и работы с базой данных</w:t>
      </w:r>
      <w:r w:rsidRPr="009969E3">
        <w:t>;</w:t>
      </w:r>
    </w:p>
    <w:p w14:paraId="7B1C4BB6" w14:textId="0ED62256" w:rsidR="009969E3" w:rsidRDefault="004370DD" w:rsidP="00097A79">
      <w:pPr>
        <w:pStyle w:val="ad"/>
        <w:numPr>
          <w:ilvl w:val="0"/>
          <w:numId w:val="3"/>
        </w:numPr>
      </w:pPr>
      <w:r>
        <w:t>элемент управления для выбора даты</w:t>
      </w:r>
      <w:r w:rsidR="009969E3">
        <w:t xml:space="preserve">, для выбора даты </w:t>
      </w:r>
      <w:r w:rsidR="004465D7">
        <w:t>сдачи заданий</w:t>
      </w:r>
      <w:r w:rsidR="009969E3">
        <w:t>.</w:t>
      </w:r>
    </w:p>
    <w:p w14:paraId="4776771D" w14:textId="4F27FD65" w:rsidR="00A23BA0" w:rsidRDefault="00A23BA0" w:rsidP="00A23BA0">
      <w:r>
        <w:t>Прототипы страниц представлены на рисунках 2.2 – 2.8.</w:t>
      </w:r>
    </w:p>
    <w:p w14:paraId="754A3AC2" w14:textId="21894B90" w:rsidR="00EB342E" w:rsidRDefault="00712C60" w:rsidP="00EB342E">
      <w:pPr>
        <w:pStyle w:val="a7"/>
      </w:pPr>
      <w:r w:rsidRPr="00712C60">
        <w:rPr>
          <w:noProof/>
        </w:rPr>
        <w:drawing>
          <wp:inline distT="0" distB="0" distL="0" distR="0" wp14:anchorId="2B2498FF" wp14:editId="044E0E48">
            <wp:extent cx="5940425" cy="40424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B386" w14:textId="255F901D" w:rsidR="00EB342E" w:rsidRDefault="00EB342E" w:rsidP="00EB342E">
      <w:pPr>
        <w:pStyle w:val="a7"/>
      </w:pPr>
      <w:r>
        <w:t>Рисунок 2.2 – Прототип страницы авторизации</w:t>
      </w:r>
    </w:p>
    <w:p w14:paraId="3D7DC473" w14:textId="672E2040" w:rsidR="00EB342E" w:rsidRDefault="00712C60" w:rsidP="00EB342E">
      <w:pPr>
        <w:pStyle w:val="a7"/>
      </w:pPr>
      <w:r w:rsidRPr="00712C60">
        <w:rPr>
          <w:noProof/>
        </w:rPr>
        <w:drawing>
          <wp:inline distT="0" distB="0" distL="0" distR="0" wp14:anchorId="6F982CA9" wp14:editId="247CEF33">
            <wp:extent cx="5940425" cy="38900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CFC2" w14:textId="24E910B8" w:rsidR="00EB342E" w:rsidRDefault="00EB342E" w:rsidP="00EB342E">
      <w:pPr>
        <w:pStyle w:val="a7"/>
      </w:pPr>
      <w:r>
        <w:t xml:space="preserve">Рисунок 2.3 – Прототип страницы </w:t>
      </w:r>
      <w:r w:rsidR="00712C60">
        <w:t>преподавателей</w:t>
      </w:r>
    </w:p>
    <w:p w14:paraId="1C78AB1A" w14:textId="5A54036C" w:rsidR="00EB342E" w:rsidRDefault="00712C60" w:rsidP="00EB342E">
      <w:pPr>
        <w:pStyle w:val="a7"/>
      </w:pPr>
      <w:r w:rsidRPr="00712C60">
        <w:rPr>
          <w:noProof/>
        </w:rPr>
        <w:drawing>
          <wp:inline distT="0" distB="0" distL="0" distR="0" wp14:anchorId="64142B17" wp14:editId="046CDC93">
            <wp:extent cx="5940425" cy="25717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9061" w14:textId="0CDC79D6" w:rsidR="00EB342E" w:rsidRDefault="00EB342E" w:rsidP="00EB342E">
      <w:pPr>
        <w:pStyle w:val="a7"/>
      </w:pPr>
      <w:r>
        <w:t xml:space="preserve">Рисунок 2.4 – Прототип страницы </w:t>
      </w:r>
      <w:r w:rsidR="00712C60">
        <w:t xml:space="preserve">добавления преподавателя </w:t>
      </w:r>
    </w:p>
    <w:p w14:paraId="705F60E4" w14:textId="7567BD45" w:rsidR="00EB342E" w:rsidRDefault="00712C60" w:rsidP="00EB342E">
      <w:pPr>
        <w:pStyle w:val="a7"/>
      </w:pPr>
      <w:r w:rsidRPr="00712C60">
        <w:rPr>
          <w:noProof/>
        </w:rPr>
        <w:drawing>
          <wp:inline distT="0" distB="0" distL="0" distR="0" wp14:anchorId="27D508A8" wp14:editId="002F37D7">
            <wp:extent cx="5940425" cy="2990850"/>
            <wp:effectExtent l="0" t="0" r="3175" b="0"/>
            <wp:docPr id="745397640" name="Рисунок 745397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275B" w14:textId="43BD146D" w:rsidR="00EB342E" w:rsidRDefault="00EB342E" w:rsidP="00EB342E">
      <w:pPr>
        <w:pStyle w:val="a7"/>
      </w:pPr>
      <w:r>
        <w:t xml:space="preserve">Рисунок 2.5 – Прототип страницы </w:t>
      </w:r>
      <w:r w:rsidR="00712C60">
        <w:t>добавления предмета</w:t>
      </w:r>
    </w:p>
    <w:p w14:paraId="3E41B3FE" w14:textId="412FCD9A" w:rsidR="00EB342E" w:rsidRDefault="00712C60" w:rsidP="00EB342E">
      <w:pPr>
        <w:pStyle w:val="a7"/>
      </w:pPr>
      <w:r w:rsidRPr="00712C60">
        <w:rPr>
          <w:noProof/>
        </w:rPr>
        <w:drawing>
          <wp:inline distT="0" distB="0" distL="0" distR="0" wp14:anchorId="61EF5480" wp14:editId="2B74D1C3">
            <wp:extent cx="5940425" cy="3594100"/>
            <wp:effectExtent l="0" t="0" r="3175" b="6350"/>
            <wp:docPr id="745397641" name="Рисунок 745397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986F" w14:textId="375B6878" w:rsidR="00EB342E" w:rsidRDefault="00EB342E" w:rsidP="00EB342E">
      <w:pPr>
        <w:pStyle w:val="a7"/>
      </w:pPr>
      <w:r>
        <w:t xml:space="preserve">Рисунок 2.6 – Прототип страницы </w:t>
      </w:r>
      <w:r w:rsidR="00712C60">
        <w:t>выдачи заданий преподавателям</w:t>
      </w:r>
    </w:p>
    <w:p w14:paraId="2313B3D5" w14:textId="74DEA4E3" w:rsidR="00EB342E" w:rsidRDefault="00712C60" w:rsidP="00EB342E">
      <w:pPr>
        <w:pStyle w:val="a7"/>
      </w:pPr>
      <w:r w:rsidRPr="00712C60">
        <w:rPr>
          <w:noProof/>
        </w:rPr>
        <w:drawing>
          <wp:inline distT="0" distB="0" distL="0" distR="0" wp14:anchorId="1C68A110" wp14:editId="43B60893">
            <wp:extent cx="5940425" cy="3855085"/>
            <wp:effectExtent l="0" t="0" r="3175" b="0"/>
            <wp:docPr id="745397642" name="Рисунок 745397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3A87" w14:textId="6D91AED9" w:rsidR="00EB342E" w:rsidRDefault="00EB342E" w:rsidP="00EB342E">
      <w:pPr>
        <w:pStyle w:val="a7"/>
      </w:pPr>
      <w:r>
        <w:t xml:space="preserve">Рисунок 2.7 – Прототип страницы </w:t>
      </w:r>
      <w:r w:rsidR="00712C60">
        <w:t>редактирования планов работ</w:t>
      </w:r>
    </w:p>
    <w:p w14:paraId="7EB673CF" w14:textId="594E3F0D" w:rsidR="00EB342E" w:rsidRDefault="00712C60" w:rsidP="00EB342E">
      <w:pPr>
        <w:pStyle w:val="a7"/>
      </w:pPr>
      <w:r w:rsidRPr="00712C60">
        <w:rPr>
          <w:noProof/>
        </w:rPr>
        <w:drawing>
          <wp:inline distT="0" distB="0" distL="0" distR="0" wp14:anchorId="29D5A992" wp14:editId="692845BD">
            <wp:extent cx="5940425" cy="3904615"/>
            <wp:effectExtent l="0" t="0" r="3175" b="635"/>
            <wp:docPr id="745397643" name="Рисунок 745397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0225" w14:textId="1DB4A116" w:rsidR="00EB342E" w:rsidRPr="009969E3" w:rsidRDefault="00EB342E" w:rsidP="00EB342E">
      <w:pPr>
        <w:pStyle w:val="a7"/>
      </w:pPr>
      <w:r>
        <w:t xml:space="preserve">Рисунок 2.8 – Прототип страницы </w:t>
      </w:r>
      <w:r w:rsidR="00712C60">
        <w:t>создания шаблона протоколов</w:t>
      </w:r>
    </w:p>
    <w:p w14:paraId="0B774329" w14:textId="75C17BEA" w:rsidR="000819C1" w:rsidRDefault="000819C1" w:rsidP="00BD3392">
      <w:pPr>
        <w:pStyle w:val="1"/>
        <w:spacing w:after="280"/>
      </w:pPr>
      <w:bookmarkStart w:id="73" w:name="_Toc196203063"/>
      <w:bookmarkStart w:id="74" w:name="_Toc196203083"/>
      <w:bookmarkStart w:id="75" w:name="_Toc196203364"/>
      <w:bookmarkStart w:id="76" w:name="_Toc196203432"/>
      <w:bookmarkStart w:id="77" w:name="_Toc196203458"/>
      <w:bookmarkStart w:id="78" w:name="_Toc196203853"/>
      <w:bookmarkStart w:id="79" w:name="_Toc196289815"/>
      <w:bookmarkStart w:id="80" w:name="_Toc196290025"/>
      <w:bookmarkStart w:id="81" w:name="_Toc199161126"/>
      <w:r>
        <w:t>Описание реализации программного средства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247B58AA" w14:textId="34190B31" w:rsidR="000819C1" w:rsidRDefault="000819C1" w:rsidP="00BD3392">
      <w:pPr>
        <w:pStyle w:val="2"/>
        <w:spacing w:after="560"/>
        <w:ind w:left="-142"/>
      </w:pPr>
      <w:bookmarkStart w:id="82" w:name="_Toc196203064"/>
      <w:bookmarkStart w:id="83" w:name="_Toc196203084"/>
      <w:bookmarkStart w:id="84" w:name="_Toc196203365"/>
      <w:bookmarkStart w:id="85" w:name="_Toc196203433"/>
      <w:bookmarkStart w:id="86" w:name="_Toc196203459"/>
      <w:bookmarkStart w:id="87" w:name="_Toc196203854"/>
      <w:bookmarkStart w:id="88" w:name="_Toc196289816"/>
      <w:bookmarkStart w:id="89" w:name="_Toc196290026"/>
      <w:bookmarkStart w:id="90" w:name="_Toc199161127"/>
      <w:r>
        <w:t>Инструменты разработки и применяемые технологии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6DF6EA00" w14:textId="25FA7FEA" w:rsidR="00BD3392" w:rsidRDefault="00BD3392" w:rsidP="00BD3392">
      <w:r w:rsidRPr="006F7525">
        <w:t>При</w:t>
      </w:r>
      <w:r>
        <w:t xml:space="preserve"> </w:t>
      </w:r>
      <w:r>
        <w:rPr>
          <w:rFonts w:eastAsia="Times New Roman" w:cs="Times New Roman"/>
          <w:color w:val="000000"/>
          <w:szCs w:val="28"/>
        </w:rPr>
        <w:t>р</w:t>
      </w:r>
      <w:r w:rsidRPr="00BD3392">
        <w:rPr>
          <w:rFonts w:eastAsia="Times New Roman" w:cs="Times New Roman"/>
          <w:color w:val="000000"/>
          <w:szCs w:val="28"/>
        </w:rPr>
        <w:t>азработк</w:t>
      </w:r>
      <w:r>
        <w:rPr>
          <w:rFonts w:eastAsia="Times New Roman" w:cs="Times New Roman"/>
          <w:color w:val="000000"/>
          <w:szCs w:val="28"/>
        </w:rPr>
        <w:t xml:space="preserve">е </w:t>
      </w:r>
      <w:r w:rsidRPr="006F7525">
        <w:t>программного обеспечения</w:t>
      </w:r>
      <w:r>
        <w:t xml:space="preserve">, </w:t>
      </w:r>
      <w:r w:rsidRPr="00BD3392">
        <w:rPr>
          <w:rFonts w:eastAsia="Times New Roman" w:cs="Times New Roman"/>
          <w:color w:val="000000"/>
          <w:szCs w:val="28"/>
        </w:rPr>
        <w:t>электронного органайзера для председателя цикловой комиссии</w:t>
      </w:r>
      <w:r>
        <w:t xml:space="preserve"> </w:t>
      </w:r>
      <w:r w:rsidRPr="006F7525">
        <w:t>были выбраны следующие технологии:</w:t>
      </w:r>
      <w:r>
        <w:t xml:space="preserve"> </w:t>
      </w:r>
    </w:p>
    <w:p w14:paraId="347BF0F8" w14:textId="77777777" w:rsidR="00BD3392" w:rsidRPr="000306A3" w:rsidRDefault="00BD3392" w:rsidP="00097A79">
      <w:pPr>
        <w:pStyle w:val="ad"/>
        <w:numPr>
          <w:ilvl w:val="0"/>
          <w:numId w:val="9"/>
        </w:numPr>
        <w:rPr>
          <w:lang w:val="en-US"/>
        </w:rPr>
      </w:pPr>
      <w:r>
        <w:t>среда</w:t>
      </w:r>
      <w:r w:rsidRPr="000306A3">
        <w:rPr>
          <w:lang w:val="en-US"/>
        </w:rPr>
        <w:t xml:space="preserve"> </w:t>
      </w:r>
      <w:r>
        <w:t>разработки</w:t>
      </w:r>
      <w:r w:rsidRPr="000306A3">
        <w:rPr>
          <w:lang w:val="en-US"/>
        </w:rPr>
        <w:t xml:space="preserve"> – </w:t>
      </w:r>
      <w:r>
        <w:rPr>
          <w:lang w:val="en-US"/>
        </w:rPr>
        <w:t>Microsoft</w:t>
      </w:r>
      <w:r w:rsidRPr="000306A3">
        <w:rPr>
          <w:lang w:val="en-US"/>
        </w:rPr>
        <w:t xml:space="preserve"> </w:t>
      </w:r>
      <w:r>
        <w:rPr>
          <w:lang w:val="en-US"/>
        </w:rPr>
        <w:t>Visual</w:t>
      </w:r>
      <w:r w:rsidRPr="000306A3">
        <w:rPr>
          <w:lang w:val="en-US"/>
        </w:rPr>
        <w:t xml:space="preserve"> </w:t>
      </w:r>
      <w:r>
        <w:rPr>
          <w:lang w:val="en-US"/>
        </w:rPr>
        <w:t>Studio 2022;</w:t>
      </w:r>
    </w:p>
    <w:p w14:paraId="11D83463" w14:textId="77777777" w:rsidR="00BD3392" w:rsidRDefault="00BD3392" w:rsidP="00097A79">
      <w:pPr>
        <w:pStyle w:val="ad"/>
        <w:numPr>
          <w:ilvl w:val="0"/>
          <w:numId w:val="8"/>
        </w:numPr>
      </w:pPr>
      <w:r>
        <w:t xml:space="preserve">язык программирования – </w:t>
      </w:r>
      <w:r>
        <w:rPr>
          <w:lang w:val="en-US"/>
        </w:rPr>
        <w:t>C#;</w:t>
      </w:r>
    </w:p>
    <w:p w14:paraId="2E5E68B9" w14:textId="77777777" w:rsidR="00BD3392" w:rsidRPr="00C265ED" w:rsidRDefault="00BD3392" w:rsidP="00097A79">
      <w:pPr>
        <w:pStyle w:val="ad"/>
        <w:numPr>
          <w:ilvl w:val="0"/>
          <w:numId w:val="8"/>
        </w:numPr>
        <w:rPr>
          <w:lang w:val="en-US"/>
        </w:rPr>
      </w:pPr>
      <w:r>
        <w:t>фреймворк</w:t>
      </w:r>
      <w:r w:rsidRPr="007A0FBF">
        <w:rPr>
          <w:lang w:val="en-US"/>
        </w:rPr>
        <w:t xml:space="preserve"> </w:t>
      </w:r>
      <w:r w:rsidRPr="00C265ED">
        <w:rPr>
          <w:lang w:val="en-US"/>
        </w:rPr>
        <w:t xml:space="preserve">– </w:t>
      </w:r>
      <w:r>
        <w:rPr>
          <w:lang w:val="en-US"/>
        </w:rPr>
        <w:t>WPF (</w:t>
      </w:r>
      <w:r w:rsidRPr="006F7525">
        <w:rPr>
          <w:lang w:val="en-US"/>
        </w:rPr>
        <w:t>Windows Presentation Foundation</w:t>
      </w:r>
      <w:r>
        <w:rPr>
          <w:lang w:val="en-US"/>
        </w:rPr>
        <w:t>);</w:t>
      </w:r>
    </w:p>
    <w:p w14:paraId="76E441DE" w14:textId="77777777" w:rsidR="00BD3392" w:rsidRPr="00325718" w:rsidRDefault="00BD3392" w:rsidP="00097A79">
      <w:pPr>
        <w:pStyle w:val="ad"/>
        <w:numPr>
          <w:ilvl w:val="0"/>
          <w:numId w:val="8"/>
        </w:numPr>
      </w:pPr>
      <w:r>
        <w:t xml:space="preserve">система управления базами данных – </w:t>
      </w:r>
      <w:r>
        <w:rPr>
          <w:lang w:val="en-US"/>
        </w:rPr>
        <w:t>Microsoft</w:t>
      </w:r>
      <w:r w:rsidRPr="00F545DA">
        <w:t xml:space="preserve"> </w:t>
      </w:r>
      <w:r>
        <w:rPr>
          <w:lang w:val="en-US"/>
        </w:rPr>
        <w:t>SQL</w:t>
      </w:r>
      <w:r w:rsidRPr="006F7525">
        <w:t xml:space="preserve"> </w:t>
      </w:r>
      <w:r>
        <w:rPr>
          <w:lang w:val="en-US"/>
        </w:rPr>
        <w:t>Server</w:t>
      </w:r>
      <w:r w:rsidRPr="00F545DA">
        <w:t xml:space="preserve"> 2022</w:t>
      </w:r>
      <w:r>
        <w:t>.</w:t>
      </w:r>
    </w:p>
    <w:p w14:paraId="2DBFD87C" w14:textId="77777777" w:rsidR="00BD3392" w:rsidRPr="00914666" w:rsidRDefault="00BD3392" w:rsidP="00BD3392">
      <w:r>
        <w:rPr>
          <w:lang w:val="en-US"/>
        </w:rPr>
        <w:t>Microsoft</w:t>
      </w:r>
      <w:r w:rsidRPr="00785C74">
        <w:t xml:space="preserve"> </w:t>
      </w:r>
      <w:r>
        <w:t xml:space="preserve">Visual Studio поддерживает разработку программного обеспечения для различных платформ, включая десктопные приложения, веб-приложения, мобильные решения и облачные сервисы. Среда обеспечивает удобные механизмы работы с кодом, автоматизированную проверку, интеллектуальные подсказки и возможности рефакторинга. </w:t>
      </w:r>
      <w:r w:rsidRPr="00914666">
        <w:t>[8]</w:t>
      </w:r>
    </w:p>
    <w:p w14:paraId="33E0EA2F" w14:textId="77777777" w:rsidR="00BD3392" w:rsidRPr="00914666" w:rsidRDefault="00BD3392" w:rsidP="00BD3392">
      <w:r w:rsidRPr="00C265ED">
        <w:t>Выбор C# обусловлен его мощными возможностями для создания десктопных приложений, богатой экосистемой библиотек и удобством работы с данными.</w:t>
      </w:r>
      <w:r w:rsidRPr="00914666">
        <w:t xml:space="preserve"> [5]</w:t>
      </w:r>
    </w:p>
    <w:p w14:paraId="5684DE72" w14:textId="77777777" w:rsidR="00BD3392" w:rsidRPr="00CD588A" w:rsidRDefault="00BD3392" w:rsidP="00BD3392">
      <w:r w:rsidRPr="00C265ED">
        <w:t>WPF используется для разработки современного и функционального графического интерфейса, позволяя создать удобное взаимодействие пользователя с системой, реализовать гибкость дизайна и поддержку сложных визуальных элементов.</w:t>
      </w:r>
      <w:r w:rsidRPr="00914666">
        <w:t xml:space="preserve"> [</w:t>
      </w:r>
      <w:r w:rsidRPr="00CD588A">
        <w:t>9]</w:t>
      </w:r>
    </w:p>
    <w:p w14:paraId="42569F4B" w14:textId="77777777" w:rsidR="00BD3392" w:rsidRPr="00914666" w:rsidRDefault="00BD3392" w:rsidP="00BD3392">
      <w:r>
        <w:rPr>
          <w:lang w:val="en-US"/>
        </w:rPr>
        <w:t>Microsoft</w:t>
      </w:r>
      <w:r w:rsidRPr="00F545DA">
        <w:t xml:space="preserve"> </w:t>
      </w:r>
      <w:r w:rsidRPr="00C265ED">
        <w:t>SQL Server обеспечивает надежное хранение данных, высокую скорость обработки запросов и возможность структурированного анализа информации, что критически важно для работы с данными о преподавательской нагрузке.</w:t>
      </w:r>
      <w:r w:rsidRPr="00914666">
        <w:t xml:space="preserve"> [6]</w:t>
      </w:r>
    </w:p>
    <w:p w14:paraId="1029DEF5" w14:textId="77777777" w:rsidR="00BD3392" w:rsidRDefault="00BD3392" w:rsidP="00BD3392">
      <w:r>
        <w:rPr>
          <w:lang w:val="en-US"/>
        </w:rPr>
        <w:t>C</w:t>
      </w:r>
      <w:r w:rsidRPr="00A136B6">
        <w:t>#</w:t>
      </w:r>
      <w:r>
        <w:t xml:space="preserve"> и</w:t>
      </w:r>
      <w:r w:rsidRPr="00A136B6">
        <w:t xml:space="preserve"> </w:t>
      </w:r>
      <w:r>
        <w:rPr>
          <w:lang w:val="en-US"/>
        </w:rPr>
        <w:t>WPF</w:t>
      </w:r>
      <w:r>
        <w:t xml:space="preserve"> </w:t>
      </w:r>
      <w:r w:rsidRPr="00A136B6">
        <w:t>активно применяются в разработке корпоративных приложений, таких как финансовые системы, CRM и ERP-системы.</w:t>
      </w:r>
    </w:p>
    <w:p w14:paraId="315B2742" w14:textId="77777777" w:rsidR="00BD3392" w:rsidRDefault="00BD3392" w:rsidP="00BD3392">
      <w:r>
        <w:rPr>
          <w:lang w:val="en-US"/>
        </w:rPr>
        <w:t>Microsoft</w:t>
      </w:r>
      <w:r w:rsidRPr="00F545DA">
        <w:t xml:space="preserve"> </w:t>
      </w:r>
      <w:r>
        <w:rPr>
          <w:lang w:val="en-US"/>
        </w:rPr>
        <w:t>SQL</w:t>
      </w:r>
      <w:r w:rsidRPr="00A136B6">
        <w:t xml:space="preserve"> </w:t>
      </w:r>
      <w:r>
        <w:rPr>
          <w:lang w:val="en-US"/>
        </w:rPr>
        <w:t>Server</w:t>
      </w:r>
      <w:r w:rsidRPr="00A136B6">
        <w:t xml:space="preserve"> используется в банковской сфере, медицинских учреждениях и предприятиях для ведения учета данных, управления статистикой и формирования аналитических отчетов.</w:t>
      </w:r>
    </w:p>
    <w:p w14:paraId="10FDE90B" w14:textId="3673246F" w:rsidR="00BD3392" w:rsidRPr="00A136B6" w:rsidRDefault="00BD3392" w:rsidP="00BD3392">
      <w:r>
        <w:t xml:space="preserve">В данном проекте </w:t>
      </w:r>
      <w:r>
        <w:rPr>
          <w:lang w:val="en-US"/>
        </w:rPr>
        <w:t>C</w:t>
      </w:r>
      <w:r w:rsidRPr="00A136B6">
        <w:t>#</w:t>
      </w:r>
      <w:r>
        <w:t xml:space="preserve"> </w:t>
      </w:r>
      <w:r w:rsidRPr="00A136B6">
        <w:t xml:space="preserve">является основным языком для логики обработки данных, анализа информации и взаимодействия с базой данных. </w:t>
      </w:r>
      <w:r>
        <w:rPr>
          <w:lang w:val="en-US"/>
        </w:rPr>
        <w:t>WPF</w:t>
      </w:r>
      <w:r w:rsidRPr="00A136B6">
        <w:t xml:space="preserve"> применяется для отображения расписания, формирования отчетов и удобного интерфейса взаимодействия преподавателя с программой.</w:t>
      </w:r>
      <w:r>
        <w:t xml:space="preserve"> </w:t>
      </w:r>
      <w:r>
        <w:rPr>
          <w:lang w:val="en-US"/>
        </w:rPr>
        <w:t>Microsoft</w:t>
      </w:r>
      <w:r w:rsidRPr="00F545DA">
        <w:t xml:space="preserve"> </w:t>
      </w:r>
      <w:r>
        <w:rPr>
          <w:lang w:val="en-US"/>
        </w:rPr>
        <w:t>SQL</w:t>
      </w:r>
      <w:r w:rsidRPr="00A136B6">
        <w:t xml:space="preserve"> </w:t>
      </w:r>
      <w:r>
        <w:rPr>
          <w:lang w:val="en-US"/>
        </w:rPr>
        <w:t>Server</w:t>
      </w:r>
      <w:r>
        <w:t xml:space="preserve"> </w:t>
      </w:r>
      <w:r w:rsidRPr="00A136B6">
        <w:t xml:space="preserve">служит хранилищем данных о </w:t>
      </w:r>
      <w:r>
        <w:t>преподавателях</w:t>
      </w:r>
      <w:r w:rsidRPr="00A136B6">
        <w:t xml:space="preserve">, </w:t>
      </w:r>
      <w:r>
        <w:t>предметах, заданиях</w:t>
      </w:r>
      <w:r w:rsidRPr="00A136B6">
        <w:t xml:space="preserve"> и </w:t>
      </w:r>
      <w:r>
        <w:t>планах работ</w:t>
      </w:r>
      <w:r w:rsidRPr="00A136B6">
        <w:t>.</w:t>
      </w:r>
    </w:p>
    <w:p w14:paraId="77E20B35" w14:textId="77777777" w:rsidR="00BD3392" w:rsidRPr="006F7525" w:rsidRDefault="00BD3392" w:rsidP="00BD3392">
      <w:r w:rsidRPr="00A136B6">
        <w:t xml:space="preserve">Выбор данных технологий полностью оправдан задачами проекта: требуется интерактивный пользовательский интерфейс, надежная база данных и эффективные механизмы учета и отчетности. Использование C#, WPF и </w:t>
      </w:r>
      <w:r>
        <w:rPr>
          <w:lang w:val="en-US"/>
        </w:rPr>
        <w:t>Microsoft</w:t>
      </w:r>
      <w:r w:rsidRPr="00F545DA">
        <w:t xml:space="preserve"> </w:t>
      </w:r>
      <w:r w:rsidRPr="00A136B6">
        <w:t>SQL Server позволяет достичь высокой производительности, удобства работы с данными и расширяемости функционала приложения.</w:t>
      </w:r>
    </w:p>
    <w:p w14:paraId="5287B906" w14:textId="77777777" w:rsidR="00BD3392" w:rsidRPr="00BD3392" w:rsidRDefault="00BD3392" w:rsidP="00BD3392"/>
    <w:p w14:paraId="31980D93" w14:textId="2B5FCABB" w:rsidR="00BD3392" w:rsidRPr="00BD3392" w:rsidRDefault="00BD3392" w:rsidP="00BD3392">
      <w:pPr>
        <w:spacing w:after="160" w:line="259" w:lineRule="auto"/>
        <w:ind w:firstLine="0"/>
        <w:jc w:val="left"/>
      </w:pPr>
      <w:r>
        <w:br w:type="page"/>
      </w:r>
    </w:p>
    <w:p w14:paraId="6E93D840" w14:textId="4C4E884C" w:rsidR="000819C1" w:rsidRDefault="000819C1" w:rsidP="00CD6E69">
      <w:pPr>
        <w:pStyle w:val="2"/>
        <w:spacing w:after="560"/>
        <w:ind w:left="-142"/>
      </w:pPr>
      <w:bookmarkStart w:id="91" w:name="_Toc196203065"/>
      <w:bookmarkStart w:id="92" w:name="_Toc196203085"/>
      <w:bookmarkStart w:id="93" w:name="_Toc196203366"/>
      <w:bookmarkStart w:id="94" w:name="_Toc196203434"/>
      <w:bookmarkStart w:id="95" w:name="_Toc196203460"/>
      <w:bookmarkStart w:id="96" w:name="_Toc196203855"/>
      <w:bookmarkStart w:id="97" w:name="_Toc196289817"/>
      <w:bookmarkStart w:id="98" w:name="_Toc196290027"/>
      <w:bookmarkStart w:id="99" w:name="_Toc199161128"/>
      <w:r>
        <w:t>Порядок авторизации пользователей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7B8B9496" w14:textId="78F43C21" w:rsidR="00CD6E69" w:rsidRDefault="00CD6E69" w:rsidP="00CD6E69">
      <w:r>
        <w:t xml:space="preserve">В данном программном продукте предусмотрена </w:t>
      </w:r>
      <w:r w:rsidRPr="00973F7E">
        <w:rPr>
          <w:rStyle w:val="af3"/>
          <w:b w:val="0"/>
          <w:bCs w:val="0"/>
        </w:rPr>
        <w:t>роль п</w:t>
      </w:r>
      <w:r>
        <w:rPr>
          <w:rStyle w:val="af3"/>
          <w:b w:val="0"/>
          <w:bCs w:val="0"/>
        </w:rPr>
        <w:t>редседателя цикловой комиссии</w:t>
      </w:r>
      <w:r>
        <w:t>. Он имеет доступ к следующим функциям:</w:t>
      </w:r>
    </w:p>
    <w:p w14:paraId="34D0461D" w14:textId="7B62BB53" w:rsidR="00CD6E69" w:rsidRDefault="00CD6E69" w:rsidP="00097A79">
      <w:pPr>
        <w:pStyle w:val="ad"/>
        <w:numPr>
          <w:ilvl w:val="0"/>
          <w:numId w:val="10"/>
        </w:numPr>
      </w:pPr>
      <w:r>
        <w:t>загрузка и изменение планов работ</w:t>
      </w:r>
      <w:r w:rsidRPr="00174D25">
        <w:t>;</w:t>
      </w:r>
    </w:p>
    <w:p w14:paraId="351E97AF" w14:textId="607FC61C" w:rsidR="00CD6E69" w:rsidRDefault="00CD6E69" w:rsidP="00097A79">
      <w:pPr>
        <w:pStyle w:val="ad"/>
        <w:numPr>
          <w:ilvl w:val="0"/>
          <w:numId w:val="10"/>
        </w:numPr>
      </w:pPr>
      <w:r>
        <w:t>управление базой данный (добавление, удаление и редактирование информации об преподавателях, предметах и заданиях)</w:t>
      </w:r>
      <w:r w:rsidRPr="00174D25">
        <w:t>;</w:t>
      </w:r>
    </w:p>
    <w:p w14:paraId="6844B2F3" w14:textId="77777777" w:rsidR="00CD6E69" w:rsidRDefault="00CD6E69" w:rsidP="00097A79">
      <w:pPr>
        <w:pStyle w:val="ad"/>
        <w:numPr>
          <w:ilvl w:val="0"/>
          <w:numId w:val="10"/>
        </w:numPr>
      </w:pPr>
      <w:r>
        <w:t>автоматическая генерация протоколов с номером и датой создания.</w:t>
      </w:r>
    </w:p>
    <w:p w14:paraId="487AB55A" w14:textId="45CE46D4" w:rsidR="00CD6E69" w:rsidRDefault="00CD6E69" w:rsidP="009A3AFB">
      <w:pPr>
        <w:rPr>
          <w:rFonts w:cs="Times New Roman"/>
        </w:rPr>
      </w:pPr>
      <w:r w:rsidRPr="00CD6E69">
        <w:rPr>
          <w:rFonts w:cs="Times New Roman"/>
        </w:rPr>
        <w:t>Процесс авторизации обеспечивает безопасный доступ к функционалу приложения, позволяя единственному пользователю войти в систему с помощью заранее выданного пароля, хранящегося внутри программы. Это гарантирует, что только авторизованный пользователь может получить доступ и управлять данными приложения, исключая возможность несанкционированного доступа или изменений. Аутентификация пользователя происходит путём проверки введённого пароля с сохранённым в программе значением. Для безопасности пароль хранится в хешированном виде.</w:t>
      </w:r>
    </w:p>
    <w:p w14:paraId="15801C25" w14:textId="77777777" w:rsidR="00F468D5" w:rsidRPr="00CD6E69" w:rsidRDefault="00F468D5" w:rsidP="009A3AFB"/>
    <w:p w14:paraId="07712557" w14:textId="1028AC45" w:rsidR="000819C1" w:rsidRDefault="000819C1" w:rsidP="009A3AFB">
      <w:pPr>
        <w:pStyle w:val="2"/>
        <w:spacing w:before="280" w:after="560"/>
        <w:ind w:left="-142"/>
      </w:pPr>
      <w:bookmarkStart w:id="100" w:name="_Toc196203066"/>
      <w:bookmarkStart w:id="101" w:name="_Toc196203086"/>
      <w:bookmarkStart w:id="102" w:name="_Toc196203367"/>
      <w:bookmarkStart w:id="103" w:name="_Toc196203435"/>
      <w:bookmarkStart w:id="104" w:name="_Toc196203461"/>
      <w:bookmarkStart w:id="105" w:name="_Toc196203856"/>
      <w:bookmarkStart w:id="106" w:name="_Toc196289818"/>
      <w:bookmarkStart w:id="107" w:name="_Toc196290028"/>
      <w:bookmarkStart w:id="108" w:name="_Toc199161129"/>
      <w:r>
        <w:t>Организация данных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52DEDB77" w14:textId="4B882F8C" w:rsidR="00927AE9" w:rsidRPr="00325718" w:rsidRDefault="00927AE9" w:rsidP="00927AE9">
      <w:r>
        <w:t xml:space="preserve">В ходе разработки программного средства для хранения данных было принято решение использовать реляционную модель, в которой каждой сущности, рассмотренной на </w:t>
      </w:r>
      <w:r>
        <w:rPr>
          <w:lang w:val="en-US"/>
        </w:rPr>
        <w:t>ERD</w:t>
      </w:r>
      <w:r w:rsidRPr="00D74AA6">
        <w:t xml:space="preserve"> </w:t>
      </w:r>
      <w:r>
        <w:t>диаграмме, соответствует своя таблица. Она позволяет эффективно управлять информацией электронного органайзера председателя цикловой комиссии.</w:t>
      </w:r>
    </w:p>
    <w:p w14:paraId="6C8A7C01" w14:textId="77777777" w:rsidR="00927AE9" w:rsidRPr="00325718" w:rsidRDefault="00927AE9" w:rsidP="00927AE9">
      <w:r>
        <w:t>В основе системы три таблицы</w:t>
      </w:r>
      <w:r w:rsidRPr="00325718">
        <w:t>:</w:t>
      </w:r>
    </w:p>
    <w:p w14:paraId="17C41CB0" w14:textId="77777777" w:rsidR="00927AE9" w:rsidRPr="00655A54" w:rsidRDefault="00927AE9" w:rsidP="00097A79">
      <w:pPr>
        <w:pStyle w:val="ad"/>
        <w:numPr>
          <w:ilvl w:val="0"/>
          <w:numId w:val="11"/>
        </w:numPr>
      </w:pPr>
      <w:r>
        <w:t>таблица «</w:t>
      </w:r>
      <w:r>
        <w:rPr>
          <w:lang w:val="en-US"/>
        </w:rPr>
        <w:t>Teachers</w:t>
      </w:r>
      <w:r>
        <w:t>»</w:t>
      </w:r>
      <w:r w:rsidRPr="00655A54">
        <w:t xml:space="preserve"> – </w:t>
      </w:r>
      <w:r>
        <w:t>служит для хранения данных о преподавателях. Детальное описание этой таблицы представлено в таблице 3.1</w:t>
      </w:r>
      <w:r w:rsidRPr="00655A54">
        <w:t>;</w:t>
      </w:r>
    </w:p>
    <w:p w14:paraId="598D5C2F" w14:textId="77777777" w:rsidR="00927AE9" w:rsidRPr="00655A54" w:rsidRDefault="00927AE9" w:rsidP="00097A79">
      <w:pPr>
        <w:pStyle w:val="ad"/>
        <w:numPr>
          <w:ilvl w:val="0"/>
          <w:numId w:val="11"/>
        </w:numPr>
      </w:pPr>
      <w:r>
        <w:t>таблица «</w:t>
      </w:r>
      <w:r>
        <w:rPr>
          <w:lang w:val="en-US"/>
        </w:rPr>
        <w:t>Disciplines</w:t>
      </w:r>
      <w:r>
        <w:t>» – служит для хранения данных о предметах, которые ведёт преподаватель. Детальное описание этой таблицы представлено в таблице 3.2</w:t>
      </w:r>
      <w:r w:rsidRPr="00655A54">
        <w:t>;</w:t>
      </w:r>
    </w:p>
    <w:p w14:paraId="0AD7D85E" w14:textId="7CEAAD25" w:rsidR="009A3AFB" w:rsidRDefault="00927AE9" w:rsidP="00927AE9">
      <w:r>
        <w:t>таблица «</w:t>
      </w:r>
      <w:r>
        <w:rPr>
          <w:lang w:val="en-US"/>
        </w:rPr>
        <w:t>Tasks</w:t>
      </w:r>
      <w:r>
        <w:t>» – служит для хранения</w:t>
      </w:r>
      <w:r w:rsidRPr="00655A54">
        <w:t xml:space="preserve"> </w:t>
      </w:r>
      <w:r>
        <w:t>данных о выданных заданиях преподавателям, дате выдачи и сроке выполнения. Детальное описание этой таблицы представлено в таблице 3.3.</w:t>
      </w:r>
    </w:p>
    <w:p w14:paraId="6417C783" w14:textId="77777777" w:rsidR="00927AE9" w:rsidRPr="00A361D7" w:rsidRDefault="00927AE9" w:rsidP="00E2682C">
      <w:pPr>
        <w:pStyle w:val="ad"/>
        <w:ind w:left="709" w:hanging="709"/>
      </w:pPr>
      <w:r w:rsidRPr="00A361D7">
        <w:t xml:space="preserve">Таблица 3.1 – Описание таблицы </w:t>
      </w:r>
      <w:r w:rsidRPr="00A361D7">
        <w:rPr>
          <w:lang w:val="en-US"/>
        </w:rPr>
        <w:t>Teachers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53"/>
        <w:gridCol w:w="1722"/>
        <w:gridCol w:w="1702"/>
        <w:gridCol w:w="1796"/>
        <w:gridCol w:w="2372"/>
      </w:tblGrid>
      <w:tr w:rsidR="00927AE9" w14:paraId="406E53A9" w14:textId="77777777" w:rsidTr="00382F53">
        <w:tc>
          <w:tcPr>
            <w:tcW w:w="1753" w:type="dxa"/>
            <w:vAlign w:val="center"/>
          </w:tcPr>
          <w:p w14:paraId="7F4DC8F9" w14:textId="77777777" w:rsidR="00927AE9" w:rsidRDefault="00927AE9" w:rsidP="00382F53">
            <w:pPr>
              <w:pStyle w:val="ab"/>
            </w:pPr>
            <w:r>
              <w:t>Название поля</w:t>
            </w:r>
          </w:p>
        </w:tc>
        <w:tc>
          <w:tcPr>
            <w:tcW w:w="1722" w:type="dxa"/>
            <w:vAlign w:val="center"/>
          </w:tcPr>
          <w:p w14:paraId="6623F73C" w14:textId="77777777" w:rsidR="00927AE9" w:rsidRDefault="00927AE9" w:rsidP="00382F53">
            <w:pPr>
              <w:pStyle w:val="ab"/>
            </w:pPr>
            <w:r>
              <w:t>Тип данных</w:t>
            </w:r>
          </w:p>
        </w:tc>
        <w:tc>
          <w:tcPr>
            <w:tcW w:w="1702" w:type="dxa"/>
            <w:vAlign w:val="center"/>
          </w:tcPr>
          <w:p w14:paraId="0CD09F87" w14:textId="77777777" w:rsidR="00927AE9" w:rsidRDefault="00927AE9" w:rsidP="00382F53">
            <w:pPr>
              <w:pStyle w:val="ab"/>
            </w:pPr>
            <w:r>
              <w:t>Длина поля</w:t>
            </w:r>
          </w:p>
        </w:tc>
        <w:tc>
          <w:tcPr>
            <w:tcW w:w="1796" w:type="dxa"/>
            <w:vAlign w:val="center"/>
          </w:tcPr>
          <w:p w14:paraId="3A84B2A5" w14:textId="77777777" w:rsidR="00927AE9" w:rsidRPr="00655A54" w:rsidRDefault="00927AE9" w:rsidP="00382F53">
            <w:pPr>
              <w:pStyle w:val="ab"/>
              <w:rPr>
                <w:lang w:val="en-US"/>
              </w:rPr>
            </w:pPr>
            <w:r>
              <w:t xml:space="preserve">Разрешение значения </w:t>
            </w:r>
            <w:r>
              <w:rPr>
                <w:lang w:val="en-US"/>
              </w:rPr>
              <w:t>NULL</w:t>
            </w:r>
          </w:p>
        </w:tc>
        <w:tc>
          <w:tcPr>
            <w:tcW w:w="2372" w:type="dxa"/>
            <w:vAlign w:val="center"/>
          </w:tcPr>
          <w:p w14:paraId="0FC62B0D" w14:textId="77777777" w:rsidR="00927AE9" w:rsidRDefault="00927AE9" w:rsidP="00382F53">
            <w:pPr>
              <w:pStyle w:val="ab"/>
            </w:pPr>
            <w:r>
              <w:t>Описание поля</w:t>
            </w:r>
          </w:p>
        </w:tc>
      </w:tr>
      <w:tr w:rsidR="00927AE9" w14:paraId="70F51809" w14:textId="77777777" w:rsidTr="00E2682C">
        <w:tc>
          <w:tcPr>
            <w:tcW w:w="1753" w:type="dxa"/>
            <w:tcBorders>
              <w:bottom w:val="single" w:sz="4" w:space="0" w:color="auto"/>
            </w:tcBorders>
            <w:vAlign w:val="center"/>
          </w:tcPr>
          <w:p w14:paraId="638C4E3D" w14:textId="68B584CE" w:rsidR="00927AE9" w:rsidRPr="00655A54" w:rsidRDefault="00927AE9" w:rsidP="00382F53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IDTeacher</w:t>
            </w:r>
            <w:proofErr w:type="spellEnd"/>
          </w:p>
        </w:tc>
        <w:tc>
          <w:tcPr>
            <w:tcW w:w="1722" w:type="dxa"/>
            <w:tcBorders>
              <w:bottom w:val="single" w:sz="4" w:space="0" w:color="auto"/>
            </w:tcBorders>
            <w:vAlign w:val="center"/>
          </w:tcPr>
          <w:p w14:paraId="18A25DD1" w14:textId="77777777" w:rsidR="00927AE9" w:rsidRPr="00655A54" w:rsidRDefault="00927AE9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02" w:type="dxa"/>
            <w:tcBorders>
              <w:bottom w:val="single" w:sz="4" w:space="0" w:color="auto"/>
            </w:tcBorders>
            <w:vAlign w:val="center"/>
          </w:tcPr>
          <w:p w14:paraId="27F5E4BB" w14:textId="77777777" w:rsidR="00927AE9" w:rsidRDefault="00927AE9" w:rsidP="00382F53">
            <w:pPr>
              <w:pStyle w:val="ab"/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tcBorders>
              <w:bottom w:val="single" w:sz="4" w:space="0" w:color="auto"/>
            </w:tcBorders>
            <w:vAlign w:val="center"/>
          </w:tcPr>
          <w:p w14:paraId="1F54B08E" w14:textId="77777777" w:rsidR="00927AE9" w:rsidRDefault="00927AE9" w:rsidP="00382F53">
            <w:pPr>
              <w:pStyle w:val="ab"/>
            </w:pPr>
            <w:r>
              <w:t>Нет</w:t>
            </w:r>
          </w:p>
        </w:tc>
        <w:tc>
          <w:tcPr>
            <w:tcW w:w="2372" w:type="dxa"/>
            <w:tcBorders>
              <w:bottom w:val="single" w:sz="4" w:space="0" w:color="auto"/>
            </w:tcBorders>
            <w:vAlign w:val="center"/>
          </w:tcPr>
          <w:p w14:paraId="0F05EA2A" w14:textId="77777777" w:rsidR="00927AE9" w:rsidRDefault="00927AE9" w:rsidP="00382F53">
            <w:pPr>
              <w:pStyle w:val="a9"/>
            </w:pPr>
            <w:r>
              <w:t>Уникальный идентификатор преподавателя</w:t>
            </w:r>
          </w:p>
        </w:tc>
      </w:tr>
      <w:tr w:rsidR="00927AE9" w14:paraId="02DB222A" w14:textId="77777777" w:rsidTr="00E2682C">
        <w:tc>
          <w:tcPr>
            <w:tcW w:w="1753" w:type="dxa"/>
            <w:tcBorders>
              <w:bottom w:val="single" w:sz="4" w:space="0" w:color="auto"/>
            </w:tcBorders>
            <w:vAlign w:val="center"/>
          </w:tcPr>
          <w:p w14:paraId="05A7F5C1" w14:textId="4E4D2FB4" w:rsidR="00927AE9" w:rsidRPr="00655A54" w:rsidRDefault="00E2682C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22" w:type="dxa"/>
            <w:tcBorders>
              <w:bottom w:val="single" w:sz="4" w:space="0" w:color="auto"/>
            </w:tcBorders>
            <w:vAlign w:val="center"/>
          </w:tcPr>
          <w:p w14:paraId="178B908F" w14:textId="7D6FCA25" w:rsidR="00927AE9" w:rsidRPr="00655A54" w:rsidRDefault="00E2682C" w:rsidP="00382F53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nchar</w:t>
            </w:r>
            <w:proofErr w:type="spellEnd"/>
          </w:p>
        </w:tc>
        <w:tc>
          <w:tcPr>
            <w:tcW w:w="1702" w:type="dxa"/>
            <w:tcBorders>
              <w:bottom w:val="single" w:sz="4" w:space="0" w:color="auto"/>
            </w:tcBorders>
            <w:vAlign w:val="center"/>
          </w:tcPr>
          <w:p w14:paraId="60356E34" w14:textId="69F34123" w:rsidR="00927AE9" w:rsidRPr="00655A54" w:rsidRDefault="00E2682C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927AE9">
              <w:rPr>
                <w:lang w:val="en-US"/>
              </w:rPr>
              <w:t>0</w:t>
            </w:r>
          </w:p>
        </w:tc>
        <w:tc>
          <w:tcPr>
            <w:tcW w:w="1796" w:type="dxa"/>
            <w:tcBorders>
              <w:bottom w:val="single" w:sz="4" w:space="0" w:color="auto"/>
            </w:tcBorders>
            <w:vAlign w:val="center"/>
          </w:tcPr>
          <w:p w14:paraId="7CD199D4" w14:textId="77777777" w:rsidR="00927AE9" w:rsidRDefault="00927AE9" w:rsidP="00382F53">
            <w:pPr>
              <w:pStyle w:val="ab"/>
            </w:pPr>
            <w:r>
              <w:t>Нет</w:t>
            </w:r>
          </w:p>
        </w:tc>
        <w:tc>
          <w:tcPr>
            <w:tcW w:w="2372" w:type="dxa"/>
            <w:tcBorders>
              <w:bottom w:val="single" w:sz="4" w:space="0" w:color="auto"/>
            </w:tcBorders>
            <w:vAlign w:val="center"/>
          </w:tcPr>
          <w:p w14:paraId="10074B29" w14:textId="787BADD5" w:rsidR="00927AE9" w:rsidRPr="00E2682C" w:rsidRDefault="00E2682C" w:rsidP="00382F53">
            <w:pPr>
              <w:pStyle w:val="a9"/>
            </w:pPr>
            <w:r>
              <w:t>ФИО преподавателя</w:t>
            </w:r>
          </w:p>
        </w:tc>
      </w:tr>
    </w:tbl>
    <w:p w14:paraId="259985BC" w14:textId="14AD41B5" w:rsidR="00927AE9" w:rsidRPr="009E7866" w:rsidRDefault="00927AE9" w:rsidP="00927AE9">
      <w:pPr>
        <w:pStyle w:val="a3"/>
      </w:pPr>
      <w:r>
        <w:t xml:space="preserve">Таблица 3.2 – Описание таблицы </w:t>
      </w:r>
      <w:r w:rsidR="00E2682C">
        <w:rPr>
          <w:lang w:val="en-US"/>
        </w:rPr>
        <w:t>Disciplines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53"/>
        <w:gridCol w:w="1722"/>
        <w:gridCol w:w="1702"/>
        <w:gridCol w:w="1796"/>
        <w:gridCol w:w="2372"/>
      </w:tblGrid>
      <w:tr w:rsidR="00927AE9" w14:paraId="021B4406" w14:textId="77777777" w:rsidTr="00382F53">
        <w:tc>
          <w:tcPr>
            <w:tcW w:w="1753" w:type="dxa"/>
            <w:vAlign w:val="center"/>
          </w:tcPr>
          <w:p w14:paraId="0DAC3905" w14:textId="77777777" w:rsidR="00927AE9" w:rsidRDefault="00927AE9" w:rsidP="00382F53">
            <w:pPr>
              <w:pStyle w:val="ab"/>
            </w:pPr>
            <w:r>
              <w:t>Название поля</w:t>
            </w:r>
          </w:p>
        </w:tc>
        <w:tc>
          <w:tcPr>
            <w:tcW w:w="1722" w:type="dxa"/>
            <w:vAlign w:val="center"/>
          </w:tcPr>
          <w:p w14:paraId="23141F61" w14:textId="77777777" w:rsidR="00927AE9" w:rsidRDefault="00927AE9" w:rsidP="00382F53">
            <w:pPr>
              <w:pStyle w:val="ab"/>
            </w:pPr>
            <w:r>
              <w:t>Тип данных</w:t>
            </w:r>
          </w:p>
        </w:tc>
        <w:tc>
          <w:tcPr>
            <w:tcW w:w="1702" w:type="dxa"/>
            <w:vAlign w:val="center"/>
          </w:tcPr>
          <w:p w14:paraId="5604864F" w14:textId="77777777" w:rsidR="00927AE9" w:rsidRDefault="00927AE9" w:rsidP="00382F53">
            <w:pPr>
              <w:pStyle w:val="ab"/>
            </w:pPr>
            <w:r>
              <w:t>Длина поля</w:t>
            </w:r>
          </w:p>
        </w:tc>
        <w:tc>
          <w:tcPr>
            <w:tcW w:w="1796" w:type="dxa"/>
            <w:vAlign w:val="center"/>
          </w:tcPr>
          <w:p w14:paraId="06A155C7" w14:textId="77777777" w:rsidR="00927AE9" w:rsidRPr="00655A54" w:rsidRDefault="00927AE9" w:rsidP="00382F53">
            <w:pPr>
              <w:pStyle w:val="ab"/>
              <w:rPr>
                <w:lang w:val="en-US"/>
              </w:rPr>
            </w:pPr>
            <w:r>
              <w:t xml:space="preserve">Разрешение значения </w:t>
            </w:r>
            <w:r>
              <w:rPr>
                <w:lang w:val="en-US"/>
              </w:rPr>
              <w:t>NULL</w:t>
            </w:r>
          </w:p>
        </w:tc>
        <w:tc>
          <w:tcPr>
            <w:tcW w:w="2372" w:type="dxa"/>
            <w:vAlign w:val="center"/>
          </w:tcPr>
          <w:p w14:paraId="766454EF" w14:textId="77777777" w:rsidR="00927AE9" w:rsidRDefault="00927AE9" w:rsidP="00382F53">
            <w:pPr>
              <w:pStyle w:val="ab"/>
            </w:pPr>
            <w:r>
              <w:t>Описание поля</w:t>
            </w:r>
          </w:p>
        </w:tc>
      </w:tr>
      <w:tr w:rsidR="00927AE9" w14:paraId="18E78B36" w14:textId="77777777" w:rsidTr="00382F53">
        <w:tc>
          <w:tcPr>
            <w:tcW w:w="1753" w:type="dxa"/>
            <w:vAlign w:val="center"/>
          </w:tcPr>
          <w:p w14:paraId="6B0D3C92" w14:textId="202038BA" w:rsidR="00927AE9" w:rsidRPr="00655A54" w:rsidRDefault="00E2682C" w:rsidP="00382F53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IDDisciplines</w:t>
            </w:r>
            <w:proofErr w:type="spellEnd"/>
          </w:p>
        </w:tc>
        <w:tc>
          <w:tcPr>
            <w:tcW w:w="1722" w:type="dxa"/>
            <w:vAlign w:val="center"/>
          </w:tcPr>
          <w:p w14:paraId="75D99530" w14:textId="77777777" w:rsidR="00927AE9" w:rsidRPr="00655A54" w:rsidRDefault="00927AE9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02" w:type="dxa"/>
            <w:vAlign w:val="center"/>
          </w:tcPr>
          <w:p w14:paraId="373D55CA" w14:textId="77777777" w:rsidR="00927AE9" w:rsidRDefault="00927AE9" w:rsidP="00382F53">
            <w:pPr>
              <w:pStyle w:val="ab"/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4710E9E5" w14:textId="77777777" w:rsidR="00927AE9" w:rsidRDefault="00927AE9" w:rsidP="00382F53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6EE9C2EA" w14:textId="77777777" w:rsidR="00927AE9" w:rsidRDefault="00927AE9" w:rsidP="00382F53">
            <w:pPr>
              <w:pStyle w:val="a9"/>
            </w:pPr>
            <w:r>
              <w:t>Уникальный идентификатор предмета</w:t>
            </w:r>
          </w:p>
        </w:tc>
      </w:tr>
      <w:tr w:rsidR="00927AE9" w14:paraId="5EFFC36D" w14:textId="77777777" w:rsidTr="00382F53">
        <w:tc>
          <w:tcPr>
            <w:tcW w:w="1753" w:type="dxa"/>
            <w:vAlign w:val="center"/>
          </w:tcPr>
          <w:p w14:paraId="05D4685E" w14:textId="4B0548BA" w:rsidR="00927AE9" w:rsidRPr="00655A54" w:rsidRDefault="00E2682C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927AE9">
              <w:rPr>
                <w:lang w:val="en-US"/>
              </w:rPr>
              <w:t>ame</w:t>
            </w:r>
          </w:p>
        </w:tc>
        <w:tc>
          <w:tcPr>
            <w:tcW w:w="1722" w:type="dxa"/>
            <w:vAlign w:val="center"/>
          </w:tcPr>
          <w:p w14:paraId="40B49825" w14:textId="77CAED74" w:rsidR="00927AE9" w:rsidRPr="00655A54" w:rsidRDefault="00E2682C" w:rsidP="00382F53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="00927AE9">
              <w:rPr>
                <w:lang w:val="en-US"/>
              </w:rPr>
              <w:t>char</w:t>
            </w:r>
            <w:proofErr w:type="spellEnd"/>
          </w:p>
        </w:tc>
        <w:tc>
          <w:tcPr>
            <w:tcW w:w="1702" w:type="dxa"/>
            <w:vAlign w:val="center"/>
          </w:tcPr>
          <w:p w14:paraId="6B3D8D8B" w14:textId="77777777" w:rsidR="00927AE9" w:rsidRPr="00655A54" w:rsidRDefault="00927AE9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796" w:type="dxa"/>
            <w:vAlign w:val="center"/>
          </w:tcPr>
          <w:p w14:paraId="336BFFFD" w14:textId="77777777" w:rsidR="00927AE9" w:rsidRDefault="00927AE9" w:rsidP="00382F53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5148555D" w14:textId="77777777" w:rsidR="00927AE9" w:rsidRDefault="00927AE9" w:rsidP="00382F53">
            <w:pPr>
              <w:pStyle w:val="a9"/>
            </w:pPr>
            <w:r>
              <w:t>Название предмета</w:t>
            </w:r>
          </w:p>
        </w:tc>
      </w:tr>
      <w:tr w:rsidR="00E2682C" w14:paraId="5932BB2E" w14:textId="77777777" w:rsidTr="00382F53">
        <w:tc>
          <w:tcPr>
            <w:tcW w:w="1753" w:type="dxa"/>
            <w:vAlign w:val="center"/>
          </w:tcPr>
          <w:p w14:paraId="6FC53651" w14:textId="459CBA10" w:rsidR="00E2682C" w:rsidRDefault="00E2682C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Hours</w:t>
            </w:r>
          </w:p>
        </w:tc>
        <w:tc>
          <w:tcPr>
            <w:tcW w:w="1722" w:type="dxa"/>
            <w:vAlign w:val="center"/>
          </w:tcPr>
          <w:p w14:paraId="7BC1A53A" w14:textId="2AAC6F50" w:rsidR="00E2682C" w:rsidRDefault="00E2682C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02" w:type="dxa"/>
            <w:vAlign w:val="center"/>
          </w:tcPr>
          <w:p w14:paraId="4EECA02D" w14:textId="1C37825E" w:rsidR="00E2682C" w:rsidRDefault="00E2682C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66C9ACCC" w14:textId="4E433422" w:rsidR="00E2682C" w:rsidRDefault="00E2682C" w:rsidP="00382F53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61F6EEC4" w14:textId="70F8514E" w:rsidR="00E2682C" w:rsidRPr="00E2682C" w:rsidRDefault="00E2682C" w:rsidP="00382F53">
            <w:pPr>
              <w:pStyle w:val="a9"/>
            </w:pPr>
            <w:r>
              <w:t>Количество часов у предмета</w:t>
            </w:r>
          </w:p>
        </w:tc>
      </w:tr>
      <w:tr w:rsidR="00927AE9" w14:paraId="766124FE" w14:textId="77777777" w:rsidTr="00382F53">
        <w:tc>
          <w:tcPr>
            <w:tcW w:w="1753" w:type="dxa"/>
            <w:vAlign w:val="center"/>
          </w:tcPr>
          <w:p w14:paraId="14F902FE" w14:textId="0D02DDCE" w:rsidR="00927AE9" w:rsidRPr="00655A54" w:rsidRDefault="00E2682C" w:rsidP="00382F53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IDTeacher</w:t>
            </w:r>
            <w:proofErr w:type="spellEnd"/>
          </w:p>
        </w:tc>
        <w:tc>
          <w:tcPr>
            <w:tcW w:w="1722" w:type="dxa"/>
            <w:vAlign w:val="center"/>
          </w:tcPr>
          <w:p w14:paraId="2FF48E4F" w14:textId="77777777" w:rsidR="00927AE9" w:rsidRDefault="00927AE9" w:rsidP="00382F53">
            <w:pPr>
              <w:pStyle w:val="ab"/>
            </w:pPr>
            <w:r>
              <w:rPr>
                <w:lang w:val="en-US"/>
              </w:rPr>
              <w:t>int</w:t>
            </w:r>
          </w:p>
        </w:tc>
        <w:tc>
          <w:tcPr>
            <w:tcW w:w="1702" w:type="dxa"/>
            <w:vAlign w:val="center"/>
          </w:tcPr>
          <w:p w14:paraId="540443D7" w14:textId="77777777" w:rsidR="00927AE9" w:rsidRPr="00655A54" w:rsidRDefault="00927AE9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42AB7276" w14:textId="77777777" w:rsidR="00927AE9" w:rsidRDefault="00927AE9" w:rsidP="00382F53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4652ED29" w14:textId="77777777" w:rsidR="00927AE9" w:rsidRPr="009E7866" w:rsidRDefault="00927AE9" w:rsidP="00382F53">
            <w:pPr>
              <w:pStyle w:val="a9"/>
            </w:pPr>
            <w:r>
              <w:t>Уникальный идентификатор преподавателя, который ведёт данный предмет</w:t>
            </w:r>
          </w:p>
        </w:tc>
      </w:tr>
    </w:tbl>
    <w:p w14:paraId="07D52215" w14:textId="72FBB8C1" w:rsidR="00927AE9" w:rsidRPr="009E7866" w:rsidRDefault="00927AE9" w:rsidP="00927AE9">
      <w:pPr>
        <w:pStyle w:val="a3"/>
      </w:pPr>
      <w:r>
        <w:t xml:space="preserve">Таблица 3.3 – Описание таблицы </w:t>
      </w:r>
      <w:r w:rsidR="00E2682C">
        <w:rPr>
          <w:lang w:val="en-US"/>
        </w:rPr>
        <w:t>Tasks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53"/>
        <w:gridCol w:w="1722"/>
        <w:gridCol w:w="1702"/>
        <w:gridCol w:w="1796"/>
        <w:gridCol w:w="2372"/>
      </w:tblGrid>
      <w:tr w:rsidR="00927AE9" w14:paraId="2E76F620" w14:textId="77777777" w:rsidTr="00382F53">
        <w:tc>
          <w:tcPr>
            <w:tcW w:w="1753" w:type="dxa"/>
            <w:vAlign w:val="center"/>
          </w:tcPr>
          <w:p w14:paraId="16893235" w14:textId="77777777" w:rsidR="00927AE9" w:rsidRDefault="00927AE9" w:rsidP="00382F53">
            <w:pPr>
              <w:pStyle w:val="ab"/>
            </w:pPr>
            <w:r>
              <w:t>Название поля</w:t>
            </w:r>
          </w:p>
        </w:tc>
        <w:tc>
          <w:tcPr>
            <w:tcW w:w="1722" w:type="dxa"/>
            <w:vAlign w:val="center"/>
          </w:tcPr>
          <w:p w14:paraId="2857E609" w14:textId="77777777" w:rsidR="00927AE9" w:rsidRDefault="00927AE9" w:rsidP="00382F53">
            <w:pPr>
              <w:pStyle w:val="ab"/>
            </w:pPr>
            <w:r>
              <w:t>Тип данных</w:t>
            </w:r>
          </w:p>
        </w:tc>
        <w:tc>
          <w:tcPr>
            <w:tcW w:w="1702" w:type="dxa"/>
            <w:vAlign w:val="center"/>
          </w:tcPr>
          <w:p w14:paraId="4F20A562" w14:textId="77777777" w:rsidR="00927AE9" w:rsidRDefault="00927AE9" w:rsidP="00382F53">
            <w:pPr>
              <w:pStyle w:val="ab"/>
            </w:pPr>
            <w:r>
              <w:t>Длина поля</w:t>
            </w:r>
          </w:p>
        </w:tc>
        <w:tc>
          <w:tcPr>
            <w:tcW w:w="1796" w:type="dxa"/>
            <w:vAlign w:val="center"/>
          </w:tcPr>
          <w:p w14:paraId="327590B2" w14:textId="77777777" w:rsidR="00927AE9" w:rsidRPr="00655A54" w:rsidRDefault="00927AE9" w:rsidP="00382F53">
            <w:pPr>
              <w:pStyle w:val="ab"/>
              <w:rPr>
                <w:lang w:val="en-US"/>
              </w:rPr>
            </w:pPr>
            <w:r>
              <w:t xml:space="preserve">Разрешение значения </w:t>
            </w:r>
            <w:r>
              <w:rPr>
                <w:lang w:val="en-US"/>
              </w:rPr>
              <w:t>NULL</w:t>
            </w:r>
          </w:p>
        </w:tc>
        <w:tc>
          <w:tcPr>
            <w:tcW w:w="2372" w:type="dxa"/>
            <w:vAlign w:val="center"/>
          </w:tcPr>
          <w:p w14:paraId="633CCC50" w14:textId="77777777" w:rsidR="00927AE9" w:rsidRDefault="00927AE9" w:rsidP="00382F53">
            <w:pPr>
              <w:pStyle w:val="ab"/>
            </w:pPr>
            <w:r>
              <w:t>Описание поля</w:t>
            </w:r>
          </w:p>
        </w:tc>
      </w:tr>
      <w:tr w:rsidR="00927AE9" w14:paraId="4D4BB772" w14:textId="77777777" w:rsidTr="00382F53">
        <w:tc>
          <w:tcPr>
            <w:tcW w:w="1753" w:type="dxa"/>
            <w:vAlign w:val="center"/>
          </w:tcPr>
          <w:p w14:paraId="24CCF408" w14:textId="7883022E" w:rsidR="00927AE9" w:rsidRPr="00E2682C" w:rsidRDefault="00E2682C" w:rsidP="00382F53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IDTask</w:t>
            </w:r>
            <w:proofErr w:type="spellEnd"/>
          </w:p>
        </w:tc>
        <w:tc>
          <w:tcPr>
            <w:tcW w:w="1722" w:type="dxa"/>
            <w:vAlign w:val="center"/>
          </w:tcPr>
          <w:p w14:paraId="65BA988B" w14:textId="77777777" w:rsidR="00927AE9" w:rsidRPr="00655A54" w:rsidRDefault="00927AE9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02" w:type="dxa"/>
            <w:vAlign w:val="center"/>
          </w:tcPr>
          <w:p w14:paraId="427AEAD5" w14:textId="77777777" w:rsidR="00927AE9" w:rsidRDefault="00927AE9" w:rsidP="00382F53">
            <w:pPr>
              <w:pStyle w:val="ab"/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008FBB29" w14:textId="77777777" w:rsidR="00927AE9" w:rsidRDefault="00927AE9" w:rsidP="00382F53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250BB5D7" w14:textId="516F2E4A" w:rsidR="00927AE9" w:rsidRDefault="00927AE9" w:rsidP="00382F53">
            <w:pPr>
              <w:pStyle w:val="a9"/>
            </w:pPr>
            <w:r>
              <w:t xml:space="preserve">Уникальный идентификатор </w:t>
            </w:r>
            <w:r w:rsidR="00E2682C">
              <w:t>задания</w:t>
            </w:r>
          </w:p>
        </w:tc>
      </w:tr>
      <w:tr w:rsidR="00927AE9" w14:paraId="43D3F36C" w14:textId="77777777" w:rsidTr="00382F53">
        <w:tc>
          <w:tcPr>
            <w:tcW w:w="1753" w:type="dxa"/>
            <w:vAlign w:val="center"/>
          </w:tcPr>
          <w:p w14:paraId="6CC97A8C" w14:textId="0AF5AD4B" w:rsidR="00927AE9" w:rsidRPr="00E2682C" w:rsidRDefault="00E2682C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722" w:type="dxa"/>
            <w:vAlign w:val="center"/>
          </w:tcPr>
          <w:p w14:paraId="086F4533" w14:textId="0E05DFC1" w:rsidR="00927AE9" w:rsidRPr="00655A54" w:rsidRDefault="00E2682C" w:rsidP="00382F53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="00927AE9">
              <w:rPr>
                <w:lang w:val="en-US"/>
              </w:rPr>
              <w:t>varchar</w:t>
            </w:r>
            <w:proofErr w:type="spellEnd"/>
          </w:p>
        </w:tc>
        <w:tc>
          <w:tcPr>
            <w:tcW w:w="1702" w:type="dxa"/>
            <w:vAlign w:val="center"/>
          </w:tcPr>
          <w:p w14:paraId="2FBE5E37" w14:textId="6F8EC437" w:rsidR="00927AE9" w:rsidRPr="00655A54" w:rsidRDefault="00E2682C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35312FA9" w14:textId="77777777" w:rsidR="00927AE9" w:rsidRDefault="00927AE9" w:rsidP="00382F53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3AFE2B67" w14:textId="2596D9BD" w:rsidR="00927AE9" w:rsidRDefault="00E2682C" w:rsidP="00382F53">
            <w:pPr>
              <w:pStyle w:val="a9"/>
            </w:pPr>
            <w:r>
              <w:t>Описание задания для преподавателя</w:t>
            </w:r>
          </w:p>
        </w:tc>
      </w:tr>
      <w:tr w:rsidR="00E2682C" w14:paraId="1C5F602B" w14:textId="77777777" w:rsidTr="00382F53">
        <w:tc>
          <w:tcPr>
            <w:tcW w:w="1753" w:type="dxa"/>
            <w:vAlign w:val="center"/>
          </w:tcPr>
          <w:p w14:paraId="27DF9E6C" w14:textId="303EC55C" w:rsidR="00E2682C" w:rsidRDefault="00E2682C" w:rsidP="00382F53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IssuenceDate</w:t>
            </w:r>
            <w:proofErr w:type="spellEnd"/>
          </w:p>
        </w:tc>
        <w:tc>
          <w:tcPr>
            <w:tcW w:w="1722" w:type="dxa"/>
            <w:vAlign w:val="center"/>
          </w:tcPr>
          <w:p w14:paraId="48CD5B5E" w14:textId="16EA903F" w:rsidR="00E2682C" w:rsidRDefault="00E2682C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702" w:type="dxa"/>
            <w:vAlign w:val="center"/>
          </w:tcPr>
          <w:p w14:paraId="0936FF97" w14:textId="54A14D2D" w:rsidR="00E2682C" w:rsidRDefault="00E2682C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1DF8008D" w14:textId="0758281F" w:rsidR="00E2682C" w:rsidRDefault="00E2682C" w:rsidP="00382F53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4E39D9A5" w14:textId="65BF018A" w:rsidR="00E2682C" w:rsidRPr="00E2682C" w:rsidRDefault="00E2682C" w:rsidP="00382F53">
            <w:pPr>
              <w:pStyle w:val="a9"/>
            </w:pPr>
            <w:r>
              <w:t>Дата выдачи задания</w:t>
            </w:r>
          </w:p>
        </w:tc>
      </w:tr>
      <w:tr w:rsidR="00E2682C" w14:paraId="45A6E87E" w14:textId="77777777" w:rsidTr="00382F53">
        <w:tc>
          <w:tcPr>
            <w:tcW w:w="1753" w:type="dxa"/>
            <w:vAlign w:val="center"/>
          </w:tcPr>
          <w:p w14:paraId="443E427F" w14:textId="4342A054" w:rsidR="00E2682C" w:rsidRPr="00E2682C" w:rsidRDefault="00E2682C" w:rsidP="00382F53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DueDate</w:t>
            </w:r>
            <w:proofErr w:type="spellEnd"/>
          </w:p>
        </w:tc>
        <w:tc>
          <w:tcPr>
            <w:tcW w:w="1722" w:type="dxa"/>
            <w:vAlign w:val="center"/>
          </w:tcPr>
          <w:p w14:paraId="2389C86C" w14:textId="4252CBC1" w:rsidR="00E2682C" w:rsidRDefault="00E2682C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702" w:type="dxa"/>
            <w:vAlign w:val="center"/>
          </w:tcPr>
          <w:p w14:paraId="77DA993E" w14:textId="48240D61" w:rsidR="00E2682C" w:rsidRDefault="00E2682C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1835E0B4" w14:textId="14CB39B1" w:rsidR="00E2682C" w:rsidRDefault="00E2682C" w:rsidP="00382F53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65FA128F" w14:textId="28F2F4A6" w:rsidR="00E2682C" w:rsidRDefault="00E2682C" w:rsidP="00382F53">
            <w:pPr>
              <w:pStyle w:val="a9"/>
            </w:pPr>
            <w:r>
              <w:t>Дата сдачи задания</w:t>
            </w:r>
          </w:p>
        </w:tc>
      </w:tr>
      <w:tr w:rsidR="00927AE9" w14:paraId="5D982DC7" w14:textId="77777777" w:rsidTr="00382F53">
        <w:tc>
          <w:tcPr>
            <w:tcW w:w="1753" w:type="dxa"/>
            <w:vAlign w:val="center"/>
          </w:tcPr>
          <w:p w14:paraId="352E4A61" w14:textId="1A13AF1F" w:rsidR="00927AE9" w:rsidRPr="00E2682C" w:rsidRDefault="00E2682C" w:rsidP="00382F53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IDTeacher</w:t>
            </w:r>
            <w:proofErr w:type="spellEnd"/>
          </w:p>
        </w:tc>
        <w:tc>
          <w:tcPr>
            <w:tcW w:w="1722" w:type="dxa"/>
            <w:vAlign w:val="center"/>
          </w:tcPr>
          <w:p w14:paraId="4BE84467" w14:textId="77777777" w:rsidR="00927AE9" w:rsidRDefault="00927AE9" w:rsidP="00382F53">
            <w:pPr>
              <w:pStyle w:val="ab"/>
            </w:pPr>
            <w:r>
              <w:rPr>
                <w:lang w:val="en-US"/>
              </w:rPr>
              <w:t>int</w:t>
            </w:r>
          </w:p>
        </w:tc>
        <w:tc>
          <w:tcPr>
            <w:tcW w:w="1702" w:type="dxa"/>
            <w:vAlign w:val="center"/>
          </w:tcPr>
          <w:p w14:paraId="2895031A" w14:textId="77777777" w:rsidR="00927AE9" w:rsidRPr="00655A54" w:rsidRDefault="00927AE9" w:rsidP="00382F53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77A4D48F" w14:textId="77777777" w:rsidR="00927AE9" w:rsidRDefault="00927AE9" w:rsidP="00382F53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097B632B" w14:textId="77777777" w:rsidR="00927AE9" w:rsidRDefault="00927AE9" w:rsidP="00382F53">
            <w:pPr>
              <w:pStyle w:val="a9"/>
            </w:pPr>
            <w:r>
              <w:t>Уникальный идентификатор преподавателя, который ведёт данный предмет</w:t>
            </w:r>
          </w:p>
        </w:tc>
      </w:tr>
    </w:tbl>
    <w:p w14:paraId="3497FC57" w14:textId="77777777" w:rsidR="00E2682C" w:rsidRDefault="00E2682C" w:rsidP="00E2682C">
      <w:pPr>
        <w:spacing w:before="280"/>
      </w:pPr>
      <w:r>
        <w:t>Схема базы данных представлена на рисунке 3.1.</w:t>
      </w:r>
    </w:p>
    <w:p w14:paraId="45B85FB6" w14:textId="1AEEA39C" w:rsidR="00E2682C" w:rsidRPr="007671F0" w:rsidRDefault="00E2682C" w:rsidP="00E2682C">
      <w:pPr>
        <w:pStyle w:val="a7"/>
      </w:pPr>
      <w:r w:rsidRPr="00E2682C">
        <w:rPr>
          <w:noProof/>
        </w:rPr>
        <w:drawing>
          <wp:inline distT="0" distB="0" distL="0" distR="0" wp14:anchorId="68CD1A08" wp14:editId="1FFBD387">
            <wp:extent cx="5940425" cy="17799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3.1 – Схема базы данных</w:t>
      </w:r>
    </w:p>
    <w:p w14:paraId="5F4D7498" w14:textId="545B07BE" w:rsidR="000819C1" w:rsidRDefault="000819C1" w:rsidP="00FA6855">
      <w:pPr>
        <w:pStyle w:val="2"/>
        <w:spacing w:after="560"/>
        <w:ind w:left="-142"/>
      </w:pPr>
      <w:bookmarkStart w:id="109" w:name="_Toc196203067"/>
      <w:bookmarkStart w:id="110" w:name="_Toc196203087"/>
      <w:bookmarkStart w:id="111" w:name="_Toc196203368"/>
      <w:bookmarkStart w:id="112" w:name="_Toc196203436"/>
      <w:bookmarkStart w:id="113" w:name="_Toc196203462"/>
      <w:bookmarkStart w:id="114" w:name="_Toc196203857"/>
      <w:bookmarkStart w:id="115" w:name="_Toc196289819"/>
      <w:bookmarkStart w:id="116" w:name="_Toc196290029"/>
      <w:bookmarkStart w:id="117" w:name="_Toc199161130"/>
      <w:r>
        <w:t xml:space="preserve">Функции: </w:t>
      </w:r>
      <w:r w:rsidR="005F2D5A">
        <w:t>логическая и физическая организация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412C9A31" w14:textId="2E039F1A" w:rsidR="00C143BC" w:rsidRDefault="00C143BC" w:rsidP="00C143BC">
      <w:r>
        <w:t xml:space="preserve">В ходе </w:t>
      </w:r>
      <w:r>
        <w:rPr>
          <w:rFonts w:eastAsia="Times New Roman" w:cs="Times New Roman"/>
          <w:color w:val="000000"/>
          <w:szCs w:val="28"/>
        </w:rPr>
        <w:t>р</w:t>
      </w:r>
      <w:r w:rsidRPr="00BD3392">
        <w:rPr>
          <w:rFonts w:eastAsia="Times New Roman" w:cs="Times New Roman"/>
          <w:color w:val="000000"/>
          <w:szCs w:val="28"/>
        </w:rPr>
        <w:t>азработк</w:t>
      </w:r>
      <w:r>
        <w:rPr>
          <w:rFonts w:eastAsia="Times New Roman" w:cs="Times New Roman"/>
          <w:color w:val="000000"/>
          <w:szCs w:val="28"/>
        </w:rPr>
        <w:t>и</w:t>
      </w:r>
      <w:r>
        <w:t xml:space="preserve"> </w:t>
      </w:r>
      <w:r w:rsidRPr="00BD3392">
        <w:rPr>
          <w:rFonts w:eastAsia="Times New Roman" w:cs="Times New Roman"/>
          <w:color w:val="000000"/>
          <w:szCs w:val="28"/>
        </w:rPr>
        <w:t>электронного органайзера для председателя цикловой комиссии</w:t>
      </w:r>
      <w:r>
        <w:t xml:space="preserve"> было разработано множество функций, из которых основными являются функции, представленные ниже.</w:t>
      </w:r>
    </w:p>
    <w:p w14:paraId="6724267C" w14:textId="0DF5A026" w:rsidR="00C143BC" w:rsidRPr="00333741" w:rsidRDefault="00C143BC" w:rsidP="00C143BC">
      <w:pPr>
        <w:rPr>
          <w:lang w:val="en-US"/>
        </w:rPr>
      </w:pPr>
      <w:r>
        <w:t>Ф</w:t>
      </w:r>
      <w:r w:rsidRPr="00392104">
        <w:t>ункция</w:t>
      </w:r>
      <w:r>
        <w:t xml:space="preserve"> автоматической генерации шаблона протокола в формате </w:t>
      </w:r>
      <w:r>
        <w:rPr>
          <w:lang w:val="en-US"/>
        </w:rPr>
        <w:t>Word</w:t>
      </w:r>
      <w:r>
        <w:t>.</w:t>
      </w:r>
      <w:r w:rsidR="00AC66C8" w:rsidRPr="00AC66C8">
        <w:t xml:space="preserve"> </w:t>
      </w:r>
      <w:r w:rsidR="00AC66C8">
        <w:t>Код</w:t>
      </w:r>
      <w:r w:rsidR="00AC66C8" w:rsidRPr="006F0122">
        <w:rPr>
          <w:lang w:val="en-US"/>
        </w:rPr>
        <w:t xml:space="preserve"> </w:t>
      </w:r>
      <w:r w:rsidR="00AC66C8">
        <w:t>функции</w:t>
      </w:r>
      <w:r w:rsidR="00AC66C8" w:rsidRPr="006F0122">
        <w:rPr>
          <w:lang w:val="en-US"/>
        </w:rPr>
        <w:t xml:space="preserve"> </w:t>
      </w:r>
      <w:r w:rsidR="00AC66C8">
        <w:t>представлен</w:t>
      </w:r>
      <w:r w:rsidR="00AC66C8" w:rsidRPr="006F0122">
        <w:rPr>
          <w:lang w:val="en-US"/>
        </w:rPr>
        <w:t xml:space="preserve"> </w:t>
      </w:r>
      <w:r w:rsidR="00AC66C8">
        <w:t>ниже</w:t>
      </w:r>
      <w:r w:rsidR="00AC66C8" w:rsidRPr="00241060">
        <w:rPr>
          <w:lang w:val="en-US"/>
        </w:rPr>
        <w:t>.</w:t>
      </w:r>
    </w:p>
    <w:p w14:paraId="3E32FCFF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ReplacePlaceholders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string </w:t>
      </w:r>
      <w:proofErr w:type="spellStart"/>
      <w:r w:rsidRPr="00333741">
        <w:rPr>
          <w:rFonts w:cs="Times New Roman"/>
          <w:sz w:val="24"/>
          <w:szCs w:val="24"/>
          <w:lang w:val="en-US"/>
        </w:rPr>
        <w:t>templatePath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string </w:t>
      </w:r>
      <w:proofErr w:type="spellStart"/>
      <w:r w:rsidRPr="00333741">
        <w:rPr>
          <w:rFonts w:cs="Times New Roman"/>
          <w:sz w:val="24"/>
          <w:szCs w:val="24"/>
          <w:lang w:val="en-US"/>
        </w:rPr>
        <w:t>outputPath</w:t>
      </w:r>
      <w:proofErr w:type="spellEnd"/>
      <w:r w:rsidRPr="00333741">
        <w:rPr>
          <w:rFonts w:cs="Times New Roman"/>
          <w:sz w:val="24"/>
          <w:szCs w:val="24"/>
          <w:lang w:val="en-US"/>
        </w:rPr>
        <w:t>, string number, string date)</w:t>
      </w:r>
    </w:p>
    <w:p w14:paraId="45209772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{</w:t>
      </w:r>
    </w:p>
    <w:p w14:paraId="0E5ED2A6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var </w:t>
      </w:r>
      <w:proofErr w:type="spellStart"/>
      <w:r w:rsidRPr="00333741">
        <w:rPr>
          <w:rFonts w:cs="Times New Roman"/>
          <w:sz w:val="24"/>
          <w:szCs w:val="24"/>
          <w:lang w:val="en-US"/>
        </w:rPr>
        <w:t>wordApp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r w:rsidRPr="00333741">
        <w:rPr>
          <w:rFonts w:cs="Times New Roman"/>
          <w:sz w:val="24"/>
          <w:szCs w:val="24"/>
          <w:lang w:val="en-US"/>
        </w:rPr>
        <w:t>Word.Application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Создаем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новый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экземпляр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приложения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Word;</w:t>
      </w:r>
    </w:p>
    <w:p w14:paraId="66C3E2CC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var document =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wordApp.Documents.Open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r w:rsidRPr="00333741">
        <w:rPr>
          <w:rFonts w:cs="Times New Roman"/>
          <w:sz w:val="24"/>
          <w:szCs w:val="24"/>
          <w:lang w:val="en-US"/>
        </w:rPr>
        <w:t>templatePath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Открываем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документ-шаблон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указанному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пути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03E0AAAB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</w:p>
    <w:p w14:paraId="5D000D94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FindAndReplace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End"/>
      <w:r w:rsidRPr="00333741">
        <w:rPr>
          <w:rFonts w:cs="Times New Roman"/>
          <w:sz w:val="24"/>
          <w:szCs w:val="24"/>
          <w:lang w:val="en-US"/>
        </w:rPr>
        <w:t>wordApp</w:t>
      </w:r>
      <w:proofErr w:type="spellEnd"/>
      <w:r w:rsidRPr="00333741">
        <w:rPr>
          <w:rFonts w:cs="Times New Roman"/>
          <w:sz w:val="24"/>
          <w:szCs w:val="24"/>
          <w:lang w:val="en-US"/>
        </w:rPr>
        <w:t>, "{{</w:t>
      </w:r>
      <w:proofErr w:type="spellStart"/>
      <w:r w:rsidRPr="00333741">
        <w:rPr>
          <w:rFonts w:cs="Times New Roman"/>
          <w:sz w:val="24"/>
          <w:szCs w:val="24"/>
          <w:lang w:val="en-US"/>
        </w:rPr>
        <w:t>номер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}}", number);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Заменяем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плейсхолдер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"{{</w:t>
      </w:r>
      <w:proofErr w:type="spellStart"/>
      <w:r w:rsidRPr="00333741">
        <w:rPr>
          <w:rFonts w:cs="Times New Roman"/>
          <w:sz w:val="24"/>
          <w:szCs w:val="24"/>
          <w:lang w:val="en-US"/>
        </w:rPr>
        <w:t>номер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}}"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на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значение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number;</w:t>
      </w:r>
    </w:p>
    <w:p w14:paraId="6615CE17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FindAndReplace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End"/>
      <w:r w:rsidRPr="00333741">
        <w:rPr>
          <w:rFonts w:cs="Times New Roman"/>
          <w:sz w:val="24"/>
          <w:szCs w:val="24"/>
          <w:lang w:val="en-US"/>
        </w:rPr>
        <w:t>wordApp</w:t>
      </w:r>
      <w:proofErr w:type="spellEnd"/>
      <w:r w:rsidRPr="00333741">
        <w:rPr>
          <w:rFonts w:cs="Times New Roman"/>
          <w:sz w:val="24"/>
          <w:szCs w:val="24"/>
          <w:lang w:val="en-US"/>
        </w:rPr>
        <w:t>, "{{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дата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}}", date);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Заменяем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плейсхолдер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"{{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дата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}}"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на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значение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date;</w:t>
      </w:r>
    </w:p>
    <w:p w14:paraId="6D9034B3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document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SaveAs</w:t>
      </w:r>
      <w:proofErr w:type="spellEnd"/>
      <w:proofErr w:type="gramEnd"/>
      <w:r w:rsidRPr="00333741">
        <w:rPr>
          <w:rFonts w:cs="Times New Roman"/>
          <w:sz w:val="24"/>
          <w:szCs w:val="24"/>
        </w:rPr>
        <w:t>2(</w:t>
      </w:r>
      <w:proofErr w:type="spellStart"/>
      <w:r w:rsidRPr="00333741">
        <w:rPr>
          <w:rFonts w:cs="Times New Roman"/>
          <w:sz w:val="24"/>
          <w:szCs w:val="24"/>
          <w:lang w:val="en-US"/>
        </w:rPr>
        <w:t>outputPath</w:t>
      </w:r>
      <w:proofErr w:type="spellEnd"/>
      <w:r w:rsidRPr="00333741">
        <w:rPr>
          <w:rFonts w:cs="Times New Roman"/>
          <w:sz w:val="24"/>
          <w:szCs w:val="24"/>
        </w:rPr>
        <w:t>); // Сохраняем изменённый документ по указанному пути;</w:t>
      </w:r>
    </w:p>
    <w:p w14:paraId="5042A9E4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document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Close</w:t>
      </w:r>
      <w:proofErr w:type="gramEnd"/>
      <w:r w:rsidRPr="00333741">
        <w:rPr>
          <w:rFonts w:cs="Times New Roman"/>
          <w:sz w:val="24"/>
          <w:szCs w:val="24"/>
        </w:rPr>
        <w:t>(); // Закрываем документ;</w:t>
      </w:r>
    </w:p>
    <w:p w14:paraId="287C7B34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wordApp</w:t>
      </w:r>
      <w:proofErr w:type="spellEnd"/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Quit</w:t>
      </w:r>
      <w:r w:rsidRPr="00333741">
        <w:rPr>
          <w:rFonts w:cs="Times New Roman"/>
          <w:sz w:val="24"/>
          <w:szCs w:val="24"/>
        </w:rPr>
        <w:t xml:space="preserve">(); // Закрываем приложение </w:t>
      </w:r>
      <w:r w:rsidRPr="00333741">
        <w:rPr>
          <w:rFonts w:cs="Times New Roman"/>
          <w:sz w:val="24"/>
          <w:szCs w:val="24"/>
          <w:lang w:val="en-US"/>
        </w:rPr>
        <w:t>Word</w:t>
      </w:r>
      <w:r w:rsidRPr="00333741">
        <w:rPr>
          <w:rFonts w:cs="Times New Roman"/>
          <w:sz w:val="24"/>
          <w:szCs w:val="24"/>
        </w:rPr>
        <w:t>;</w:t>
      </w:r>
    </w:p>
    <w:p w14:paraId="4A8F3888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var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process</w:t>
      </w:r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new</w:t>
      </w:r>
      <w:r w:rsidRPr="00333741">
        <w:rPr>
          <w:rFonts w:cs="Times New Roman"/>
          <w:sz w:val="24"/>
          <w:szCs w:val="24"/>
        </w:rPr>
        <w:t xml:space="preserve"> </w:t>
      </w:r>
      <w:proofErr w:type="gramStart"/>
      <w:r w:rsidRPr="00333741">
        <w:rPr>
          <w:rFonts w:cs="Times New Roman"/>
          <w:sz w:val="24"/>
          <w:szCs w:val="24"/>
          <w:lang w:val="en-US"/>
        </w:rPr>
        <w:t>Process</w:t>
      </w:r>
      <w:r w:rsidRPr="00333741">
        <w:rPr>
          <w:rFonts w:cs="Times New Roman"/>
          <w:sz w:val="24"/>
          <w:szCs w:val="24"/>
        </w:rPr>
        <w:t>(</w:t>
      </w:r>
      <w:proofErr w:type="gramEnd"/>
      <w:r w:rsidRPr="00333741">
        <w:rPr>
          <w:rFonts w:cs="Times New Roman"/>
          <w:sz w:val="24"/>
          <w:szCs w:val="24"/>
        </w:rPr>
        <w:t>); // Создаем новый процесс для открытия файла;</w:t>
      </w:r>
    </w:p>
    <w:p w14:paraId="73788D8C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process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StartInfo</w:t>
      </w:r>
      <w:proofErr w:type="spellEnd"/>
      <w:proofErr w:type="gramEnd"/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new</w:t>
      </w:r>
      <w:r w:rsidRPr="00333741">
        <w:rPr>
          <w:rFonts w:cs="Times New Roman"/>
          <w:sz w:val="24"/>
          <w:szCs w:val="24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ProcessStartInfo</w:t>
      </w:r>
      <w:proofErr w:type="spellEnd"/>
    </w:p>
    <w:p w14:paraId="72DB3362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{</w:t>
      </w:r>
    </w:p>
    <w:p w14:paraId="5E4F3CCC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FileName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outputPath</w:t>
      </w:r>
      <w:proofErr w:type="spellEnd"/>
      <w:r w:rsidRPr="00333741">
        <w:rPr>
          <w:rFonts w:cs="Times New Roman"/>
          <w:sz w:val="24"/>
          <w:szCs w:val="24"/>
        </w:rPr>
        <w:t>, // Указываем путь к файлу для открытия;</w:t>
      </w:r>
    </w:p>
    <w:p w14:paraId="20DC443D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UseShellExecute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true</w:t>
      </w:r>
      <w:r w:rsidRPr="00333741">
        <w:rPr>
          <w:rFonts w:cs="Times New Roman"/>
          <w:sz w:val="24"/>
          <w:szCs w:val="24"/>
        </w:rPr>
        <w:t xml:space="preserve"> // Используем оболочку </w:t>
      </w:r>
      <w:r w:rsidRPr="00333741">
        <w:rPr>
          <w:rFonts w:cs="Times New Roman"/>
          <w:sz w:val="24"/>
          <w:szCs w:val="24"/>
          <w:lang w:val="en-US"/>
        </w:rPr>
        <w:t>Windows</w:t>
      </w:r>
      <w:r w:rsidRPr="00333741">
        <w:rPr>
          <w:rFonts w:cs="Times New Roman"/>
          <w:sz w:val="24"/>
          <w:szCs w:val="24"/>
        </w:rPr>
        <w:t xml:space="preserve"> для запуска файла;</w:t>
      </w:r>
    </w:p>
    <w:p w14:paraId="3D32A1BE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};</w:t>
      </w:r>
    </w:p>
    <w:p w14:paraId="5A73B7BC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process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Start</w:t>
      </w:r>
      <w:proofErr w:type="gramEnd"/>
      <w:r w:rsidRPr="00333741">
        <w:rPr>
          <w:rFonts w:cs="Times New Roman"/>
          <w:sz w:val="24"/>
          <w:szCs w:val="24"/>
        </w:rPr>
        <w:t>(); // Запускаем процесс (открываем документ);</w:t>
      </w:r>
    </w:p>
    <w:p w14:paraId="0D8AB99A" w14:textId="3645BC1D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}</w:t>
      </w:r>
    </w:p>
    <w:p w14:paraId="1DFF11A1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private void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FindAndReplace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End"/>
      <w:r w:rsidRPr="00333741">
        <w:rPr>
          <w:rFonts w:cs="Times New Roman"/>
          <w:sz w:val="24"/>
          <w:szCs w:val="24"/>
          <w:lang w:val="en-US"/>
        </w:rPr>
        <w:t>Word.Application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wordApp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string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findText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string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replaceText</w:t>
      </w:r>
      <w:proofErr w:type="spellEnd"/>
      <w:r w:rsidRPr="00333741">
        <w:rPr>
          <w:rFonts w:cs="Times New Roman"/>
          <w:sz w:val="24"/>
          <w:szCs w:val="24"/>
          <w:lang w:val="en-US"/>
        </w:rPr>
        <w:t>)</w:t>
      </w:r>
    </w:p>
    <w:p w14:paraId="5D54084E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{</w:t>
      </w:r>
    </w:p>
    <w:p w14:paraId="7BCF88BA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wordApp.Selection.Find.ClearFormatting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Очищаем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форматирование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поиска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63BD3317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wordApp.Selection.Find.Text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findText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Устанавливаем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текст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для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поиска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6C5DEC5E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wordApp.Selection.Find.Replacement</w:t>
      </w:r>
      <w:proofErr w:type="gramEnd"/>
      <w:r w:rsidRPr="00333741">
        <w:rPr>
          <w:rFonts w:cs="Times New Roman"/>
          <w:sz w:val="24"/>
          <w:szCs w:val="24"/>
          <w:lang w:val="en-US"/>
        </w:rPr>
        <w:t>.ClearFormatting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Очищаем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форматирование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замены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7924448B" w14:textId="2C4E6919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wordApp.Selection.Find.Replacement</w:t>
      </w:r>
      <w:proofErr w:type="gramEnd"/>
      <w:r w:rsidRPr="00333741">
        <w:rPr>
          <w:rFonts w:cs="Times New Roman"/>
          <w:sz w:val="24"/>
          <w:szCs w:val="24"/>
          <w:lang w:val="en-US"/>
        </w:rPr>
        <w:t>.Text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replaceText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Устанавливаем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текст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для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замены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17CE586F" w14:textId="57229F46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object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replaceAll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Word.WdReplace.wdReplaceAll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 xml:space="preserve">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Задаем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замену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всех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вхождений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62236314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wordApp.Selection.Find.Execute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</w:t>
      </w:r>
    </w:p>
    <w:p w14:paraId="029CDE6C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Replace: ref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replaceAll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Выполняем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замену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всех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вхождений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570D74C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Forward</w:t>
      </w:r>
      <w:r w:rsidRPr="00333741">
        <w:rPr>
          <w:rFonts w:cs="Times New Roman"/>
          <w:sz w:val="24"/>
          <w:szCs w:val="24"/>
        </w:rPr>
        <w:t xml:space="preserve">: </w:t>
      </w:r>
      <w:r w:rsidRPr="00333741">
        <w:rPr>
          <w:rFonts w:cs="Times New Roman"/>
          <w:sz w:val="24"/>
          <w:szCs w:val="24"/>
          <w:lang w:val="en-US"/>
        </w:rPr>
        <w:t>true</w:t>
      </w:r>
      <w:r w:rsidRPr="00333741">
        <w:rPr>
          <w:rFonts w:cs="Times New Roman"/>
          <w:sz w:val="24"/>
          <w:szCs w:val="24"/>
        </w:rPr>
        <w:t>, // Ищем в направлении вперед;</w:t>
      </w:r>
    </w:p>
    <w:p w14:paraId="3A45E231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Wrap</w:t>
      </w:r>
      <w:r w:rsidRPr="00333741">
        <w:rPr>
          <w:rFonts w:cs="Times New Roman"/>
          <w:sz w:val="24"/>
          <w:szCs w:val="24"/>
        </w:rPr>
        <w:t xml:space="preserve">: </w:t>
      </w:r>
      <w:proofErr w:type="gramStart"/>
      <w:r w:rsidRPr="00333741">
        <w:rPr>
          <w:rFonts w:cs="Times New Roman"/>
          <w:sz w:val="24"/>
          <w:szCs w:val="24"/>
          <w:lang w:val="en-US"/>
        </w:rPr>
        <w:t>Word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WdFindWrap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wdFindContinue</w:t>
      </w:r>
      <w:proofErr w:type="spellEnd"/>
      <w:proofErr w:type="gramEnd"/>
      <w:r w:rsidRPr="00333741">
        <w:rPr>
          <w:rFonts w:cs="Times New Roman"/>
          <w:sz w:val="24"/>
          <w:szCs w:val="24"/>
        </w:rPr>
        <w:t xml:space="preserve"> // Продолжаем поиск с начала документа после достижения конца;</w:t>
      </w:r>
    </w:p>
    <w:p w14:paraId="260351DC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);</w:t>
      </w:r>
    </w:p>
    <w:p w14:paraId="01735992" w14:textId="66452D4C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}</w:t>
      </w:r>
    </w:p>
    <w:p w14:paraId="413FD6A2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private void </w:t>
      </w:r>
      <w:proofErr w:type="spellStart"/>
      <w:r w:rsidRPr="00333741">
        <w:rPr>
          <w:rFonts w:cs="Times New Roman"/>
          <w:sz w:val="24"/>
          <w:szCs w:val="24"/>
          <w:lang w:val="en-US"/>
        </w:rPr>
        <w:t>AddProtocolBtn_</w:t>
      </w:r>
      <w:proofErr w:type="gramStart"/>
      <w:r w:rsidRPr="00333741">
        <w:rPr>
          <w:rFonts w:cs="Times New Roman"/>
          <w:sz w:val="24"/>
          <w:szCs w:val="24"/>
          <w:lang w:val="en-US"/>
        </w:rPr>
        <w:t>Click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object sender,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RoutedEventArgs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e)</w:t>
      </w:r>
    </w:p>
    <w:p w14:paraId="4919DF3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>{</w:t>
      </w:r>
    </w:p>
    <w:p w14:paraId="00952889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Unumber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ProtocolNum</w:t>
      </w:r>
      <w:proofErr w:type="spellEnd"/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Text</w:t>
      </w:r>
      <w:r w:rsidRPr="00333741">
        <w:rPr>
          <w:rFonts w:cs="Times New Roman"/>
          <w:sz w:val="24"/>
          <w:szCs w:val="24"/>
        </w:rPr>
        <w:t>; // Получаем номер протокола из текстового поля;</w:t>
      </w:r>
    </w:p>
    <w:p w14:paraId="7540C44B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Udate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ProtocolDate</w:t>
      </w:r>
      <w:proofErr w:type="spellEnd"/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Text</w:t>
      </w:r>
      <w:r w:rsidRPr="00333741">
        <w:rPr>
          <w:rFonts w:cs="Times New Roman"/>
          <w:sz w:val="24"/>
          <w:szCs w:val="24"/>
        </w:rPr>
        <w:t>; // Получаем дату протокола из текстового поля;</w:t>
      </w:r>
    </w:p>
    <w:p w14:paraId="24AE3259" w14:textId="06E7B9E5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outputDir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proofErr w:type="gramStart"/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Format</w:t>
      </w:r>
      <w:proofErr w:type="gramEnd"/>
      <w:r w:rsidRPr="00333741">
        <w:rPr>
          <w:rFonts w:cs="Times New Roman"/>
          <w:sz w:val="24"/>
          <w:szCs w:val="24"/>
        </w:rPr>
        <w:t>(@"</w:t>
      </w:r>
      <w:r w:rsidRPr="00333741">
        <w:rPr>
          <w:rFonts w:cs="Times New Roman"/>
          <w:sz w:val="24"/>
          <w:szCs w:val="24"/>
          <w:lang w:val="en-US"/>
        </w:rPr>
        <w:t>C</w:t>
      </w:r>
      <w:r w:rsidRPr="00333741">
        <w:rPr>
          <w:rFonts w:cs="Times New Roman"/>
          <w:sz w:val="24"/>
          <w:szCs w:val="24"/>
        </w:rPr>
        <w:t>:\</w:t>
      </w:r>
      <w:proofErr w:type="spellStart"/>
      <w:r w:rsidRPr="00333741">
        <w:rPr>
          <w:rFonts w:cs="Times New Roman"/>
          <w:sz w:val="24"/>
          <w:szCs w:val="24"/>
          <w:lang w:val="en-US"/>
        </w:rPr>
        <w:t>Papka</w:t>
      </w:r>
      <w:proofErr w:type="spellEnd"/>
      <w:r w:rsidRPr="00333741">
        <w:rPr>
          <w:rFonts w:cs="Times New Roman"/>
          <w:sz w:val="24"/>
          <w:szCs w:val="24"/>
        </w:rPr>
        <w:t>\Протокол_№{0}_{1}.</w:t>
      </w:r>
      <w:r w:rsidRPr="00333741">
        <w:rPr>
          <w:rFonts w:cs="Times New Roman"/>
          <w:sz w:val="24"/>
          <w:szCs w:val="24"/>
          <w:lang w:val="en-US"/>
        </w:rPr>
        <w:t>docx</w:t>
      </w:r>
      <w:r w:rsidRPr="00333741">
        <w:rPr>
          <w:rFonts w:cs="Times New Roman"/>
          <w:sz w:val="24"/>
          <w:szCs w:val="24"/>
        </w:rPr>
        <w:t xml:space="preserve">",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Unumber</w:t>
      </w:r>
      <w:proofErr w:type="spellEnd"/>
      <w:r w:rsidRPr="00333741">
        <w:rPr>
          <w:rFonts w:cs="Times New Roman"/>
          <w:sz w:val="24"/>
          <w:szCs w:val="24"/>
        </w:rPr>
        <w:t xml:space="preserve">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Udate</w:t>
      </w:r>
      <w:proofErr w:type="spellEnd"/>
      <w:r w:rsidRPr="00333741">
        <w:rPr>
          <w:rFonts w:cs="Times New Roman"/>
          <w:sz w:val="24"/>
          <w:szCs w:val="24"/>
        </w:rPr>
        <w:t>); // Формируем путь для сохранения нового документа;</w:t>
      </w:r>
    </w:p>
    <w:p w14:paraId="49CE52C1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var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replacer</w:t>
      </w:r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new</w:t>
      </w:r>
      <w:r w:rsidRPr="00333741">
        <w:rPr>
          <w:rFonts w:cs="Times New Roman"/>
          <w:sz w:val="24"/>
          <w:szCs w:val="24"/>
        </w:rPr>
        <w:t xml:space="preserve">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WordReplacer</w:t>
      </w:r>
      <w:proofErr w:type="spellEnd"/>
      <w:r w:rsidRPr="00333741">
        <w:rPr>
          <w:rFonts w:cs="Times New Roman"/>
          <w:sz w:val="24"/>
          <w:szCs w:val="24"/>
        </w:rPr>
        <w:t>(</w:t>
      </w:r>
      <w:proofErr w:type="gramEnd"/>
      <w:r w:rsidRPr="00333741">
        <w:rPr>
          <w:rFonts w:cs="Times New Roman"/>
          <w:sz w:val="24"/>
          <w:szCs w:val="24"/>
        </w:rPr>
        <w:t xml:space="preserve">); // Создаем экземпляр класса для замены </w:t>
      </w:r>
      <w:proofErr w:type="spellStart"/>
      <w:r w:rsidRPr="00333741">
        <w:rPr>
          <w:rFonts w:cs="Times New Roman"/>
          <w:sz w:val="24"/>
          <w:szCs w:val="24"/>
        </w:rPr>
        <w:t>плейсхолдеров</w:t>
      </w:r>
      <w:proofErr w:type="spellEnd"/>
      <w:r w:rsidRPr="00333741">
        <w:rPr>
          <w:rFonts w:cs="Times New Roman"/>
          <w:sz w:val="24"/>
          <w:szCs w:val="24"/>
        </w:rPr>
        <w:t>;</w:t>
      </w:r>
    </w:p>
    <w:p w14:paraId="0B498877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replacer.ReplacePlaceholders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</w:t>
      </w:r>
    </w:p>
    <w:p w14:paraId="1F04E23F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templatePath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: @"C:\Users\LocalUSer\Desktop\Подопытный.docx",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шаблону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документа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19685A63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outputPath</w:t>
      </w:r>
      <w:proofErr w:type="spellEnd"/>
      <w:r w:rsidRPr="00333741">
        <w:rPr>
          <w:rFonts w:cs="Times New Roman"/>
          <w:sz w:val="24"/>
          <w:szCs w:val="24"/>
        </w:rPr>
        <w:t xml:space="preserve">: </w:t>
      </w:r>
      <w:proofErr w:type="spellStart"/>
      <w:r w:rsidRPr="00333741">
        <w:rPr>
          <w:rFonts w:cs="Times New Roman"/>
          <w:sz w:val="24"/>
          <w:szCs w:val="24"/>
          <w:lang w:val="en-US"/>
        </w:rPr>
        <w:t>outputDir</w:t>
      </w:r>
      <w:proofErr w:type="spellEnd"/>
      <w:r w:rsidRPr="00333741">
        <w:rPr>
          <w:rFonts w:cs="Times New Roman"/>
          <w:sz w:val="24"/>
          <w:szCs w:val="24"/>
        </w:rPr>
        <w:t>, // Путь для сохранения нового документа;</w:t>
      </w:r>
    </w:p>
    <w:p w14:paraId="5360571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number</w:t>
      </w:r>
      <w:r w:rsidRPr="00333741">
        <w:rPr>
          <w:rFonts w:cs="Times New Roman"/>
          <w:sz w:val="24"/>
          <w:szCs w:val="24"/>
        </w:rPr>
        <w:t xml:space="preserve">: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Unumber</w:t>
      </w:r>
      <w:proofErr w:type="spellEnd"/>
      <w:r w:rsidRPr="00333741">
        <w:rPr>
          <w:rFonts w:cs="Times New Roman"/>
          <w:sz w:val="24"/>
          <w:szCs w:val="24"/>
        </w:rPr>
        <w:t xml:space="preserve">, // Значение для замены </w:t>
      </w:r>
      <w:proofErr w:type="spellStart"/>
      <w:r w:rsidRPr="00333741">
        <w:rPr>
          <w:rFonts w:cs="Times New Roman"/>
          <w:sz w:val="24"/>
          <w:szCs w:val="24"/>
        </w:rPr>
        <w:t>плейсхолдера</w:t>
      </w:r>
      <w:proofErr w:type="spellEnd"/>
      <w:r w:rsidRPr="00333741">
        <w:rPr>
          <w:rFonts w:cs="Times New Roman"/>
          <w:sz w:val="24"/>
          <w:szCs w:val="24"/>
        </w:rPr>
        <w:t xml:space="preserve"> {{номер}};</w:t>
      </w:r>
    </w:p>
    <w:p w14:paraId="31F9E001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date</w:t>
      </w:r>
      <w:r w:rsidRPr="00333741">
        <w:rPr>
          <w:rFonts w:cs="Times New Roman"/>
          <w:sz w:val="24"/>
          <w:szCs w:val="24"/>
        </w:rPr>
        <w:t xml:space="preserve">: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Udate</w:t>
      </w:r>
      <w:proofErr w:type="spellEnd"/>
      <w:r w:rsidRPr="00333741">
        <w:rPr>
          <w:rFonts w:cs="Times New Roman"/>
          <w:sz w:val="24"/>
          <w:szCs w:val="24"/>
        </w:rPr>
        <w:t xml:space="preserve"> // Значение для замены </w:t>
      </w:r>
      <w:proofErr w:type="spellStart"/>
      <w:r w:rsidRPr="00333741">
        <w:rPr>
          <w:rFonts w:cs="Times New Roman"/>
          <w:sz w:val="24"/>
          <w:szCs w:val="24"/>
        </w:rPr>
        <w:t>плейсхолдера</w:t>
      </w:r>
      <w:proofErr w:type="spellEnd"/>
      <w:r w:rsidRPr="00333741">
        <w:rPr>
          <w:rFonts w:cs="Times New Roman"/>
          <w:sz w:val="24"/>
          <w:szCs w:val="24"/>
        </w:rPr>
        <w:t xml:space="preserve"> {{дата}};</w:t>
      </w:r>
    </w:p>
    <w:p w14:paraId="5A134740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);</w:t>
      </w:r>
    </w:p>
    <w:p w14:paraId="7AA33A72" w14:textId="77777777" w:rsid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>}</w:t>
      </w:r>
    </w:p>
    <w:p w14:paraId="6DEEB843" w14:textId="02D32E48" w:rsidR="00C143BC" w:rsidRPr="009909E7" w:rsidRDefault="00C143BC" w:rsidP="00333741">
      <w:r>
        <w:t>Функция</w:t>
      </w:r>
      <w:r w:rsidR="00333741" w:rsidRPr="00333741">
        <w:t xml:space="preserve"> </w:t>
      </w:r>
      <w:r w:rsidR="00333741">
        <w:t>для редактирования планов работ</w:t>
      </w:r>
      <w:r>
        <w:t>. Код</w:t>
      </w:r>
      <w:r w:rsidRPr="009909E7">
        <w:t xml:space="preserve"> </w:t>
      </w:r>
      <w:r>
        <w:t>функции</w:t>
      </w:r>
      <w:r w:rsidRPr="009909E7">
        <w:t xml:space="preserve"> </w:t>
      </w:r>
      <w:r>
        <w:t>представлен</w:t>
      </w:r>
      <w:r w:rsidRPr="009909E7">
        <w:t xml:space="preserve"> </w:t>
      </w:r>
      <w:r>
        <w:t>ниже</w:t>
      </w:r>
      <w:r w:rsidRPr="009909E7">
        <w:t>.</w:t>
      </w:r>
    </w:p>
    <w:p w14:paraId="7255ABBF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>foreach</w:t>
      </w:r>
      <w:r w:rsidRPr="00333741">
        <w:rPr>
          <w:rFonts w:cs="Times New Roman"/>
          <w:sz w:val="24"/>
          <w:szCs w:val="24"/>
        </w:rPr>
        <w:t xml:space="preserve"> (</w:t>
      </w:r>
      <w:r w:rsidRPr="00333741">
        <w:rPr>
          <w:rFonts w:cs="Times New Roman"/>
          <w:sz w:val="24"/>
          <w:szCs w:val="24"/>
          <w:lang w:val="en-US"/>
        </w:rPr>
        <w:t>var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d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in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teacher</w:t>
      </w:r>
      <w:r w:rsidRPr="00333741">
        <w:rPr>
          <w:rFonts w:cs="Times New Roman"/>
          <w:sz w:val="24"/>
          <w:szCs w:val="24"/>
        </w:rPr>
        <w:t xml:space="preserve">) // Проходим по каждому преподавателю из коллекции </w:t>
      </w:r>
      <w:r w:rsidRPr="00333741">
        <w:rPr>
          <w:rFonts w:cs="Times New Roman"/>
          <w:sz w:val="24"/>
          <w:szCs w:val="24"/>
          <w:lang w:val="en-US"/>
        </w:rPr>
        <w:t>teacher</w:t>
      </w:r>
      <w:r w:rsidRPr="00333741">
        <w:rPr>
          <w:rFonts w:cs="Times New Roman"/>
          <w:sz w:val="24"/>
          <w:szCs w:val="24"/>
        </w:rPr>
        <w:t>;</w:t>
      </w:r>
    </w:p>
    <w:p w14:paraId="5BAAB9DE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>{</w:t>
      </w:r>
    </w:p>
    <w:p w14:paraId="3FA960AD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Combine</w:t>
      </w:r>
      <w:r w:rsidRPr="00333741">
        <w:rPr>
          <w:rFonts w:cs="Times New Roman"/>
          <w:sz w:val="24"/>
          <w:szCs w:val="24"/>
        </w:rPr>
        <w:t>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AppDomain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CurrentDomain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BaseDirectory</w:t>
      </w:r>
      <w:proofErr w:type="spellEnd"/>
      <w:proofErr w:type="gramEnd"/>
      <w:r w:rsidRPr="00333741">
        <w:rPr>
          <w:rFonts w:cs="Times New Roman"/>
          <w:sz w:val="24"/>
          <w:szCs w:val="24"/>
        </w:rPr>
        <w:t>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</w:rPr>
        <w:t>"); // Формируем базовый путь к папке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</w:rPr>
        <w:t>" в директории приложения;</w:t>
      </w:r>
    </w:p>
    <w:p w14:paraId="5FEE9D52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 xml:space="preserve"> += $"\\{</w:t>
      </w:r>
      <w:proofErr w:type="gramStart"/>
      <w:r w:rsidRPr="00333741">
        <w:rPr>
          <w:rFonts w:cs="Times New Roman"/>
          <w:sz w:val="24"/>
          <w:szCs w:val="24"/>
          <w:lang w:val="en-US"/>
        </w:rPr>
        <w:t>d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proofErr w:type="gramEnd"/>
      <w:r w:rsidRPr="00333741">
        <w:rPr>
          <w:rFonts w:cs="Times New Roman"/>
          <w:sz w:val="24"/>
          <w:szCs w:val="24"/>
        </w:rPr>
        <w:t>()}"; // Добавляем к пути имя преподавателя с удалением пробелов справа;</w:t>
      </w:r>
    </w:p>
    <w:p w14:paraId="60162FC6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if</w:t>
      </w:r>
      <w:r w:rsidRPr="00333741">
        <w:rPr>
          <w:rFonts w:cs="Times New Roman"/>
          <w:sz w:val="24"/>
          <w:szCs w:val="24"/>
        </w:rPr>
        <w:t xml:space="preserve"> </w:t>
      </w:r>
      <w:proofErr w:type="gramStart"/>
      <w:r w:rsidRPr="00333741">
        <w:rPr>
          <w:rFonts w:cs="Times New Roman"/>
          <w:sz w:val="24"/>
          <w:szCs w:val="24"/>
        </w:rPr>
        <w:t>(!</w:t>
      </w:r>
      <w:r w:rsidRPr="00333741">
        <w:rPr>
          <w:rFonts w:cs="Times New Roman"/>
          <w:sz w:val="24"/>
          <w:szCs w:val="24"/>
          <w:lang w:val="en-US"/>
        </w:rPr>
        <w:t>Directory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Exists</w:t>
      </w:r>
      <w:proofErr w:type="gramEnd"/>
      <w:r w:rsidRPr="00333741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)) // Проверяем, существует ли такая папка;</w:t>
      </w:r>
    </w:p>
    <w:p w14:paraId="4E33A8BA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{</w:t>
      </w:r>
    </w:p>
    <w:p w14:paraId="2EDCD3B1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Directory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CreateDirectory</w:t>
      </w:r>
      <w:proofErr w:type="spellEnd"/>
      <w:r w:rsidRPr="00333741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); // Если папка не существует, создаем её;</w:t>
      </w:r>
    </w:p>
    <w:p w14:paraId="68B20B42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}</w:t>
      </w:r>
    </w:p>
    <w:p w14:paraId="31DE7C21" w14:textId="277F0010" w:rsidR="00333741" w:rsidRPr="00333741" w:rsidRDefault="00333741" w:rsidP="00E83059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>}</w:t>
      </w:r>
    </w:p>
    <w:p w14:paraId="3F4CBA75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>List</w:t>
      </w:r>
      <w:r w:rsidRPr="00333741">
        <w:rPr>
          <w:rFonts w:cs="Times New Roman"/>
          <w:sz w:val="24"/>
          <w:szCs w:val="24"/>
        </w:rPr>
        <w:t>&lt;</w:t>
      </w:r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 xml:space="preserve">&gt;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MyStringList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new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List</w:t>
      </w:r>
      <w:r w:rsidRPr="00333741">
        <w:rPr>
          <w:rFonts w:cs="Times New Roman"/>
          <w:sz w:val="24"/>
          <w:szCs w:val="24"/>
        </w:rPr>
        <w:t>&lt;</w:t>
      </w:r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 xml:space="preserve">&gt; </w:t>
      </w:r>
      <w:proofErr w:type="gramStart"/>
      <w:r w:rsidRPr="00333741">
        <w:rPr>
          <w:rFonts w:cs="Times New Roman"/>
          <w:sz w:val="24"/>
          <w:szCs w:val="24"/>
        </w:rPr>
        <w:t>{ "</w:t>
      </w:r>
      <w:proofErr w:type="gramEnd"/>
      <w:r w:rsidRPr="00333741">
        <w:rPr>
          <w:rFonts w:cs="Times New Roman"/>
          <w:sz w:val="24"/>
          <w:szCs w:val="24"/>
        </w:rPr>
        <w:t>ИТК", "ОКР", "Литература", "Учебная программа" }; // Создаем список с названиями документов;</w:t>
      </w:r>
    </w:p>
    <w:p w14:paraId="13DB6131" w14:textId="15B6F919" w:rsidR="00333741" w:rsidRPr="00333741" w:rsidRDefault="00333741" w:rsidP="00E83059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>Documents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ItemsSource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MyStringList</w:t>
      </w:r>
      <w:proofErr w:type="spellEnd"/>
      <w:r w:rsidRPr="00333741">
        <w:rPr>
          <w:rFonts w:cs="Times New Roman"/>
          <w:sz w:val="24"/>
          <w:szCs w:val="24"/>
        </w:rPr>
        <w:t xml:space="preserve">; // Привязываем список к элементу управления </w:t>
      </w:r>
      <w:r w:rsidRPr="00333741">
        <w:rPr>
          <w:rFonts w:cs="Times New Roman"/>
          <w:sz w:val="24"/>
          <w:szCs w:val="24"/>
          <w:lang w:val="en-US"/>
        </w:rPr>
        <w:t>Documents</w:t>
      </w:r>
      <w:r w:rsidRPr="00333741">
        <w:rPr>
          <w:rFonts w:cs="Times New Roman"/>
          <w:sz w:val="24"/>
          <w:szCs w:val="24"/>
        </w:rPr>
        <w:t xml:space="preserve"> для отображения;</w:t>
      </w:r>
    </w:p>
    <w:p w14:paraId="622C4354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>foreach</w:t>
      </w:r>
      <w:r w:rsidRPr="00333741">
        <w:rPr>
          <w:rFonts w:cs="Times New Roman"/>
          <w:sz w:val="24"/>
          <w:szCs w:val="24"/>
        </w:rPr>
        <w:t xml:space="preserve"> (</w:t>
      </w:r>
      <w:r w:rsidRPr="00333741">
        <w:rPr>
          <w:rFonts w:cs="Times New Roman"/>
          <w:sz w:val="24"/>
          <w:szCs w:val="24"/>
          <w:lang w:val="en-US"/>
        </w:rPr>
        <w:t>var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d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in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teacher</w:t>
      </w:r>
      <w:r w:rsidRPr="00333741">
        <w:rPr>
          <w:rFonts w:cs="Times New Roman"/>
          <w:sz w:val="24"/>
          <w:szCs w:val="24"/>
        </w:rPr>
        <w:t xml:space="preserve">) // Для каждого преподавателя из коллекции </w:t>
      </w:r>
      <w:r w:rsidRPr="00333741">
        <w:rPr>
          <w:rFonts w:cs="Times New Roman"/>
          <w:sz w:val="24"/>
          <w:szCs w:val="24"/>
          <w:lang w:val="en-US"/>
        </w:rPr>
        <w:t>teacher</w:t>
      </w:r>
      <w:r w:rsidRPr="00333741">
        <w:rPr>
          <w:rFonts w:cs="Times New Roman"/>
          <w:sz w:val="24"/>
          <w:szCs w:val="24"/>
        </w:rPr>
        <w:t>;</w:t>
      </w:r>
    </w:p>
    <w:p w14:paraId="571FE600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>{</w:t>
      </w:r>
    </w:p>
    <w:p w14:paraId="7DC76AD5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foreach</w:t>
      </w:r>
      <w:r w:rsidRPr="00333741">
        <w:rPr>
          <w:rFonts w:cs="Times New Roman"/>
          <w:sz w:val="24"/>
          <w:szCs w:val="24"/>
        </w:rPr>
        <w:t>(</w:t>
      </w:r>
      <w:proofErr w:type="gramEnd"/>
      <w:r w:rsidRPr="00333741">
        <w:rPr>
          <w:rFonts w:cs="Times New Roman"/>
          <w:sz w:val="24"/>
          <w:szCs w:val="24"/>
          <w:lang w:val="en-US"/>
        </w:rPr>
        <w:t>var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t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in</w:t>
      </w:r>
      <w:r w:rsidRPr="00333741">
        <w:rPr>
          <w:rFonts w:cs="Times New Roman"/>
          <w:sz w:val="24"/>
          <w:szCs w:val="24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MyStringList</w:t>
      </w:r>
      <w:proofErr w:type="spellEnd"/>
      <w:r w:rsidRPr="00333741">
        <w:rPr>
          <w:rFonts w:cs="Times New Roman"/>
          <w:sz w:val="24"/>
          <w:szCs w:val="24"/>
        </w:rPr>
        <w:t xml:space="preserve">) // Для каждого типа документа из списка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MyStringList</w:t>
      </w:r>
      <w:proofErr w:type="spellEnd"/>
      <w:r w:rsidRPr="00333741">
        <w:rPr>
          <w:rFonts w:cs="Times New Roman"/>
          <w:sz w:val="24"/>
          <w:szCs w:val="24"/>
        </w:rPr>
        <w:t>;</w:t>
      </w:r>
    </w:p>
    <w:p w14:paraId="665A6F9A" w14:textId="77777777" w:rsidR="00333741" w:rsidRPr="009909E7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9909E7">
        <w:rPr>
          <w:rFonts w:cs="Times New Roman"/>
          <w:sz w:val="24"/>
          <w:szCs w:val="24"/>
        </w:rPr>
        <w:t>{</w:t>
      </w:r>
    </w:p>
    <w:p w14:paraId="36785B76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9909E7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 xml:space="preserve">string path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Path.Combine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AppDomain.CurrentDomain.BaseDirectory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");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Формируем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базовый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папке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>";</w:t>
      </w:r>
    </w:p>
    <w:p w14:paraId="425982A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path</w:t>
      </w:r>
      <w:r w:rsidRPr="00333741">
        <w:rPr>
          <w:rFonts w:cs="Times New Roman"/>
          <w:sz w:val="24"/>
          <w:szCs w:val="24"/>
        </w:rPr>
        <w:t xml:space="preserve"> += $"\\{</w:t>
      </w:r>
      <w:proofErr w:type="gramStart"/>
      <w:r w:rsidRPr="00333741">
        <w:rPr>
          <w:rFonts w:cs="Times New Roman"/>
          <w:sz w:val="24"/>
          <w:szCs w:val="24"/>
          <w:lang w:val="en-US"/>
        </w:rPr>
        <w:t>d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proofErr w:type="gramEnd"/>
      <w:r w:rsidRPr="00333741">
        <w:rPr>
          <w:rFonts w:cs="Times New Roman"/>
          <w:sz w:val="24"/>
          <w:szCs w:val="24"/>
        </w:rPr>
        <w:t>()}\\{</w:t>
      </w:r>
      <w:r w:rsidRPr="00333741">
        <w:rPr>
          <w:rFonts w:cs="Times New Roman"/>
          <w:sz w:val="24"/>
          <w:szCs w:val="24"/>
          <w:lang w:val="en-US"/>
        </w:rPr>
        <w:t>t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r w:rsidRPr="00333741">
        <w:rPr>
          <w:rFonts w:cs="Times New Roman"/>
          <w:sz w:val="24"/>
          <w:szCs w:val="24"/>
        </w:rPr>
        <w:t>()}"; // Добавляем к пути имя преподавателя и тип документа, удаляя пробелы справа;</w:t>
      </w:r>
    </w:p>
    <w:p w14:paraId="7EF610C3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if</w:t>
      </w:r>
      <w:r w:rsidRPr="00333741">
        <w:rPr>
          <w:rFonts w:cs="Times New Roman"/>
          <w:sz w:val="24"/>
          <w:szCs w:val="24"/>
        </w:rPr>
        <w:t xml:space="preserve"> </w:t>
      </w:r>
      <w:proofErr w:type="gramStart"/>
      <w:r w:rsidRPr="00333741">
        <w:rPr>
          <w:rFonts w:cs="Times New Roman"/>
          <w:sz w:val="24"/>
          <w:szCs w:val="24"/>
        </w:rPr>
        <w:t>(!</w:t>
      </w:r>
      <w:r w:rsidRPr="00333741">
        <w:rPr>
          <w:rFonts w:cs="Times New Roman"/>
          <w:sz w:val="24"/>
          <w:szCs w:val="24"/>
          <w:lang w:val="en-US"/>
        </w:rPr>
        <w:t>Directory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Exists</w:t>
      </w:r>
      <w:proofErr w:type="gramEnd"/>
      <w:r w:rsidRPr="00333741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)) // Проверяем, существует ли такая папка;</w:t>
      </w:r>
    </w:p>
    <w:p w14:paraId="40EE0FB6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{</w:t>
      </w:r>
    </w:p>
    <w:p w14:paraId="07DD9129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    </w:t>
      </w:r>
      <w:r w:rsidRPr="00333741">
        <w:rPr>
          <w:rFonts w:cs="Times New Roman"/>
          <w:sz w:val="24"/>
          <w:szCs w:val="24"/>
          <w:lang w:val="en-US"/>
        </w:rPr>
        <w:t>Directory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CreateDirectory</w:t>
      </w:r>
      <w:proofErr w:type="spellEnd"/>
      <w:r w:rsidRPr="00333741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); // Если папка не существует, создаем её;</w:t>
      </w:r>
    </w:p>
    <w:p w14:paraId="5A1695C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}</w:t>
      </w:r>
    </w:p>
    <w:p w14:paraId="2F7CE2DD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}</w:t>
      </w:r>
    </w:p>
    <w:p w14:paraId="6465AADC" w14:textId="66CE577A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>}</w:t>
      </w:r>
    </w:p>
    <w:p w14:paraId="2B58A811" w14:textId="77777777" w:rsidR="00333741" w:rsidRPr="00E83059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private</w:t>
      </w:r>
      <w:r w:rsidRPr="00E83059">
        <w:rPr>
          <w:rFonts w:cs="Times New Roman"/>
          <w:sz w:val="24"/>
          <w:szCs w:val="24"/>
          <w:lang w:val="en-US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void</w:t>
      </w:r>
      <w:r w:rsidRPr="00E8305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Open</w:t>
      </w:r>
      <w:r w:rsidRPr="00E83059">
        <w:rPr>
          <w:rFonts w:cs="Times New Roman"/>
          <w:sz w:val="24"/>
          <w:szCs w:val="24"/>
          <w:lang w:val="en-US"/>
        </w:rPr>
        <w:t>_</w:t>
      </w:r>
      <w:proofErr w:type="gramStart"/>
      <w:r w:rsidRPr="00333741">
        <w:rPr>
          <w:rFonts w:cs="Times New Roman"/>
          <w:sz w:val="24"/>
          <w:szCs w:val="24"/>
          <w:lang w:val="en-US"/>
        </w:rPr>
        <w:t>Click</w:t>
      </w:r>
      <w:proofErr w:type="spellEnd"/>
      <w:r w:rsidRPr="00E83059">
        <w:rPr>
          <w:rFonts w:cs="Times New Roman"/>
          <w:sz w:val="24"/>
          <w:szCs w:val="24"/>
          <w:lang w:val="en-US"/>
        </w:rPr>
        <w:t>(</w:t>
      </w:r>
      <w:proofErr w:type="gramEnd"/>
      <w:r w:rsidRPr="00333741">
        <w:rPr>
          <w:rFonts w:cs="Times New Roman"/>
          <w:sz w:val="24"/>
          <w:szCs w:val="24"/>
          <w:lang w:val="en-US"/>
        </w:rPr>
        <w:t>object</w:t>
      </w:r>
      <w:r w:rsidRPr="00E83059">
        <w:rPr>
          <w:rFonts w:cs="Times New Roman"/>
          <w:sz w:val="24"/>
          <w:szCs w:val="24"/>
          <w:lang w:val="en-US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sender</w:t>
      </w:r>
      <w:r w:rsidRPr="00E83059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RoutedEventArgs</w:t>
      </w:r>
      <w:proofErr w:type="spellEnd"/>
      <w:r w:rsidRPr="00E83059">
        <w:rPr>
          <w:rFonts w:cs="Times New Roman"/>
          <w:sz w:val="24"/>
          <w:szCs w:val="24"/>
          <w:lang w:val="en-US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e</w:t>
      </w:r>
      <w:r w:rsidRPr="00E83059">
        <w:rPr>
          <w:rFonts w:cs="Times New Roman"/>
          <w:sz w:val="24"/>
          <w:szCs w:val="24"/>
          <w:lang w:val="en-US"/>
        </w:rPr>
        <w:t xml:space="preserve">) // </w:t>
      </w:r>
      <w:r w:rsidRPr="00333741">
        <w:rPr>
          <w:rFonts w:cs="Times New Roman"/>
          <w:sz w:val="24"/>
          <w:szCs w:val="24"/>
        </w:rPr>
        <w:t>Обработчик</w:t>
      </w:r>
      <w:r w:rsidRPr="00E83059">
        <w:rPr>
          <w:rFonts w:cs="Times New Roman"/>
          <w:sz w:val="24"/>
          <w:szCs w:val="24"/>
          <w:lang w:val="en-US"/>
        </w:rPr>
        <w:t xml:space="preserve"> </w:t>
      </w:r>
      <w:r w:rsidRPr="00333741">
        <w:rPr>
          <w:rFonts w:cs="Times New Roman"/>
          <w:sz w:val="24"/>
          <w:szCs w:val="24"/>
        </w:rPr>
        <w:t>события</w:t>
      </w:r>
      <w:r w:rsidRPr="00E83059">
        <w:rPr>
          <w:rFonts w:cs="Times New Roman"/>
          <w:sz w:val="24"/>
          <w:szCs w:val="24"/>
          <w:lang w:val="en-US"/>
        </w:rPr>
        <w:t xml:space="preserve"> </w:t>
      </w:r>
      <w:r w:rsidRPr="00333741">
        <w:rPr>
          <w:rFonts w:cs="Times New Roman"/>
          <w:sz w:val="24"/>
          <w:szCs w:val="24"/>
        </w:rPr>
        <w:t>нажатия</w:t>
      </w:r>
      <w:r w:rsidRPr="00E83059">
        <w:rPr>
          <w:rFonts w:cs="Times New Roman"/>
          <w:sz w:val="24"/>
          <w:szCs w:val="24"/>
          <w:lang w:val="en-US"/>
        </w:rPr>
        <w:t xml:space="preserve"> </w:t>
      </w:r>
      <w:r w:rsidRPr="00333741">
        <w:rPr>
          <w:rFonts w:cs="Times New Roman"/>
          <w:sz w:val="24"/>
          <w:szCs w:val="24"/>
        </w:rPr>
        <w:t>кнопки</w:t>
      </w:r>
      <w:r w:rsidRPr="00E83059">
        <w:rPr>
          <w:rFonts w:cs="Times New Roman"/>
          <w:sz w:val="24"/>
          <w:szCs w:val="24"/>
          <w:lang w:val="en-US"/>
        </w:rPr>
        <w:t xml:space="preserve"> "</w:t>
      </w:r>
      <w:r w:rsidRPr="00333741">
        <w:rPr>
          <w:rFonts w:cs="Times New Roman"/>
          <w:sz w:val="24"/>
          <w:szCs w:val="24"/>
        </w:rPr>
        <w:t>Открыть</w:t>
      </w:r>
      <w:r w:rsidRPr="00E83059">
        <w:rPr>
          <w:rFonts w:cs="Times New Roman"/>
          <w:sz w:val="24"/>
          <w:szCs w:val="24"/>
          <w:lang w:val="en-US"/>
        </w:rPr>
        <w:t>";</w:t>
      </w:r>
    </w:p>
    <w:p w14:paraId="03346E78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{</w:t>
      </w:r>
    </w:p>
    <w:p w14:paraId="0D7EA05A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string path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Path.Combine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AppDomain.CurrentDomain.BaseDirectory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");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Формируем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базовый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папке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>";</w:t>
      </w:r>
    </w:p>
    <w:p w14:paraId="4DDA5D5C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</w:p>
    <w:p w14:paraId="4D3C79E6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if ((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= null &amp;&amp;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Documents.SelectedItem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!= null) || (</w:t>
      </w:r>
      <w:proofErr w:type="spellStart"/>
      <w:r w:rsidRPr="00333741">
        <w:rPr>
          <w:rFonts w:cs="Times New Roman"/>
          <w:sz w:val="24"/>
          <w:szCs w:val="24"/>
          <w:lang w:val="en-US"/>
        </w:rPr>
        <w:t>TeacherDoc.SelectedItem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!= null &amp;&amp;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Documents.SelectedItem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== null))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Проверяем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выбран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ли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преподаватель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и,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возможно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241D407A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{</w:t>
      </w:r>
    </w:p>
    <w:p w14:paraId="113F4C95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= null)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Если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выбран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преподаватель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4469B5D0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{</w:t>
      </w:r>
    </w:p>
    <w:p w14:paraId="2670C38E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    path += "\\" +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TeacherDoc.SelectedItem.ToString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().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Добавляем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имя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преподавателя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пути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4F0AF401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}</w:t>
      </w:r>
    </w:p>
    <w:p w14:paraId="723FA6E6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Documents.SelectedItem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= null)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Если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выбран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0EF2ABE9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{</w:t>
      </w:r>
    </w:p>
    <w:p w14:paraId="0EB9C1EB" w14:textId="77777777" w:rsidR="00333741" w:rsidRPr="009909E7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    path</w:t>
      </w:r>
      <w:r w:rsidRPr="009909E7">
        <w:rPr>
          <w:rFonts w:cs="Times New Roman"/>
          <w:sz w:val="24"/>
          <w:szCs w:val="24"/>
        </w:rPr>
        <w:t xml:space="preserve"> += "\\" + </w:t>
      </w:r>
      <w:proofErr w:type="gramStart"/>
      <w:r w:rsidRPr="00333741">
        <w:rPr>
          <w:rFonts w:cs="Times New Roman"/>
          <w:sz w:val="24"/>
          <w:szCs w:val="24"/>
          <w:lang w:val="en-US"/>
        </w:rPr>
        <w:t>Documents</w:t>
      </w:r>
      <w:r w:rsidRPr="009909E7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SelectedItem</w:t>
      </w:r>
      <w:proofErr w:type="spellEnd"/>
      <w:r w:rsidRPr="009909E7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ToString</w:t>
      </w:r>
      <w:proofErr w:type="spellEnd"/>
      <w:proofErr w:type="gramEnd"/>
      <w:r w:rsidRPr="009909E7">
        <w:rPr>
          <w:rFonts w:cs="Times New Roman"/>
          <w:sz w:val="24"/>
          <w:szCs w:val="24"/>
        </w:rPr>
        <w:t>(); // Добавляем название документа к пути;</w:t>
      </w:r>
    </w:p>
    <w:p w14:paraId="075117A9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9909E7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</w:rPr>
        <w:t>}</w:t>
      </w:r>
    </w:p>
    <w:p w14:paraId="4D05663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Process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Start</w:t>
      </w:r>
      <w:r w:rsidRPr="00333741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); // Открываем папку или файл по сформированному пути;</w:t>
      </w:r>
    </w:p>
    <w:p w14:paraId="632F322E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}</w:t>
      </w:r>
    </w:p>
    <w:p w14:paraId="24A505A0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else</w:t>
      </w:r>
    </w:p>
    <w:p w14:paraId="69D588B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{</w:t>
      </w:r>
    </w:p>
    <w:p w14:paraId="3FEABA29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System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Windows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MessageBox</w:t>
      </w:r>
      <w:proofErr w:type="spellEnd"/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Show</w:t>
      </w:r>
      <w:proofErr w:type="gramEnd"/>
      <w:r w:rsidRPr="00333741">
        <w:rPr>
          <w:rFonts w:cs="Times New Roman"/>
          <w:sz w:val="24"/>
          <w:szCs w:val="24"/>
        </w:rPr>
        <w:t>("Выберите преподавателя."); // Если преподаватель не выбран, выводим сообщение об ошибке;</w:t>
      </w:r>
    </w:p>
    <w:p w14:paraId="2AF47D07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}</w:t>
      </w:r>
    </w:p>
    <w:p w14:paraId="7CA2333C" w14:textId="0A6EB19D" w:rsidR="00333741" w:rsidRPr="00333741" w:rsidRDefault="00333741" w:rsidP="00E83059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}</w:t>
      </w:r>
    </w:p>
    <w:p w14:paraId="759489F1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private void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Delete_</w:t>
      </w:r>
      <w:proofErr w:type="gramStart"/>
      <w:r w:rsidRPr="00333741">
        <w:rPr>
          <w:rFonts w:cs="Times New Roman"/>
          <w:sz w:val="24"/>
          <w:szCs w:val="24"/>
          <w:lang w:val="en-US"/>
        </w:rPr>
        <w:t>Click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object sender,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RoutedEventArgs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e)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Обработчик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события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нажатия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кнопки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Удалить</w:t>
      </w:r>
      <w:proofErr w:type="spellEnd"/>
      <w:r w:rsidRPr="00333741">
        <w:rPr>
          <w:rFonts w:cs="Times New Roman"/>
          <w:sz w:val="24"/>
          <w:szCs w:val="24"/>
          <w:lang w:val="en-US"/>
        </w:rPr>
        <w:t>";</w:t>
      </w:r>
    </w:p>
    <w:p w14:paraId="5E7CE5C0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{</w:t>
      </w:r>
    </w:p>
    <w:p w14:paraId="7886D2AF" w14:textId="77777777" w:rsidR="00333741" w:rsidRPr="009909E7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if</w:t>
      </w:r>
      <w:r w:rsidRPr="009909E7">
        <w:rPr>
          <w:rFonts w:cs="Times New Roman"/>
          <w:sz w:val="24"/>
          <w:szCs w:val="24"/>
        </w:rPr>
        <w:t xml:space="preserve"> 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FileBox</w:t>
      </w:r>
      <w:proofErr w:type="spellEnd"/>
      <w:r w:rsidRPr="009909E7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SelectedItem</w:t>
      </w:r>
      <w:proofErr w:type="spellEnd"/>
      <w:r w:rsidRPr="009909E7">
        <w:rPr>
          <w:rFonts w:cs="Times New Roman"/>
          <w:sz w:val="24"/>
          <w:szCs w:val="24"/>
        </w:rPr>
        <w:t xml:space="preserve"> !</w:t>
      </w:r>
      <w:proofErr w:type="gramEnd"/>
      <w:r w:rsidRPr="009909E7">
        <w:rPr>
          <w:rFonts w:cs="Times New Roman"/>
          <w:sz w:val="24"/>
          <w:szCs w:val="24"/>
        </w:rPr>
        <w:t xml:space="preserve">= </w:t>
      </w:r>
      <w:r w:rsidRPr="00333741">
        <w:rPr>
          <w:rFonts w:cs="Times New Roman"/>
          <w:sz w:val="24"/>
          <w:szCs w:val="24"/>
          <w:lang w:val="en-US"/>
        </w:rPr>
        <w:t>null</w:t>
      </w:r>
      <w:r w:rsidRPr="009909E7">
        <w:rPr>
          <w:rFonts w:cs="Times New Roman"/>
          <w:sz w:val="24"/>
          <w:szCs w:val="24"/>
        </w:rPr>
        <w:t>) // Проверяем, выбран ли файл для удаления;</w:t>
      </w:r>
    </w:p>
    <w:p w14:paraId="674D7EE7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9909E7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{</w:t>
      </w:r>
    </w:p>
    <w:p w14:paraId="230A6386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string path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Path.Combine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AppDomain.CurrentDomain.BaseDirectory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");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Формируем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базовый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папке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>";</w:t>
      </w:r>
    </w:p>
    <w:p w14:paraId="60D5BD16" w14:textId="4E322055" w:rsidR="00333741" w:rsidRPr="00333741" w:rsidRDefault="00333741" w:rsidP="00E83059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path += "\\" +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TeacherDoc.SelectedItem.ToString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().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 + "\\" +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Documents.SelectedItem.ToString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 + "\\" +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FileBox.SelectedItem.ToString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Формируем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полный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выбранному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файлу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02C3E696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System.Windows.MessageBox.Show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("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точно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хотите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удалить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данный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файл</w:t>
      </w:r>
      <w:proofErr w:type="spellEnd"/>
      <w:r w:rsidRPr="00333741">
        <w:rPr>
          <w:rFonts w:cs="Times New Roman"/>
          <w:sz w:val="24"/>
          <w:szCs w:val="24"/>
          <w:lang w:val="en-US"/>
        </w:rPr>
        <w:t>?",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Вопрос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",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MessageBoxButton.YesNo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MessageBoxImage.Question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) ==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MessageBoxResult.Yes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Запрашиваем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подтверждение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удаления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у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пользователя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3071CA0E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{</w:t>
      </w:r>
    </w:p>
    <w:p w14:paraId="18615275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File.Delete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(path);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Удаляем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файл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68A5150A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System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Windows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MessageBox</w:t>
      </w:r>
      <w:proofErr w:type="spellEnd"/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Show</w:t>
      </w:r>
      <w:proofErr w:type="gramEnd"/>
      <w:r w:rsidRPr="00333741">
        <w:rPr>
          <w:rFonts w:cs="Times New Roman"/>
          <w:sz w:val="24"/>
          <w:szCs w:val="24"/>
        </w:rPr>
        <w:t>("Файл был успешно удалён."); // Сообщаем об успешном удалении;</w:t>
      </w:r>
    </w:p>
    <w:p w14:paraId="475EB1F9" w14:textId="740F3165" w:rsidR="00333741" w:rsidRPr="00333741" w:rsidRDefault="00333741" w:rsidP="00E83059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}</w:t>
      </w:r>
    </w:p>
    <w:p w14:paraId="16DE6A43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Combine</w:t>
      </w:r>
      <w:r w:rsidRPr="00333741">
        <w:rPr>
          <w:rFonts w:cs="Times New Roman"/>
          <w:sz w:val="24"/>
          <w:szCs w:val="24"/>
        </w:rPr>
        <w:t>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AppDomain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CurrentDomain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BaseDirectory</w:t>
      </w:r>
      <w:proofErr w:type="spellEnd"/>
      <w:proofErr w:type="gramEnd"/>
      <w:r w:rsidRPr="00333741">
        <w:rPr>
          <w:rFonts w:cs="Times New Roman"/>
          <w:sz w:val="24"/>
          <w:szCs w:val="24"/>
        </w:rPr>
        <w:t>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</w:rPr>
        <w:t>"); // Формируем путь к папке с документами преподавателя;</w:t>
      </w:r>
    </w:p>
    <w:p w14:paraId="126B5A93" w14:textId="05E6EBB4" w:rsidR="00333741" w:rsidRPr="00333741" w:rsidRDefault="00333741" w:rsidP="00E83059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 xml:space="preserve"> += "\\" +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SelectedItem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ToString</w:t>
      </w:r>
      <w:proofErr w:type="spellEnd"/>
      <w:proofErr w:type="gramEnd"/>
      <w:r w:rsidRPr="00333741">
        <w:rPr>
          <w:rFonts w:cs="Times New Roman"/>
          <w:sz w:val="24"/>
          <w:szCs w:val="24"/>
        </w:rPr>
        <w:t>().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r w:rsidRPr="00333741">
        <w:rPr>
          <w:rFonts w:cs="Times New Roman"/>
          <w:sz w:val="24"/>
          <w:szCs w:val="24"/>
        </w:rPr>
        <w:t xml:space="preserve">() + "\\" + </w:t>
      </w:r>
      <w:r w:rsidRPr="00333741">
        <w:rPr>
          <w:rFonts w:cs="Times New Roman"/>
          <w:sz w:val="24"/>
          <w:szCs w:val="24"/>
          <w:lang w:val="en-US"/>
        </w:rPr>
        <w:t>Documents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SelectedItem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ToString</w:t>
      </w:r>
      <w:proofErr w:type="spellEnd"/>
      <w:r w:rsidRPr="00333741">
        <w:rPr>
          <w:rFonts w:cs="Times New Roman"/>
          <w:sz w:val="24"/>
          <w:szCs w:val="24"/>
        </w:rPr>
        <w:t>(); // Добавляем имя преподавателя и тип документа;</w:t>
      </w:r>
    </w:p>
    <w:p w14:paraId="3B7E6CE1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var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files</w:t>
      </w:r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Directory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GetFiles</w:t>
      </w:r>
      <w:proofErr w:type="spellEnd"/>
      <w:r w:rsidRPr="00333741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); // Получаем список файлов в указанной папке;</w:t>
      </w:r>
    </w:p>
    <w:p w14:paraId="7C23C568" w14:textId="77777777" w:rsidR="00333741" w:rsidRPr="009909E7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FileBox</w:t>
      </w:r>
      <w:proofErr w:type="spellEnd"/>
      <w:r w:rsidRPr="009909E7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ItemsSource</w:t>
      </w:r>
      <w:proofErr w:type="spellEnd"/>
      <w:r w:rsidRPr="009909E7">
        <w:rPr>
          <w:rFonts w:cs="Times New Roman"/>
          <w:sz w:val="24"/>
          <w:szCs w:val="24"/>
        </w:rPr>
        <w:t xml:space="preserve"> = </w:t>
      </w:r>
      <w:proofErr w:type="gramStart"/>
      <w:r w:rsidRPr="00333741">
        <w:rPr>
          <w:rFonts w:cs="Times New Roman"/>
          <w:sz w:val="24"/>
          <w:szCs w:val="24"/>
          <w:lang w:val="en-US"/>
        </w:rPr>
        <w:t>files</w:t>
      </w:r>
      <w:r w:rsidRPr="009909E7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Select</w:t>
      </w:r>
      <w:proofErr w:type="gramEnd"/>
      <w:r w:rsidRPr="009909E7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f</w:t>
      </w:r>
      <w:r w:rsidRPr="009909E7">
        <w:rPr>
          <w:rFonts w:cs="Times New Roman"/>
          <w:sz w:val="24"/>
          <w:szCs w:val="24"/>
        </w:rPr>
        <w:t xml:space="preserve"> =&gt; </w:t>
      </w:r>
      <w:r w:rsidRPr="00333741">
        <w:rPr>
          <w:rFonts w:cs="Times New Roman"/>
          <w:sz w:val="24"/>
          <w:szCs w:val="24"/>
          <w:lang w:val="en-US"/>
        </w:rPr>
        <w:t>new</w:t>
      </w:r>
      <w:r w:rsidRPr="009909E7">
        <w:rPr>
          <w:rFonts w:cs="Times New Roman"/>
          <w:sz w:val="24"/>
          <w:szCs w:val="24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FileInfo</w:t>
      </w:r>
      <w:proofErr w:type="spellEnd"/>
      <w:r w:rsidRPr="009909E7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f</w:t>
      </w:r>
      <w:r w:rsidRPr="009909E7">
        <w:rPr>
          <w:rFonts w:cs="Times New Roman"/>
          <w:sz w:val="24"/>
          <w:szCs w:val="24"/>
        </w:rPr>
        <w:t>).</w:t>
      </w:r>
      <w:r w:rsidRPr="00333741">
        <w:rPr>
          <w:rFonts w:cs="Times New Roman"/>
          <w:sz w:val="24"/>
          <w:szCs w:val="24"/>
          <w:lang w:val="en-US"/>
        </w:rPr>
        <w:t>Name</w:t>
      </w:r>
      <w:r w:rsidRPr="009909E7">
        <w:rPr>
          <w:rFonts w:cs="Times New Roman"/>
          <w:sz w:val="24"/>
          <w:szCs w:val="24"/>
        </w:rPr>
        <w:t>).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ToList</w:t>
      </w:r>
      <w:proofErr w:type="spellEnd"/>
      <w:r w:rsidRPr="009909E7">
        <w:rPr>
          <w:rFonts w:cs="Times New Roman"/>
          <w:sz w:val="24"/>
          <w:szCs w:val="24"/>
        </w:rPr>
        <w:t>(); // Обновляем список файлов в интерфейсе;</w:t>
      </w:r>
    </w:p>
    <w:p w14:paraId="0359268A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9909E7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}</w:t>
      </w:r>
    </w:p>
    <w:p w14:paraId="34FC9943" w14:textId="06ECFD2F" w:rsidR="00333741" w:rsidRPr="00333741" w:rsidRDefault="00333741" w:rsidP="00E83059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}</w:t>
      </w:r>
    </w:p>
    <w:p w14:paraId="59906732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private void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DocChange_</w:t>
      </w:r>
      <w:proofErr w:type="gramStart"/>
      <w:r w:rsidRPr="00333741">
        <w:rPr>
          <w:rFonts w:cs="Times New Roman"/>
          <w:sz w:val="24"/>
          <w:szCs w:val="24"/>
          <w:lang w:val="en-US"/>
        </w:rPr>
        <w:t>Change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object sender,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SelectionChangedEventArgs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e)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Обработчик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изменения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выбора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в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списках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преподавателей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или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документов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13D3CA6D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{</w:t>
      </w:r>
    </w:p>
    <w:p w14:paraId="3F09623B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= null &amp;&amp;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Documents.SelectedItem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!= null)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Проверяем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что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выбраны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и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преподаватель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и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660A58D5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{</w:t>
      </w:r>
    </w:p>
    <w:p w14:paraId="35FED6B2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string path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Path.Combine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AppDomain.CurrentDomain.BaseDirectory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");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Формируем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базовый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папке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>";</w:t>
      </w:r>
    </w:p>
    <w:p w14:paraId="06D618AC" w14:textId="4CB9AEAB" w:rsidR="00333741" w:rsidRPr="00333741" w:rsidRDefault="00333741" w:rsidP="00E83059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path += "\\" +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TeacherDoc.SelectedItem.ToString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().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 + "\\" +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Documents.SelectedItem.ToString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Добавляем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имя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преподавателя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и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тип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документа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5E7D32A2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var files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Directory.GetFiles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(path);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Получаем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список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файлов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в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указанной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папке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040C5AE1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FileBox.ItemsSource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files.Select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 xml:space="preserve">(f =&gt; new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FileInfo</w:t>
      </w:r>
      <w:proofErr w:type="spellEnd"/>
      <w:r w:rsidRPr="00333741">
        <w:rPr>
          <w:rFonts w:cs="Times New Roman"/>
          <w:sz w:val="24"/>
          <w:szCs w:val="24"/>
          <w:lang w:val="en-US"/>
        </w:rPr>
        <w:t>(f).Name).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ToList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Обновляем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список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файлов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в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интерфейсе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69071E09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r w:rsidRPr="00333741">
        <w:rPr>
          <w:rFonts w:cs="Times New Roman"/>
          <w:sz w:val="24"/>
          <w:szCs w:val="24"/>
        </w:rPr>
        <w:t>}</w:t>
      </w:r>
    </w:p>
    <w:p w14:paraId="3EC037E8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>}</w:t>
      </w:r>
    </w:p>
    <w:p w14:paraId="59E78776" w14:textId="3D59BC7E" w:rsidR="00E83059" w:rsidRPr="00E83059" w:rsidRDefault="00C143BC" w:rsidP="00E83059">
      <w:r>
        <w:t>Функция</w:t>
      </w:r>
      <w:r w:rsidR="00E83059">
        <w:t xml:space="preserve"> фильтрации преподавателей по фамилии и очищение таблицы с фильтрами</w:t>
      </w:r>
      <w:r w:rsidRPr="00E83059">
        <w:t>.</w:t>
      </w:r>
      <w:r w:rsidR="00E83059">
        <w:t xml:space="preserve"> Код</w:t>
      </w:r>
      <w:r w:rsidR="00E83059" w:rsidRPr="00E83059">
        <w:t xml:space="preserve"> </w:t>
      </w:r>
      <w:r w:rsidR="00E83059">
        <w:t>функции</w:t>
      </w:r>
      <w:r w:rsidR="00E83059" w:rsidRPr="00E83059">
        <w:t xml:space="preserve"> </w:t>
      </w:r>
      <w:r w:rsidR="00E83059">
        <w:t>представлен</w:t>
      </w:r>
      <w:r w:rsidR="00E83059" w:rsidRPr="00E83059">
        <w:t xml:space="preserve"> </w:t>
      </w:r>
      <w:r w:rsidR="00E83059">
        <w:t>ниже</w:t>
      </w:r>
      <w:r w:rsidR="00E83059" w:rsidRPr="00E83059">
        <w:t>.</w:t>
      </w:r>
    </w:p>
    <w:p w14:paraId="6A2082FB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private void </w:t>
      </w:r>
      <w:proofErr w:type="spellStart"/>
      <w:r w:rsidRPr="00E83059">
        <w:rPr>
          <w:sz w:val="24"/>
          <w:szCs w:val="24"/>
          <w:lang w:val="en-US"/>
        </w:rPr>
        <w:t>ApplyFilterBtn_</w:t>
      </w:r>
      <w:proofErr w:type="gramStart"/>
      <w:r w:rsidRPr="00E83059">
        <w:rPr>
          <w:sz w:val="24"/>
          <w:szCs w:val="24"/>
          <w:lang w:val="en-US"/>
        </w:rPr>
        <w:t>Click</w:t>
      </w:r>
      <w:proofErr w:type="spellEnd"/>
      <w:r w:rsidRPr="00E83059">
        <w:rPr>
          <w:sz w:val="24"/>
          <w:szCs w:val="24"/>
          <w:lang w:val="en-US"/>
        </w:rPr>
        <w:t>(</w:t>
      </w:r>
      <w:proofErr w:type="gramEnd"/>
      <w:r w:rsidRPr="00E83059">
        <w:rPr>
          <w:sz w:val="24"/>
          <w:szCs w:val="24"/>
          <w:lang w:val="en-US"/>
        </w:rPr>
        <w:t xml:space="preserve">object sender, </w:t>
      </w:r>
      <w:proofErr w:type="spellStart"/>
      <w:r w:rsidRPr="00E83059">
        <w:rPr>
          <w:sz w:val="24"/>
          <w:szCs w:val="24"/>
          <w:lang w:val="en-US"/>
        </w:rPr>
        <w:t>RoutedEventArgs</w:t>
      </w:r>
      <w:proofErr w:type="spellEnd"/>
      <w:r w:rsidRPr="00E83059">
        <w:rPr>
          <w:sz w:val="24"/>
          <w:szCs w:val="24"/>
          <w:lang w:val="en-US"/>
        </w:rPr>
        <w:t xml:space="preserve"> e)</w:t>
      </w:r>
    </w:p>
    <w:p w14:paraId="7C4DB9DC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>{</w:t>
      </w:r>
    </w:p>
    <w:p w14:paraId="4CE03597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</w:t>
      </w:r>
      <w:proofErr w:type="gramStart"/>
      <w:r w:rsidRPr="00E83059">
        <w:rPr>
          <w:sz w:val="24"/>
          <w:szCs w:val="24"/>
          <w:lang w:val="en-US"/>
        </w:rPr>
        <w:t>if(</w:t>
      </w:r>
      <w:proofErr w:type="spellStart"/>
      <w:proofErr w:type="gramEnd"/>
      <w:r w:rsidRPr="00E83059">
        <w:rPr>
          <w:sz w:val="24"/>
          <w:szCs w:val="24"/>
          <w:lang w:val="en-US"/>
        </w:rPr>
        <w:t>FilterComboBox.SelectedItem</w:t>
      </w:r>
      <w:proofErr w:type="spellEnd"/>
      <w:r w:rsidRPr="00E83059">
        <w:rPr>
          <w:sz w:val="24"/>
          <w:szCs w:val="24"/>
          <w:lang w:val="en-US"/>
        </w:rPr>
        <w:t xml:space="preserve"> != null) // </w:t>
      </w:r>
      <w:r w:rsidRPr="00E83059">
        <w:rPr>
          <w:sz w:val="24"/>
          <w:szCs w:val="24"/>
        </w:rPr>
        <w:t>Проверяем</w:t>
      </w:r>
      <w:r w:rsidRPr="00E83059">
        <w:rPr>
          <w:sz w:val="24"/>
          <w:szCs w:val="24"/>
          <w:lang w:val="en-US"/>
        </w:rPr>
        <w:t xml:space="preserve">, </w:t>
      </w:r>
      <w:r w:rsidRPr="00E83059">
        <w:rPr>
          <w:sz w:val="24"/>
          <w:szCs w:val="24"/>
        </w:rPr>
        <w:t>выбран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ли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элемент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в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фильтре</w:t>
      </w:r>
      <w:r w:rsidRPr="00E83059">
        <w:rPr>
          <w:sz w:val="24"/>
          <w:szCs w:val="24"/>
          <w:lang w:val="en-US"/>
        </w:rPr>
        <w:t>;</w:t>
      </w:r>
    </w:p>
    <w:p w14:paraId="5074C7AF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{</w:t>
      </w:r>
    </w:p>
    <w:p w14:paraId="2B1D58A5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var item = </w:t>
      </w:r>
      <w:proofErr w:type="spellStart"/>
      <w:proofErr w:type="gramStart"/>
      <w:r w:rsidRPr="00E83059">
        <w:rPr>
          <w:sz w:val="24"/>
          <w:szCs w:val="24"/>
          <w:lang w:val="en-US"/>
        </w:rPr>
        <w:t>FilterComboBox.SelectedItem.ToString</w:t>
      </w:r>
      <w:proofErr w:type="spellEnd"/>
      <w:proofErr w:type="gramEnd"/>
      <w:r w:rsidRPr="00E83059">
        <w:rPr>
          <w:sz w:val="24"/>
          <w:szCs w:val="24"/>
          <w:lang w:val="en-US"/>
        </w:rPr>
        <w:t xml:space="preserve">(); // </w:t>
      </w:r>
      <w:r w:rsidRPr="00E83059">
        <w:rPr>
          <w:sz w:val="24"/>
          <w:szCs w:val="24"/>
        </w:rPr>
        <w:t>Получаем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выбранное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имя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преподавателя</w:t>
      </w:r>
      <w:r w:rsidRPr="00E83059">
        <w:rPr>
          <w:sz w:val="24"/>
          <w:szCs w:val="24"/>
          <w:lang w:val="en-US"/>
        </w:rPr>
        <w:t>;</w:t>
      </w:r>
    </w:p>
    <w:p w14:paraId="1FDE8424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</w:t>
      </w:r>
    </w:p>
    <w:p w14:paraId="36801685" w14:textId="77777777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  <w:lang w:val="en-US"/>
        </w:rPr>
        <w:t xml:space="preserve">        </w:t>
      </w:r>
      <w:r w:rsidRPr="00E83059">
        <w:rPr>
          <w:sz w:val="24"/>
          <w:szCs w:val="24"/>
        </w:rPr>
        <w:t>// Находим ID преподавателя по имени из базы данных;</w:t>
      </w:r>
    </w:p>
    <w:p w14:paraId="6AECC40E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</w:rPr>
        <w:t xml:space="preserve">        </w:t>
      </w:r>
      <w:r w:rsidRPr="00E83059">
        <w:rPr>
          <w:sz w:val="24"/>
          <w:szCs w:val="24"/>
          <w:lang w:val="en-US"/>
        </w:rPr>
        <w:t xml:space="preserve">var </w:t>
      </w:r>
      <w:proofErr w:type="spellStart"/>
      <w:r w:rsidRPr="00E83059">
        <w:rPr>
          <w:sz w:val="24"/>
          <w:szCs w:val="24"/>
          <w:lang w:val="en-US"/>
        </w:rPr>
        <w:t>teachId</w:t>
      </w:r>
      <w:proofErr w:type="spellEnd"/>
      <w:r w:rsidRPr="00E83059">
        <w:rPr>
          <w:sz w:val="24"/>
          <w:szCs w:val="24"/>
          <w:lang w:val="en-US"/>
        </w:rPr>
        <w:t xml:space="preserve"> = KBPClassBetaEntities1.GetContext(</w:t>
      </w:r>
      <w:proofErr w:type="gramStart"/>
      <w:r w:rsidRPr="00E83059">
        <w:rPr>
          <w:sz w:val="24"/>
          <w:szCs w:val="24"/>
          <w:lang w:val="en-US"/>
        </w:rPr>
        <w:t>).</w:t>
      </w:r>
      <w:proofErr w:type="spellStart"/>
      <w:r w:rsidRPr="00E83059">
        <w:rPr>
          <w:sz w:val="24"/>
          <w:szCs w:val="24"/>
          <w:lang w:val="en-US"/>
        </w:rPr>
        <w:t>Teachers.FirstOrDefault</w:t>
      </w:r>
      <w:proofErr w:type="spellEnd"/>
      <w:proofErr w:type="gramEnd"/>
      <w:r w:rsidRPr="00E83059">
        <w:rPr>
          <w:sz w:val="24"/>
          <w:szCs w:val="24"/>
          <w:lang w:val="en-US"/>
        </w:rPr>
        <w:t xml:space="preserve">(t =&gt; </w:t>
      </w:r>
      <w:proofErr w:type="spellStart"/>
      <w:r w:rsidRPr="00E83059">
        <w:rPr>
          <w:sz w:val="24"/>
          <w:szCs w:val="24"/>
          <w:lang w:val="en-US"/>
        </w:rPr>
        <w:t>t.Name</w:t>
      </w:r>
      <w:proofErr w:type="spellEnd"/>
      <w:r w:rsidRPr="00E83059">
        <w:rPr>
          <w:sz w:val="24"/>
          <w:szCs w:val="24"/>
          <w:lang w:val="en-US"/>
        </w:rPr>
        <w:t xml:space="preserve"> == item).</w:t>
      </w:r>
      <w:proofErr w:type="spellStart"/>
      <w:r w:rsidRPr="00E83059">
        <w:rPr>
          <w:sz w:val="24"/>
          <w:szCs w:val="24"/>
          <w:lang w:val="en-US"/>
        </w:rPr>
        <w:t>IDTeacher</w:t>
      </w:r>
      <w:proofErr w:type="spellEnd"/>
      <w:r w:rsidRPr="00E83059">
        <w:rPr>
          <w:sz w:val="24"/>
          <w:szCs w:val="24"/>
          <w:lang w:val="en-US"/>
        </w:rPr>
        <w:t>;</w:t>
      </w:r>
    </w:p>
    <w:p w14:paraId="182A41D4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</w:t>
      </w:r>
    </w:p>
    <w:p w14:paraId="282C157E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var </w:t>
      </w:r>
      <w:proofErr w:type="gramStart"/>
      <w:r w:rsidRPr="00E83059">
        <w:rPr>
          <w:sz w:val="24"/>
          <w:szCs w:val="24"/>
          <w:lang w:val="en-US"/>
        </w:rPr>
        <w:t>list  =</w:t>
      </w:r>
      <w:proofErr w:type="gramEnd"/>
      <w:r w:rsidRPr="00E83059">
        <w:rPr>
          <w:sz w:val="24"/>
          <w:szCs w:val="24"/>
          <w:lang w:val="en-US"/>
        </w:rPr>
        <w:t xml:space="preserve"> new List&lt;</w:t>
      </w:r>
      <w:proofErr w:type="spellStart"/>
      <w:r w:rsidRPr="00E83059">
        <w:rPr>
          <w:sz w:val="24"/>
          <w:szCs w:val="24"/>
          <w:lang w:val="en-US"/>
        </w:rPr>
        <w:t>SubjectToTeacher</w:t>
      </w:r>
      <w:proofErr w:type="spellEnd"/>
      <w:r w:rsidRPr="00E83059">
        <w:rPr>
          <w:sz w:val="24"/>
          <w:szCs w:val="24"/>
          <w:lang w:val="en-US"/>
        </w:rPr>
        <w:t>&gt;();</w:t>
      </w:r>
    </w:p>
    <w:p w14:paraId="3E415472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</w:t>
      </w:r>
    </w:p>
    <w:p w14:paraId="6B5172CD" w14:textId="77777777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  <w:lang w:val="en-US"/>
        </w:rPr>
        <w:t xml:space="preserve">        </w:t>
      </w:r>
      <w:r w:rsidRPr="00E83059">
        <w:rPr>
          <w:sz w:val="24"/>
          <w:szCs w:val="24"/>
        </w:rPr>
        <w:t>// Получаем все дисциплины, связанные с выбранным преподавателем, и формируем список для отображения;</w:t>
      </w:r>
    </w:p>
    <w:p w14:paraId="2EAE1710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</w:rPr>
        <w:t xml:space="preserve">        </w:t>
      </w:r>
      <w:proofErr w:type="gramStart"/>
      <w:r w:rsidRPr="00E83059">
        <w:rPr>
          <w:sz w:val="24"/>
          <w:szCs w:val="24"/>
          <w:lang w:val="en-US"/>
        </w:rPr>
        <w:t>foreach(</w:t>
      </w:r>
      <w:proofErr w:type="gramEnd"/>
      <w:r w:rsidRPr="00E83059">
        <w:rPr>
          <w:sz w:val="24"/>
          <w:szCs w:val="24"/>
          <w:lang w:val="en-US"/>
        </w:rPr>
        <w:t xml:space="preserve">var </w:t>
      </w:r>
      <w:proofErr w:type="spellStart"/>
      <w:r w:rsidRPr="00E83059">
        <w:rPr>
          <w:sz w:val="24"/>
          <w:szCs w:val="24"/>
          <w:lang w:val="en-US"/>
        </w:rPr>
        <w:t>i</w:t>
      </w:r>
      <w:proofErr w:type="spellEnd"/>
      <w:r w:rsidRPr="00E83059">
        <w:rPr>
          <w:sz w:val="24"/>
          <w:szCs w:val="24"/>
          <w:lang w:val="en-US"/>
        </w:rPr>
        <w:t xml:space="preserve"> in KBPClassBetaEntities1.GetContext().</w:t>
      </w:r>
      <w:proofErr w:type="spellStart"/>
      <w:r w:rsidRPr="00E83059">
        <w:rPr>
          <w:sz w:val="24"/>
          <w:szCs w:val="24"/>
          <w:lang w:val="en-US"/>
        </w:rPr>
        <w:t>Disciplines.Where</w:t>
      </w:r>
      <w:proofErr w:type="spellEnd"/>
      <w:r w:rsidRPr="00E83059">
        <w:rPr>
          <w:sz w:val="24"/>
          <w:szCs w:val="24"/>
          <w:lang w:val="en-US"/>
        </w:rPr>
        <w:t xml:space="preserve">(d =&gt; </w:t>
      </w:r>
      <w:proofErr w:type="spellStart"/>
      <w:r w:rsidRPr="00E83059">
        <w:rPr>
          <w:sz w:val="24"/>
          <w:szCs w:val="24"/>
          <w:lang w:val="en-US"/>
        </w:rPr>
        <w:t>d.IDTeacher</w:t>
      </w:r>
      <w:proofErr w:type="spellEnd"/>
      <w:r w:rsidRPr="00E83059">
        <w:rPr>
          <w:sz w:val="24"/>
          <w:szCs w:val="24"/>
          <w:lang w:val="en-US"/>
        </w:rPr>
        <w:t xml:space="preserve"> == </w:t>
      </w:r>
      <w:proofErr w:type="spellStart"/>
      <w:r w:rsidRPr="00E83059">
        <w:rPr>
          <w:sz w:val="24"/>
          <w:szCs w:val="24"/>
          <w:lang w:val="en-US"/>
        </w:rPr>
        <w:t>teachId</w:t>
      </w:r>
      <w:proofErr w:type="spellEnd"/>
      <w:r w:rsidRPr="00E83059">
        <w:rPr>
          <w:sz w:val="24"/>
          <w:szCs w:val="24"/>
          <w:lang w:val="en-US"/>
        </w:rPr>
        <w:t>).</w:t>
      </w:r>
      <w:proofErr w:type="spellStart"/>
      <w:r w:rsidRPr="00E83059">
        <w:rPr>
          <w:sz w:val="24"/>
          <w:szCs w:val="24"/>
          <w:lang w:val="en-US"/>
        </w:rPr>
        <w:t>ToList</w:t>
      </w:r>
      <w:proofErr w:type="spellEnd"/>
      <w:r w:rsidRPr="00E83059">
        <w:rPr>
          <w:sz w:val="24"/>
          <w:szCs w:val="24"/>
          <w:lang w:val="en-US"/>
        </w:rPr>
        <w:t>())</w:t>
      </w:r>
    </w:p>
    <w:p w14:paraId="67B78C90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{</w:t>
      </w:r>
    </w:p>
    <w:p w14:paraId="079862A8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83059">
        <w:rPr>
          <w:sz w:val="24"/>
          <w:szCs w:val="24"/>
          <w:lang w:val="en-US"/>
        </w:rPr>
        <w:t>list.Add</w:t>
      </w:r>
      <w:proofErr w:type="spellEnd"/>
      <w:proofErr w:type="gramEnd"/>
      <w:r w:rsidRPr="00E83059">
        <w:rPr>
          <w:sz w:val="24"/>
          <w:szCs w:val="24"/>
          <w:lang w:val="en-US"/>
        </w:rPr>
        <w:t xml:space="preserve">(new </w:t>
      </w:r>
      <w:proofErr w:type="spellStart"/>
      <w:r w:rsidRPr="00E83059">
        <w:rPr>
          <w:sz w:val="24"/>
          <w:szCs w:val="24"/>
          <w:lang w:val="en-US"/>
        </w:rPr>
        <w:t>SubjectToTeacher</w:t>
      </w:r>
      <w:proofErr w:type="spellEnd"/>
      <w:r w:rsidRPr="00E83059">
        <w:rPr>
          <w:sz w:val="24"/>
          <w:szCs w:val="24"/>
          <w:lang w:val="en-US"/>
        </w:rPr>
        <w:t>(</w:t>
      </w:r>
      <w:proofErr w:type="spellStart"/>
      <w:r w:rsidRPr="00E83059">
        <w:rPr>
          <w:sz w:val="24"/>
          <w:szCs w:val="24"/>
          <w:lang w:val="en-US"/>
        </w:rPr>
        <w:t>i</w:t>
      </w:r>
      <w:proofErr w:type="spellEnd"/>
      <w:r w:rsidRPr="00E83059">
        <w:rPr>
          <w:sz w:val="24"/>
          <w:szCs w:val="24"/>
          <w:lang w:val="en-US"/>
        </w:rPr>
        <w:t>));</w:t>
      </w:r>
    </w:p>
    <w:p w14:paraId="2D2FD2BE" w14:textId="20A1E978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  <w:lang w:val="en-US"/>
        </w:rPr>
        <w:t xml:space="preserve">        </w:t>
      </w:r>
      <w:r w:rsidRPr="00E83059">
        <w:rPr>
          <w:sz w:val="24"/>
          <w:szCs w:val="24"/>
        </w:rPr>
        <w:t>}</w:t>
      </w:r>
    </w:p>
    <w:p w14:paraId="1EB498AB" w14:textId="77777777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</w:rPr>
        <w:t xml:space="preserve">        </w:t>
      </w:r>
      <w:proofErr w:type="spellStart"/>
      <w:r w:rsidRPr="00E83059">
        <w:rPr>
          <w:sz w:val="24"/>
          <w:szCs w:val="24"/>
        </w:rPr>
        <w:t>TeacherGrid.ItemsSource</w:t>
      </w:r>
      <w:proofErr w:type="spellEnd"/>
      <w:r w:rsidRPr="00E83059">
        <w:rPr>
          <w:sz w:val="24"/>
          <w:szCs w:val="24"/>
        </w:rPr>
        <w:t xml:space="preserve"> = </w:t>
      </w:r>
      <w:proofErr w:type="spellStart"/>
      <w:r w:rsidRPr="00E83059">
        <w:rPr>
          <w:sz w:val="24"/>
          <w:szCs w:val="24"/>
        </w:rPr>
        <w:t>list</w:t>
      </w:r>
      <w:proofErr w:type="spellEnd"/>
      <w:r w:rsidRPr="00E83059">
        <w:rPr>
          <w:sz w:val="24"/>
          <w:szCs w:val="24"/>
        </w:rPr>
        <w:t>; // Обновляем источник данных таблицы с отфильтрованными данными;</w:t>
      </w:r>
    </w:p>
    <w:p w14:paraId="1151A334" w14:textId="77777777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</w:rPr>
        <w:t xml:space="preserve">    }</w:t>
      </w:r>
    </w:p>
    <w:p w14:paraId="77B6688F" w14:textId="4B420840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</w:rPr>
        <w:t>}</w:t>
      </w:r>
    </w:p>
    <w:p w14:paraId="2BD62D76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private void </w:t>
      </w:r>
      <w:proofErr w:type="spellStart"/>
      <w:r w:rsidRPr="00E83059">
        <w:rPr>
          <w:sz w:val="24"/>
          <w:szCs w:val="24"/>
          <w:lang w:val="en-US"/>
        </w:rPr>
        <w:t>ClearFiltersBtn_</w:t>
      </w:r>
      <w:proofErr w:type="gramStart"/>
      <w:r w:rsidRPr="00E83059">
        <w:rPr>
          <w:sz w:val="24"/>
          <w:szCs w:val="24"/>
          <w:lang w:val="en-US"/>
        </w:rPr>
        <w:t>Click</w:t>
      </w:r>
      <w:proofErr w:type="spellEnd"/>
      <w:r w:rsidRPr="00E83059">
        <w:rPr>
          <w:sz w:val="24"/>
          <w:szCs w:val="24"/>
          <w:lang w:val="en-US"/>
        </w:rPr>
        <w:t>(</w:t>
      </w:r>
      <w:proofErr w:type="gramEnd"/>
      <w:r w:rsidRPr="00E83059">
        <w:rPr>
          <w:sz w:val="24"/>
          <w:szCs w:val="24"/>
          <w:lang w:val="en-US"/>
        </w:rPr>
        <w:t xml:space="preserve">object sender, </w:t>
      </w:r>
      <w:proofErr w:type="spellStart"/>
      <w:r w:rsidRPr="00E83059">
        <w:rPr>
          <w:sz w:val="24"/>
          <w:szCs w:val="24"/>
          <w:lang w:val="en-US"/>
        </w:rPr>
        <w:t>RoutedEventArgs</w:t>
      </w:r>
      <w:proofErr w:type="spellEnd"/>
      <w:r w:rsidRPr="00E83059">
        <w:rPr>
          <w:sz w:val="24"/>
          <w:szCs w:val="24"/>
          <w:lang w:val="en-US"/>
        </w:rPr>
        <w:t xml:space="preserve"> e)</w:t>
      </w:r>
    </w:p>
    <w:p w14:paraId="529AD6EA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>{</w:t>
      </w:r>
    </w:p>
    <w:p w14:paraId="1CCAEEF0" w14:textId="137BAA46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</w:rPr>
        <w:t xml:space="preserve">    </w:t>
      </w:r>
      <w:r w:rsidRPr="00E83059">
        <w:rPr>
          <w:sz w:val="24"/>
          <w:szCs w:val="24"/>
          <w:lang w:val="en-US"/>
        </w:rPr>
        <w:t>var</w:t>
      </w:r>
      <w:r w:rsidRPr="00E83059">
        <w:rPr>
          <w:sz w:val="24"/>
          <w:szCs w:val="24"/>
        </w:rPr>
        <w:t xml:space="preserve"> </w:t>
      </w:r>
      <w:r w:rsidRPr="00E83059">
        <w:rPr>
          <w:sz w:val="24"/>
          <w:szCs w:val="24"/>
          <w:lang w:val="en-US"/>
        </w:rPr>
        <w:t>list</w:t>
      </w:r>
      <w:r w:rsidRPr="00E83059">
        <w:rPr>
          <w:sz w:val="24"/>
          <w:szCs w:val="24"/>
        </w:rPr>
        <w:t xml:space="preserve"> = </w:t>
      </w:r>
      <w:r w:rsidRPr="00E83059">
        <w:rPr>
          <w:sz w:val="24"/>
          <w:szCs w:val="24"/>
          <w:lang w:val="en-US"/>
        </w:rPr>
        <w:t>new</w:t>
      </w:r>
      <w:r w:rsidRPr="00E83059">
        <w:rPr>
          <w:sz w:val="24"/>
          <w:szCs w:val="24"/>
        </w:rPr>
        <w:t xml:space="preserve"> </w:t>
      </w:r>
      <w:r w:rsidRPr="00E83059">
        <w:rPr>
          <w:sz w:val="24"/>
          <w:szCs w:val="24"/>
          <w:lang w:val="en-US"/>
        </w:rPr>
        <w:t>List</w:t>
      </w:r>
      <w:r w:rsidRPr="00E83059">
        <w:rPr>
          <w:sz w:val="24"/>
          <w:szCs w:val="24"/>
        </w:rPr>
        <w:t>&lt;</w:t>
      </w:r>
      <w:proofErr w:type="spellStart"/>
      <w:r w:rsidRPr="00E83059">
        <w:rPr>
          <w:sz w:val="24"/>
          <w:szCs w:val="24"/>
          <w:lang w:val="en-US"/>
        </w:rPr>
        <w:t>SubjectToTeacher</w:t>
      </w:r>
      <w:proofErr w:type="spellEnd"/>
      <w:proofErr w:type="gramStart"/>
      <w:r w:rsidRPr="00E83059">
        <w:rPr>
          <w:sz w:val="24"/>
          <w:szCs w:val="24"/>
        </w:rPr>
        <w:t>&gt;(</w:t>
      </w:r>
      <w:proofErr w:type="gramEnd"/>
      <w:r w:rsidRPr="00E83059">
        <w:rPr>
          <w:sz w:val="24"/>
          <w:szCs w:val="24"/>
        </w:rPr>
        <w:t>);</w:t>
      </w:r>
      <w:r>
        <w:rPr>
          <w:sz w:val="24"/>
          <w:szCs w:val="24"/>
        </w:rPr>
        <w:t xml:space="preserve"> </w:t>
      </w:r>
      <w:r w:rsidRPr="00E83059">
        <w:rPr>
          <w:sz w:val="24"/>
          <w:szCs w:val="24"/>
        </w:rPr>
        <w:t>// Загружаем все дисциплины без фильтрации и формируем список для отображения;</w:t>
      </w:r>
    </w:p>
    <w:p w14:paraId="303D4155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</w:rPr>
        <w:t xml:space="preserve">    </w:t>
      </w:r>
      <w:r w:rsidRPr="00E83059">
        <w:rPr>
          <w:sz w:val="24"/>
          <w:szCs w:val="24"/>
          <w:lang w:val="en-US"/>
        </w:rPr>
        <w:t xml:space="preserve">foreach (var </w:t>
      </w:r>
      <w:proofErr w:type="spellStart"/>
      <w:r w:rsidRPr="00E83059">
        <w:rPr>
          <w:sz w:val="24"/>
          <w:szCs w:val="24"/>
          <w:lang w:val="en-US"/>
        </w:rPr>
        <w:t>i</w:t>
      </w:r>
      <w:proofErr w:type="spellEnd"/>
      <w:r w:rsidRPr="00E83059">
        <w:rPr>
          <w:sz w:val="24"/>
          <w:szCs w:val="24"/>
          <w:lang w:val="en-US"/>
        </w:rPr>
        <w:t xml:space="preserve"> in KBPClassBetaEntities1.GetContext(</w:t>
      </w:r>
      <w:proofErr w:type="gramStart"/>
      <w:r w:rsidRPr="00E83059">
        <w:rPr>
          <w:sz w:val="24"/>
          <w:szCs w:val="24"/>
          <w:lang w:val="en-US"/>
        </w:rPr>
        <w:t>).</w:t>
      </w:r>
      <w:proofErr w:type="spellStart"/>
      <w:r w:rsidRPr="00E83059">
        <w:rPr>
          <w:sz w:val="24"/>
          <w:szCs w:val="24"/>
          <w:lang w:val="en-US"/>
        </w:rPr>
        <w:t>Disciplines.ToList</w:t>
      </w:r>
      <w:proofErr w:type="spellEnd"/>
      <w:proofErr w:type="gramEnd"/>
      <w:r w:rsidRPr="00E83059">
        <w:rPr>
          <w:sz w:val="24"/>
          <w:szCs w:val="24"/>
          <w:lang w:val="en-US"/>
        </w:rPr>
        <w:t>())</w:t>
      </w:r>
    </w:p>
    <w:p w14:paraId="3900330B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{</w:t>
      </w:r>
    </w:p>
    <w:p w14:paraId="57B30CAE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E83059">
        <w:rPr>
          <w:sz w:val="24"/>
          <w:szCs w:val="24"/>
          <w:lang w:val="en-US"/>
        </w:rPr>
        <w:t>list.Add</w:t>
      </w:r>
      <w:proofErr w:type="spellEnd"/>
      <w:proofErr w:type="gramEnd"/>
      <w:r w:rsidRPr="00E83059">
        <w:rPr>
          <w:sz w:val="24"/>
          <w:szCs w:val="24"/>
          <w:lang w:val="en-US"/>
        </w:rPr>
        <w:t xml:space="preserve">(new </w:t>
      </w:r>
      <w:proofErr w:type="spellStart"/>
      <w:r w:rsidRPr="00E83059">
        <w:rPr>
          <w:sz w:val="24"/>
          <w:szCs w:val="24"/>
          <w:lang w:val="en-US"/>
        </w:rPr>
        <w:t>SubjectToTeacher</w:t>
      </w:r>
      <w:proofErr w:type="spellEnd"/>
      <w:r w:rsidRPr="00E83059">
        <w:rPr>
          <w:sz w:val="24"/>
          <w:szCs w:val="24"/>
          <w:lang w:val="en-US"/>
        </w:rPr>
        <w:t>(</w:t>
      </w:r>
      <w:proofErr w:type="spellStart"/>
      <w:r w:rsidRPr="00E83059">
        <w:rPr>
          <w:sz w:val="24"/>
          <w:szCs w:val="24"/>
          <w:lang w:val="en-US"/>
        </w:rPr>
        <w:t>i</w:t>
      </w:r>
      <w:proofErr w:type="spellEnd"/>
      <w:r w:rsidRPr="00E83059">
        <w:rPr>
          <w:sz w:val="24"/>
          <w:szCs w:val="24"/>
          <w:lang w:val="en-US"/>
        </w:rPr>
        <w:t>));</w:t>
      </w:r>
    </w:p>
    <w:p w14:paraId="3E8F2C5F" w14:textId="0A3FF8AE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  <w:lang w:val="en-US"/>
        </w:rPr>
        <w:t xml:space="preserve">    </w:t>
      </w:r>
      <w:r w:rsidRPr="00E83059">
        <w:rPr>
          <w:sz w:val="24"/>
          <w:szCs w:val="24"/>
        </w:rPr>
        <w:t>}</w:t>
      </w:r>
    </w:p>
    <w:p w14:paraId="3CB81044" w14:textId="5333D5FF" w:rsidR="00C143BC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</w:rPr>
        <w:t xml:space="preserve">    </w:t>
      </w:r>
      <w:proofErr w:type="spellStart"/>
      <w:r w:rsidRPr="00E83059">
        <w:rPr>
          <w:sz w:val="24"/>
          <w:szCs w:val="24"/>
        </w:rPr>
        <w:t>TeacherGrid.ItemsSource</w:t>
      </w:r>
      <w:proofErr w:type="spellEnd"/>
      <w:r w:rsidRPr="00E83059">
        <w:rPr>
          <w:sz w:val="24"/>
          <w:szCs w:val="24"/>
        </w:rPr>
        <w:t xml:space="preserve"> = </w:t>
      </w:r>
      <w:proofErr w:type="spellStart"/>
      <w:r w:rsidRPr="00E83059">
        <w:rPr>
          <w:sz w:val="24"/>
          <w:szCs w:val="24"/>
        </w:rPr>
        <w:t>list</w:t>
      </w:r>
      <w:proofErr w:type="spellEnd"/>
      <w:r w:rsidRPr="00E83059">
        <w:rPr>
          <w:sz w:val="24"/>
          <w:szCs w:val="24"/>
        </w:rPr>
        <w:t>; // Обновляем источник данных таблицы, показывая все данные;}</w:t>
      </w:r>
    </w:p>
    <w:p w14:paraId="672A673E" w14:textId="77777777" w:rsidR="00C143BC" w:rsidRPr="002B7F83" w:rsidRDefault="00C143BC" w:rsidP="00C143BC">
      <w:r>
        <w:t>Все остальные функции представлены в приложении А.</w:t>
      </w:r>
    </w:p>
    <w:p w14:paraId="1E097512" w14:textId="507D3A93" w:rsidR="005F2D5A" w:rsidRDefault="005F2D5A" w:rsidP="00E83059">
      <w:pPr>
        <w:pStyle w:val="2"/>
        <w:spacing w:after="560"/>
        <w:ind w:left="-142"/>
      </w:pPr>
      <w:bookmarkStart w:id="118" w:name="_Toc196203068"/>
      <w:bookmarkStart w:id="119" w:name="_Toc196203088"/>
      <w:bookmarkStart w:id="120" w:name="_Toc196203369"/>
      <w:bookmarkStart w:id="121" w:name="_Toc196203437"/>
      <w:bookmarkStart w:id="122" w:name="_Toc196203463"/>
      <w:bookmarkStart w:id="123" w:name="_Toc196203858"/>
      <w:bookmarkStart w:id="124" w:name="_Toc196289820"/>
      <w:bookmarkStart w:id="125" w:name="_Toc196290030"/>
      <w:bookmarkStart w:id="126" w:name="_Toc199161131"/>
      <w:r>
        <w:t>Входные и выходные данные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7513D4F6" w14:textId="00D875C7" w:rsidR="00A43A9D" w:rsidRDefault="00A43A9D" w:rsidP="00A43A9D">
      <w:r>
        <w:t>В качестве входных данных приложение принимает введённые вручную номер и дату протокола заседания цикловой комиссии.</w:t>
      </w:r>
    </w:p>
    <w:p w14:paraId="14DDCA58" w14:textId="77777777" w:rsidR="00A43A9D" w:rsidRDefault="00A43A9D" w:rsidP="00A43A9D">
      <w:r>
        <w:t>В качестве выходных данных выступает отчёт, который имеет следующую структуру:</w:t>
      </w:r>
    </w:p>
    <w:p w14:paraId="1BA857E1" w14:textId="7BE65638" w:rsidR="00A43A9D" w:rsidRDefault="00A43A9D" w:rsidP="00097A79">
      <w:pPr>
        <w:pStyle w:val="ad"/>
        <w:numPr>
          <w:ilvl w:val="0"/>
          <w:numId w:val="12"/>
        </w:numPr>
      </w:pPr>
      <w:r>
        <w:t>заголовок, в котором указано наименование учреждения</w:t>
      </w:r>
      <w:r w:rsidRPr="001F5947">
        <w:t>;</w:t>
      </w:r>
    </w:p>
    <w:p w14:paraId="24401846" w14:textId="44ED9482" w:rsidR="00A43A9D" w:rsidRDefault="00A43A9D" w:rsidP="00097A79">
      <w:pPr>
        <w:pStyle w:val="ad"/>
        <w:numPr>
          <w:ilvl w:val="0"/>
          <w:numId w:val="12"/>
        </w:numPr>
      </w:pPr>
      <w:r>
        <w:t>название документа, номер и дата заседания</w:t>
      </w:r>
      <w:r w:rsidRPr="001F5947">
        <w:t>;</w:t>
      </w:r>
    </w:p>
    <w:p w14:paraId="49EFFE7C" w14:textId="4F677A55" w:rsidR="00A43A9D" w:rsidRPr="0034312E" w:rsidRDefault="0034312E" w:rsidP="00097A79">
      <w:pPr>
        <w:pStyle w:val="ad"/>
        <w:numPr>
          <w:ilvl w:val="0"/>
          <w:numId w:val="12"/>
        </w:numPr>
      </w:pPr>
      <w:r>
        <w:t>состав цикловой комиссии</w:t>
      </w:r>
      <w:r>
        <w:rPr>
          <w:lang w:val="en-US"/>
        </w:rPr>
        <w:t>;</w:t>
      </w:r>
    </w:p>
    <w:p w14:paraId="4FCCEA97" w14:textId="33709DFE" w:rsidR="0034312E" w:rsidRPr="0034312E" w:rsidRDefault="0034312E" w:rsidP="00097A79">
      <w:pPr>
        <w:pStyle w:val="ad"/>
        <w:numPr>
          <w:ilvl w:val="0"/>
          <w:numId w:val="12"/>
        </w:numPr>
      </w:pPr>
      <w:r>
        <w:t>повестка дня</w:t>
      </w:r>
      <w:r>
        <w:rPr>
          <w:lang w:val="en-US"/>
        </w:rPr>
        <w:t>;</w:t>
      </w:r>
    </w:p>
    <w:p w14:paraId="133F4155" w14:textId="456BD6C2" w:rsidR="0034312E" w:rsidRPr="001F5947" w:rsidRDefault="0034312E" w:rsidP="00097A79">
      <w:pPr>
        <w:pStyle w:val="ad"/>
        <w:numPr>
          <w:ilvl w:val="0"/>
          <w:numId w:val="12"/>
        </w:numPr>
      </w:pPr>
      <w:r>
        <w:t>основные разделы протокола.</w:t>
      </w:r>
    </w:p>
    <w:p w14:paraId="77A1C160" w14:textId="1702B8B6" w:rsidR="00E83059" w:rsidRPr="00E83059" w:rsidRDefault="00A43A9D" w:rsidP="00A43A9D">
      <w:r>
        <w:t>Пример такого отчёта представлен в приложении Б на рисунке Б.1.</w:t>
      </w:r>
    </w:p>
    <w:p w14:paraId="0C5D77D4" w14:textId="1EB7B4C6" w:rsidR="005F2D5A" w:rsidRDefault="005F2D5A" w:rsidP="0034312E">
      <w:pPr>
        <w:pStyle w:val="2"/>
        <w:spacing w:before="280" w:after="560"/>
        <w:ind w:left="-142"/>
      </w:pPr>
      <w:bookmarkStart w:id="127" w:name="_Toc196203069"/>
      <w:bookmarkStart w:id="128" w:name="_Toc196203089"/>
      <w:bookmarkStart w:id="129" w:name="_Toc196203370"/>
      <w:bookmarkStart w:id="130" w:name="_Toc196203438"/>
      <w:bookmarkStart w:id="131" w:name="_Toc196203464"/>
      <w:bookmarkStart w:id="132" w:name="_Toc196203859"/>
      <w:bookmarkStart w:id="133" w:name="_Toc196289821"/>
      <w:bookmarkStart w:id="134" w:name="_Toc196290031"/>
      <w:bookmarkStart w:id="135" w:name="_Toc199161132"/>
      <w:r>
        <w:t>Функциональное тестирование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14:paraId="6F2AE23A" w14:textId="77777777" w:rsidR="0034312E" w:rsidRDefault="0034312E" w:rsidP="0034312E">
      <w:r>
        <w:t>Функциональное тестирование играет ключевую роль в обеспечении качества программного обеспечения, проверяя его соответствие заявленным требованиям. Оно проводится для выявления ошибок в работе системы, тестирования ее бизнес-логики, оценки удобства взаимодействия с пользователем и гарантии стабильности перед внедрением. В ходе функционального тестирования проверяются основные функции приложения, его корректность при обработке данных, взаимодействие модулей и реакция на некорректные входные данные.</w:t>
      </w:r>
    </w:p>
    <w:p w14:paraId="5B35BF3F" w14:textId="74E3DE6C" w:rsidR="0034312E" w:rsidRDefault="0034312E" w:rsidP="0034312E">
      <w:r>
        <w:t>Для проверки корректности работы приложения были разработаны тест-кейсы, которые представлены в таблице 3.4.</w:t>
      </w:r>
    </w:p>
    <w:p w14:paraId="16C6BD39" w14:textId="0BEAFD34" w:rsidR="0034312E" w:rsidRDefault="0034312E" w:rsidP="0034312E">
      <w:pPr>
        <w:pStyle w:val="af1"/>
      </w:pPr>
      <w:r>
        <w:t>Таблица 3.</w:t>
      </w:r>
      <w:r w:rsidR="003E59DE">
        <w:rPr>
          <w:lang w:val="en-US"/>
        </w:rPr>
        <w:t>4</w:t>
      </w:r>
      <w:r>
        <w:t xml:space="preserve"> – Тест-кейсы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551"/>
        <w:gridCol w:w="1843"/>
        <w:gridCol w:w="1695"/>
      </w:tblGrid>
      <w:tr w:rsidR="0034312E" w14:paraId="46F49689" w14:textId="77777777" w:rsidTr="00382F53"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6155EE60" w14:textId="77777777" w:rsidR="0034312E" w:rsidRPr="00AC497B" w:rsidRDefault="0034312E" w:rsidP="00382F53">
            <w:pPr>
              <w:pStyle w:val="ab"/>
            </w:pPr>
            <w:r>
              <w:t>Номер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38A6BB55" w14:textId="77777777" w:rsidR="0034312E" w:rsidRDefault="0034312E" w:rsidP="00382F53">
            <w:pPr>
              <w:pStyle w:val="ab"/>
            </w:pPr>
            <w:r>
              <w:t>Описание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6F6D7947" w14:textId="77777777" w:rsidR="0034312E" w:rsidRDefault="0034312E" w:rsidP="00382F53">
            <w:pPr>
              <w:pStyle w:val="ab"/>
            </w:pPr>
            <w:r>
              <w:t>Шаги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5D28AFC" w14:textId="77777777" w:rsidR="0034312E" w:rsidRDefault="0034312E" w:rsidP="00382F53">
            <w:pPr>
              <w:pStyle w:val="ab"/>
            </w:pPr>
            <w:r>
              <w:t>Ожидаемый результат</w:t>
            </w:r>
          </w:p>
        </w:tc>
        <w:tc>
          <w:tcPr>
            <w:tcW w:w="1695" w:type="dxa"/>
            <w:tcBorders>
              <w:bottom w:val="single" w:sz="4" w:space="0" w:color="auto"/>
            </w:tcBorders>
          </w:tcPr>
          <w:p w14:paraId="092AB87F" w14:textId="77777777" w:rsidR="0034312E" w:rsidRDefault="0034312E" w:rsidP="00382F53">
            <w:pPr>
              <w:pStyle w:val="ab"/>
            </w:pPr>
            <w:r>
              <w:t>Фактический результат</w:t>
            </w:r>
          </w:p>
        </w:tc>
      </w:tr>
      <w:tr w:rsidR="0034312E" w14:paraId="7EBD43D6" w14:textId="77777777" w:rsidTr="00382F53">
        <w:tc>
          <w:tcPr>
            <w:tcW w:w="1129" w:type="dxa"/>
            <w:tcBorders>
              <w:bottom w:val="nil"/>
            </w:tcBorders>
            <w:vAlign w:val="center"/>
          </w:tcPr>
          <w:p w14:paraId="303FDAAA" w14:textId="77777777" w:rsidR="0034312E" w:rsidRDefault="0034312E" w:rsidP="00382F53">
            <w:pPr>
              <w:pStyle w:val="ab"/>
            </w:pPr>
            <w:r>
              <w:t>Т1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1CB47DE2" w14:textId="79C7E062" w:rsidR="0034312E" w:rsidRPr="009A78A9" w:rsidRDefault="0034312E" w:rsidP="00382F53">
            <w:pPr>
              <w:pStyle w:val="a9"/>
            </w:pPr>
            <w:r>
              <w:t>Проверка добавления преподавателей</w:t>
            </w:r>
          </w:p>
        </w:tc>
        <w:tc>
          <w:tcPr>
            <w:tcW w:w="2551" w:type="dxa"/>
            <w:tcBorders>
              <w:bottom w:val="nil"/>
            </w:tcBorders>
          </w:tcPr>
          <w:p w14:paraId="534DFD93" w14:textId="77777777" w:rsidR="0034312E" w:rsidRPr="009A78A9" w:rsidRDefault="0034312E" w:rsidP="00097A79">
            <w:pPr>
              <w:pStyle w:val="a9"/>
              <w:numPr>
                <w:ilvl w:val="0"/>
                <w:numId w:val="13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637A1AB4" w14:textId="4AD8CC15" w:rsidR="0034312E" w:rsidRPr="009A78A9" w:rsidRDefault="0034312E" w:rsidP="00097A79">
            <w:pPr>
              <w:pStyle w:val="a9"/>
              <w:numPr>
                <w:ilvl w:val="0"/>
                <w:numId w:val="13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3833ABEF" w14:textId="77777777" w:rsidR="003E59DE" w:rsidRPr="002B7B29" w:rsidRDefault="003E59DE" w:rsidP="00097A79">
            <w:pPr>
              <w:pStyle w:val="a9"/>
              <w:numPr>
                <w:ilvl w:val="0"/>
                <w:numId w:val="13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3157CDA3" w14:textId="77777777" w:rsidR="003E59DE" w:rsidRPr="002B7B29" w:rsidRDefault="003E59DE" w:rsidP="00097A79">
            <w:pPr>
              <w:pStyle w:val="a9"/>
              <w:numPr>
                <w:ilvl w:val="0"/>
                <w:numId w:val="13"/>
              </w:numPr>
            </w:pPr>
            <w:r>
              <w:t>Нажать на кнопку «Преподаватели»</w:t>
            </w:r>
            <w:r>
              <w:rPr>
                <w:lang w:val="en-US"/>
              </w:rPr>
              <w:t>;</w:t>
            </w:r>
          </w:p>
          <w:p w14:paraId="1078A994" w14:textId="77777777" w:rsidR="003E59DE" w:rsidRPr="002B7B29" w:rsidRDefault="003E59DE" w:rsidP="00097A79">
            <w:pPr>
              <w:pStyle w:val="a9"/>
              <w:numPr>
                <w:ilvl w:val="0"/>
                <w:numId w:val="13"/>
              </w:numPr>
            </w:pPr>
            <w:r>
              <w:t>Нажать на кнопку «Добавить»</w:t>
            </w:r>
            <w:r>
              <w:rPr>
                <w:lang w:val="en-US"/>
              </w:rPr>
              <w:t>;</w:t>
            </w:r>
          </w:p>
          <w:p w14:paraId="000E518F" w14:textId="77777777" w:rsidR="003E59DE" w:rsidRDefault="003E59DE" w:rsidP="00097A79">
            <w:pPr>
              <w:pStyle w:val="a9"/>
              <w:numPr>
                <w:ilvl w:val="0"/>
                <w:numId w:val="13"/>
              </w:numPr>
            </w:pPr>
            <w:r>
              <w:t>Ввести фамилию и инициалы преподавателя в поле для ввода</w:t>
            </w:r>
            <w:r w:rsidRPr="003E59DE">
              <w:t>;</w:t>
            </w:r>
          </w:p>
          <w:p w14:paraId="0873F429" w14:textId="09E714F7" w:rsidR="0034312E" w:rsidRPr="00AC497B" w:rsidRDefault="003E59DE" w:rsidP="00097A79">
            <w:pPr>
              <w:pStyle w:val="a9"/>
              <w:numPr>
                <w:ilvl w:val="0"/>
                <w:numId w:val="13"/>
              </w:numPr>
            </w:pPr>
            <w:r>
              <w:t>Нажать на кнопку «Добавить»</w:t>
            </w:r>
            <w:r>
              <w:rPr>
                <w:lang w:val="en-US"/>
              </w:rPr>
              <w:t>;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636A7E2B" w14:textId="02847050" w:rsidR="0034312E" w:rsidRPr="00AA7C48" w:rsidRDefault="003E59DE" w:rsidP="00382F53">
            <w:pPr>
              <w:pStyle w:val="a9"/>
            </w:pPr>
            <w:r>
              <w:t xml:space="preserve">Приложение должно добавить преподавателя </w:t>
            </w:r>
            <w:r w:rsidR="0034312E">
              <w:t>и отобразить его в таблице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07771715" w14:textId="77777777" w:rsidR="0034312E" w:rsidRDefault="0034312E" w:rsidP="00382F53">
            <w:pPr>
              <w:pStyle w:val="a9"/>
            </w:pPr>
            <w:r>
              <w:t>Соответствует ожидаемому</w:t>
            </w:r>
            <w:r w:rsidRPr="00B61265">
              <w:t>,</w:t>
            </w:r>
            <w:r>
              <w:t xml:space="preserve"> представлен в приложении В на рисунке В.1</w:t>
            </w:r>
          </w:p>
        </w:tc>
      </w:tr>
    </w:tbl>
    <w:p w14:paraId="3DE06653" w14:textId="19284033" w:rsidR="0034312E" w:rsidRPr="003E59DE" w:rsidRDefault="0034312E" w:rsidP="0034312E">
      <w:pPr>
        <w:pStyle w:val="af1"/>
        <w:rPr>
          <w:lang w:val="en-US"/>
        </w:rPr>
      </w:pPr>
      <w:r>
        <w:t>Продолжение таблицы 3.</w:t>
      </w:r>
      <w:r w:rsidR="003E59DE">
        <w:rPr>
          <w:lang w:val="en-US"/>
        </w:rPr>
        <w:t>4</w:t>
      </w:r>
    </w:p>
    <w:tbl>
      <w:tblPr>
        <w:tblStyle w:val="af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551"/>
        <w:gridCol w:w="1843"/>
        <w:gridCol w:w="1695"/>
      </w:tblGrid>
      <w:tr w:rsidR="0034312E" w14:paraId="15E5A27A" w14:textId="77777777" w:rsidTr="00430C5E">
        <w:tc>
          <w:tcPr>
            <w:tcW w:w="1129" w:type="dxa"/>
            <w:tcBorders>
              <w:bottom w:val="nil"/>
            </w:tcBorders>
            <w:vAlign w:val="center"/>
          </w:tcPr>
          <w:p w14:paraId="64C2421C" w14:textId="77777777" w:rsidR="0034312E" w:rsidRDefault="0034312E" w:rsidP="00430C5E">
            <w:pPr>
              <w:pStyle w:val="ab"/>
            </w:pPr>
            <w:r>
              <w:t>Номер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0B6F22B6" w14:textId="77777777" w:rsidR="0034312E" w:rsidRDefault="0034312E" w:rsidP="00430C5E">
            <w:pPr>
              <w:pStyle w:val="ab"/>
            </w:pPr>
            <w:r>
              <w:t>Описание</w:t>
            </w:r>
          </w:p>
        </w:tc>
        <w:tc>
          <w:tcPr>
            <w:tcW w:w="2551" w:type="dxa"/>
            <w:tcBorders>
              <w:bottom w:val="nil"/>
            </w:tcBorders>
            <w:vAlign w:val="center"/>
          </w:tcPr>
          <w:p w14:paraId="4193613B" w14:textId="77777777" w:rsidR="0034312E" w:rsidRDefault="0034312E" w:rsidP="00430C5E">
            <w:pPr>
              <w:pStyle w:val="ab"/>
            </w:pPr>
            <w:r>
              <w:t>Шаги</w:t>
            </w:r>
          </w:p>
        </w:tc>
        <w:tc>
          <w:tcPr>
            <w:tcW w:w="1843" w:type="dxa"/>
            <w:tcBorders>
              <w:bottom w:val="nil"/>
            </w:tcBorders>
          </w:tcPr>
          <w:p w14:paraId="4E05E85A" w14:textId="77777777" w:rsidR="0034312E" w:rsidRDefault="0034312E" w:rsidP="00430C5E">
            <w:pPr>
              <w:pStyle w:val="ab"/>
            </w:pPr>
            <w:r>
              <w:t>Ожидаемый результат</w:t>
            </w:r>
          </w:p>
        </w:tc>
        <w:tc>
          <w:tcPr>
            <w:tcW w:w="1695" w:type="dxa"/>
            <w:tcBorders>
              <w:bottom w:val="nil"/>
            </w:tcBorders>
          </w:tcPr>
          <w:p w14:paraId="53AFAF51" w14:textId="77777777" w:rsidR="0034312E" w:rsidRDefault="0034312E" w:rsidP="00430C5E">
            <w:pPr>
              <w:pStyle w:val="ab"/>
            </w:pPr>
            <w:r>
              <w:t>Фактический результат</w:t>
            </w:r>
          </w:p>
        </w:tc>
      </w:tr>
      <w:tr w:rsidR="0034312E" w14:paraId="6525FCBC" w14:textId="77777777" w:rsidTr="00430C5E">
        <w:tc>
          <w:tcPr>
            <w:tcW w:w="1129" w:type="dxa"/>
            <w:tcBorders>
              <w:bottom w:val="nil"/>
            </w:tcBorders>
            <w:vAlign w:val="center"/>
          </w:tcPr>
          <w:p w14:paraId="738A6AEB" w14:textId="77777777" w:rsidR="0034312E" w:rsidRDefault="0034312E" w:rsidP="00430C5E">
            <w:pPr>
              <w:pStyle w:val="ab"/>
            </w:pPr>
            <w:r>
              <w:t>Т2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2034AB7D" w14:textId="265B406A" w:rsidR="0034312E" w:rsidRDefault="0034312E" w:rsidP="00430C5E">
            <w:pPr>
              <w:pStyle w:val="a9"/>
            </w:pPr>
            <w:r>
              <w:t xml:space="preserve">Проверка </w:t>
            </w:r>
            <w:r w:rsidR="003E59DE">
              <w:t>фильтрации преподавателей</w:t>
            </w:r>
          </w:p>
        </w:tc>
        <w:tc>
          <w:tcPr>
            <w:tcW w:w="2551" w:type="dxa"/>
            <w:tcBorders>
              <w:bottom w:val="nil"/>
            </w:tcBorders>
          </w:tcPr>
          <w:p w14:paraId="056B2A98" w14:textId="77777777" w:rsidR="003E59DE" w:rsidRPr="009A78A9" w:rsidRDefault="003E59DE" w:rsidP="00097A79">
            <w:pPr>
              <w:pStyle w:val="a9"/>
              <w:numPr>
                <w:ilvl w:val="0"/>
                <w:numId w:val="17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7B4DC3A9" w14:textId="77777777" w:rsidR="003E59DE" w:rsidRPr="009A78A9" w:rsidRDefault="003E59DE" w:rsidP="00097A79">
            <w:pPr>
              <w:pStyle w:val="a9"/>
              <w:numPr>
                <w:ilvl w:val="0"/>
                <w:numId w:val="17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71581E4E" w14:textId="77777777" w:rsidR="003E59DE" w:rsidRPr="002B7B29" w:rsidRDefault="003E59DE" w:rsidP="00097A79">
            <w:pPr>
              <w:pStyle w:val="a9"/>
              <w:numPr>
                <w:ilvl w:val="0"/>
                <w:numId w:val="17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00938859" w14:textId="3AC3441A" w:rsidR="003E59DE" w:rsidRDefault="003E59DE" w:rsidP="00097A79">
            <w:pPr>
              <w:pStyle w:val="a9"/>
              <w:numPr>
                <w:ilvl w:val="0"/>
                <w:numId w:val="17"/>
              </w:numPr>
            </w:pPr>
            <w:r>
              <w:t>Выбрать необходимое ФИО в поле выбора;</w:t>
            </w:r>
          </w:p>
          <w:p w14:paraId="56503276" w14:textId="6E1CA37B" w:rsidR="0034312E" w:rsidRDefault="0034312E" w:rsidP="00097A79">
            <w:pPr>
              <w:pStyle w:val="a9"/>
              <w:numPr>
                <w:ilvl w:val="0"/>
                <w:numId w:val="17"/>
              </w:numPr>
            </w:pPr>
            <w:r>
              <w:t>Нажать на кнопку «</w:t>
            </w:r>
            <w:r w:rsidR="003E59DE">
              <w:t>Применить</w:t>
            </w:r>
            <w:r>
              <w:t>»</w:t>
            </w:r>
            <w:r w:rsidR="003E59DE">
              <w:t>.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5DACCD9B" w14:textId="79BF0B1B" w:rsidR="0034312E" w:rsidRDefault="0034312E" w:rsidP="00430C5E">
            <w:pPr>
              <w:pStyle w:val="a9"/>
            </w:pPr>
            <w:r>
              <w:t xml:space="preserve">Приложение должно </w:t>
            </w:r>
            <w:r w:rsidR="003E59DE">
              <w:t>отобразить отфильтрованную таблицу преподавателей с их предметами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49588CFF" w14:textId="77777777" w:rsidR="0034312E" w:rsidRDefault="0034312E" w:rsidP="00430C5E">
            <w:pPr>
              <w:pStyle w:val="a9"/>
            </w:pPr>
            <w:r>
              <w:t>Соответствует ожидаемому</w:t>
            </w:r>
            <w:r w:rsidRPr="00B61265">
              <w:t>,</w:t>
            </w:r>
            <w:r>
              <w:t xml:space="preserve"> представлен в приложении В на рисунке В.2</w:t>
            </w:r>
          </w:p>
        </w:tc>
      </w:tr>
      <w:tr w:rsidR="0034312E" w14:paraId="66D15EDD" w14:textId="77777777" w:rsidTr="00430C5E"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3E60BD18" w14:textId="77777777" w:rsidR="0034312E" w:rsidRDefault="0034312E" w:rsidP="00430C5E">
            <w:pPr>
              <w:pStyle w:val="ab"/>
            </w:pPr>
            <w:r>
              <w:t>Т3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20430FB9" w14:textId="5593254D" w:rsidR="0034312E" w:rsidRDefault="0034312E" w:rsidP="00430C5E">
            <w:pPr>
              <w:pStyle w:val="a9"/>
            </w:pPr>
            <w:r>
              <w:t xml:space="preserve">Проверка </w:t>
            </w:r>
            <w:r w:rsidR="003E59DE">
              <w:t>фильтрации без выбора преподавателя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6125C366" w14:textId="77777777" w:rsidR="003E59DE" w:rsidRPr="009A78A9" w:rsidRDefault="003E59DE" w:rsidP="00097A79">
            <w:pPr>
              <w:pStyle w:val="a9"/>
              <w:numPr>
                <w:ilvl w:val="0"/>
                <w:numId w:val="18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00C60A9B" w14:textId="77777777" w:rsidR="003E59DE" w:rsidRPr="009A78A9" w:rsidRDefault="003E59DE" w:rsidP="00097A79">
            <w:pPr>
              <w:pStyle w:val="a9"/>
              <w:numPr>
                <w:ilvl w:val="0"/>
                <w:numId w:val="18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14F5104C" w14:textId="55FACF21" w:rsidR="003E59DE" w:rsidRDefault="003E59DE" w:rsidP="00097A79">
            <w:pPr>
              <w:pStyle w:val="a9"/>
              <w:numPr>
                <w:ilvl w:val="0"/>
                <w:numId w:val="18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7C3E953D" w14:textId="05B09F87" w:rsidR="0034312E" w:rsidRPr="00AC497B" w:rsidRDefault="003E59DE" w:rsidP="00097A79">
            <w:pPr>
              <w:pStyle w:val="a9"/>
              <w:numPr>
                <w:ilvl w:val="0"/>
                <w:numId w:val="18"/>
              </w:numPr>
            </w:pPr>
            <w:r>
              <w:t>Нажать на кнопку «Применить фильтр</w:t>
            </w:r>
            <w:r w:rsidR="0034312E">
              <w:t>»</w:t>
            </w:r>
            <w:r w:rsidR="005D19E8">
              <w:t>.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07F03C4D" w14:textId="69FE5FF1" w:rsidR="0034312E" w:rsidRDefault="0034312E" w:rsidP="00430C5E">
            <w:pPr>
              <w:pStyle w:val="a9"/>
            </w:pPr>
            <w:r>
              <w:t>Приложение д</w:t>
            </w:r>
            <w:r w:rsidR="005D19E8">
              <w:t>олжно оповестить об обязательном выборе преподавателя для фильтрации</w:t>
            </w:r>
          </w:p>
        </w:tc>
        <w:tc>
          <w:tcPr>
            <w:tcW w:w="1695" w:type="dxa"/>
            <w:tcBorders>
              <w:bottom w:val="single" w:sz="4" w:space="0" w:color="auto"/>
            </w:tcBorders>
            <w:vAlign w:val="center"/>
          </w:tcPr>
          <w:p w14:paraId="26460242" w14:textId="77777777" w:rsidR="0034312E" w:rsidRDefault="0034312E" w:rsidP="00430C5E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В.3</w:t>
            </w:r>
          </w:p>
        </w:tc>
      </w:tr>
      <w:tr w:rsidR="0034312E" w14:paraId="194490E9" w14:textId="77777777" w:rsidTr="00430C5E">
        <w:tc>
          <w:tcPr>
            <w:tcW w:w="1129" w:type="dxa"/>
            <w:tcBorders>
              <w:bottom w:val="nil"/>
            </w:tcBorders>
            <w:vAlign w:val="center"/>
          </w:tcPr>
          <w:p w14:paraId="093129AB" w14:textId="77777777" w:rsidR="0034312E" w:rsidRDefault="0034312E" w:rsidP="00430C5E">
            <w:pPr>
              <w:pStyle w:val="ab"/>
            </w:pPr>
            <w:r>
              <w:t>Т4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3E182F62" w14:textId="49900B3A" w:rsidR="0034312E" w:rsidRDefault="0034312E" w:rsidP="00430C5E">
            <w:pPr>
              <w:pStyle w:val="a9"/>
            </w:pPr>
            <w:r>
              <w:t xml:space="preserve">Проверка </w:t>
            </w:r>
            <w:r w:rsidR="005D19E8">
              <w:t>выдачи заданий преподавателям</w:t>
            </w:r>
          </w:p>
        </w:tc>
        <w:tc>
          <w:tcPr>
            <w:tcW w:w="2551" w:type="dxa"/>
            <w:tcBorders>
              <w:bottom w:val="nil"/>
            </w:tcBorders>
          </w:tcPr>
          <w:p w14:paraId="0A5553B2" w14:textId="77777777" w:rsidR="005D19E8" w:rsidRPr="009A78A9" w:rsidRDefault="005D19E8" w:rsidP="00097A79">
            <w:pPr>
              <w:pStyle w:val="a9"/>
              <w:numPr>
                <w:ilvl w:val="0"/>
                <w:numId w:val="14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06789A7A" w14:textId="77777777" w:rsidR="005D19E8" w:rsidRPr="009A78A9" w:rsidRDefault="005D19E8" w:rsidP="00097A79">
            <w:pPr>
              <w:pStyle w:val="a9"/>
              <w:numPr>
                <w:ilvl w:val="0"/>
                <w:numId w:val="14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5BCAE062" w14:textId="77777777" w:rsidR="005D19E8" w:rsidRDefault="005D19E8" w:rsidP="00097A79">
            <w:pPr>
              <w:pStyle w:val="a9"/>
              <w:numPr>
                <w:ilvl w:val="0"/>
                <w:numId w:val="14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53E259EE" w14:textId="77777777" w:rsidR="0034312E" w:rsidRPr="005D19E8" w:rsidRDefault="0034312E" w:rsidP="00097A79">
            <w:pPr>
              <w:pStyle w:val="a9"/>
              <w:numPr>
                <w:ilvl w:val="0"/>
                <w:numId w:val="14"/>
              </w:numPr>
            </w:pPr>
            <w:r>
              <w:t>Перейти на страницу «</w:t>
            </w:r>
            <w:r w:rsidR="005D19E8">
              <w:t>Задания</w:t>
            </w:r>
            <w:r>
              <w:t>»</w:t>
            </w:r>
            <w:r>
              <w:rPr>
                <w:lang w:val="en-US"/>
              </w:rPr>
              <w:t>;</w:t>
            </w:r>
          </w:p>
          <w:p w14:paraId="675206B1" w14:textId="08658BFE" w:rsidR="005D19E8" w:rsidRDefault="005D19E8" w:rsidP="00097A79">
            <w:pPr>
              <w:pStyle w:val="a9"/>
              <w:numPr>
                <w:ilvl w:val="0"/>
                <w:numId w:val="14"/>
              </w:numPr>
            </w:pPr>
            <w:r>
              <w:t>Выбрать ФИО в поле выбора;</w:t>
            </w:r>
          </w:p>
          <w:p w14:paraId="50A51FD9" w14:textId="24F0205B" w:rsidR="005D19E8" w:rsidRDefault="005D19E8" w:rsidP="00097A79">
            <w:pPr>
              <w:pStyle w:val="a9"/>
              <w:numPr>
                <w:ilvl w:val="0"/>
                <w:numId w:val="14"/>
              </w:numPr>
            </w:pPr>
            <w:r>
              <w:t>Ввести дату выдачи в поле даты;</w:t>
            </w:r>
          </w:p>
          <w:p w14:paraId="346C3D5E" w14:textId="67517E6F" w:rsidR="005D19E8" w:rsidRDefault="005D19E8" w:rsidP="00097A79">
            <w:pPr>
              <w:pStyle w:val="a9"/>
              <w:numPr>
                <w:ilvl w:val="0"/>
                <w:numId w:val="14"/>
              </w:numPr>
            </w:pPr>
            <w:r>
              <w:t>Ввести срок сдачи во второе поле даты;</w:t>
            </w:r>
          </w:p>
          <w:p w14:paraId="494A5868" w14:textId="77777777" w:rsidR="005D19E8" w:rsidRDefault="005D19E8" w:rsidP="00097A79">
            <w:pPr>
              <w:pStyle w:val="a9"/>
              <w:numPr>
                <w:ilvl w:val="0"/>
                <w:numId w:val="14"/>
              </w:numPr>
            </w:pPr>
            <w:r>
              <w:t>Ввести текст задания в поле ввода;</w:t>
            </w:r>
          </w:p>
          <w:p w14:paraId="1AB18C31" w14:textId="0A683A2C" w:rsidR="005D19E8" w:rsidRPr="000E3FDD" w:rsidRDefault="005D19E8" w:rsidP="00097A79">
            <w:pPr>
              <w:pStyle w:val="a9"/>
              <w:numPr>
                <w:ilvl w:val="0"/>
                <w:numId w:val="14"/>
              </w:numPr>
            </w:pPr>
            <w:r>
              <w:t>Нажать на кнопку «Добавить».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285BF36B" w14:textId="0FD52F3D" w:rsidR="0034312E" w:rsidRDefault="0034312E" w:rsidP="00430C5E">
            <w:pPr>
              <w:pStyle w:val="a9"/>
            </w:pPr>
            <w:r>
              <w:t xml:space="preserve">Приложение должно </w:t>
            </w:r>
            <w:r w:rsidR="005D19E8">
              <w:t>отобразить созданное задание в таблице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6A960B83" w14:textId="77777777" w:rsidR="0034312E" w:rsidRDefault="0034312E" w:rsidP="00430C5E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В.4</w:t>
            </w:r>
          </w:p>
        </w:tc>
      </w:tr>
      <w:tr w:rsidR="0034312E" w14:paraId="28C22CFB" w14:textId="77777777" w:rsidTr="00430C5E">
        <w:tc>
          <w:tcPr>
            <w:tcW w:w="1129" w:type="dxa"/>
            <w:tcBorders>
              <w:bottom w:val="nil"/>
            </w:tcBorders>
            <w:vAlign w:val="center"/>
          </w:tcPr>
          <w:p w14:paraId="7F494EC0" w14:textId="77777777" w:rsidR="0034312E" w:rsidRDefault="0034312E" w:rsidP="00430C5E">
            <w:pPr>
              <w:pStyle w:val="ab"/>
            </w:pPr>
            <w:r>
              <w:t>Т5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3A5F28B1" w14:textId="48D26D9F" w:rsidR="0034312E" w:rsidRDefault="00430C5E" w:rsidP="00430C5E">
            <w:pPr>
              <w:pStyle w:val="a9"/>
            </w:pPr>
            <w:r>
              <w:t>Проверка выдачи заданий преподавателям без ввода задания</w:t>
            </w:r>
          </w:p>
        </w:tc>
        <w:tc>
          <w:tcPr>
            <w:tcW w:w="2551" w:type="dxa"/>
            <w:tcBorders>
              <w:bottom w:val="nil"/>
            </w:tcBorders>
          </w:tcPr>
          <w:p w14:paraId="12B5A8EF" w14:textId="77777777" w:rsidR="00430C5E" w:rsidRPr="009A78A9" w:rsidRDefault="00430C5E" w:rsidP="00097A79">
            <w:pPr>
              <w:pStyle w:val="a9"/>
              <w:numPr>
                <w:ilvl w:val="0"/>
                <w:numId w:val="19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5E1E9FA1" w14:textId="77777777" w:rsidR="00430C5E" w:rsidRPr="009A78A9" w:rsidRDefault="00430C5E" w:rsidP="00097A79">
            <w:pPr>
              <w:pStyle w:val="a9"/>
              <w:numPr>
                <w:ilvl w:val="0"/>
                <w:numId w:val="19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57DED647" w14:textId="77777777" w:rsidR="00430C5E" w:rsidRDefault="00430C5E" w:rsidP="00097A79">
            <w:pPr>
              <w:pStyle w:val="a9"/>
              <w:numPr>
                <w:ilvl w:val="0"/>
                <w:numId w:val="19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1ACF4620" w14:textId="77777777" w:rsidR="00430C5E" w:rsidRPr="005D19E8" w:rsidRDefault="00430C5E" w:rsidP="00097A79">
            <w:pPr>
              <w:pStyle w:val="a9"/>
              <w:numPr>
                <w:ilvl w:val="0"/>
                <w:numId w:val="19"/>
              </w:numPr>
            </w:pPr>
            <w:r>
              <w:t>Перейти на страницу «Задания»</w:t>
            </w:r>
            <w:r>
              <w:rPr>
                <w:lang w:val="en-US"/>
              </w:rPr>
              <w:t>;</w:t>
            </w:r>
          </w:p>
          <w:p w14:paraId="1CC1F56C" w14:textId="77777777" w:rsidR="00430C5E" w:rsidRDefault="00430C5E" w:rsidP="00097A79">
            <w:pPr>
              <w:pStyle w:val="a9"/>
              <w:numPr>
                <w:ilvl w:val="0"/>
                <w:numId w:val="19"/>
              </w:numPr>
            </w:pPr>
            <w:r>
              <w:t>Выбрать ФИО в поле выбора;</w:t>
            </w:r>
          </w:p>
          <w:p w14:paraId="4603456F" w14:textId="22A58EFD" w:rsidR="0034312E" w:rsidRDefault="00430C5E" w:rsidP="00097A79">
            <w:pPr>
              <w:pStyle w:val="a9"/>
              <w:numPr>
                <w:ilvl w:val="0"/>
                <w:numId w:val="19"/>
              </w:numPr>
            </w:pPr>
            <w:r>
              <w:t>Ввести дату выдачи в поле даты;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068B9290" w14:textId="00AD34F4" w:rsidR="0034312E" w:rsidRDefault="0034312E" w:rsidP="00430C5E">
            <w:pPr>
              <w:pStyle w:val="a9"/>
            </w:pPr>
            <w:r>
              <w:t xml:space="preserve">Приложение должно </w:t>
            </w:r>
            <w:r w:rsidR="00430C5E">
              <w:t>отобразить сообщение о требовании ввести задание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33824C9F" w14:textId="77777777" w:rsidR="0034312E" w:rsidRDefault="0034312E" w:rsidP="00430C5E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В.5</w:t>
            </w:r>
          </w:p>
        </w:tc>
      </w:tr>
      <w:tr w:rsidR="00430C5E" w14:paraId="41D6A6CD" w14:textId="77777777" w:rsidTr="00430C5E">
        <w:tc>
          <w:tcPr>
            <w:tcW w:w="934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028A1DE" w14:textId="6E28D3A7" w:rsidR="00430C5E" w:rsidRPr="00430C5E" w:rsidRDefault="00430C5E" w:rsidP="00430C5E">
            <w:pPr>
              <w:pStyle w:val="af1"/>
              <w:ind w:hanging="109"/>
              <w:rPr>
                <w:lang w:val="en-US"/>
              </w:rPr>
            </w:pPr>
            <w:r>
              <w:t>Продолжение таблицы 3.</w:t>
            </w:r>
            <w:r>
              <w:rPr>
                <w:lang w:val="en-US"/>
              </w:rPr>
              <w:t>4</w:t>
            </w:r>
          </w:p>
        </w:tc>
      </w:tr>
      <w:tr w:rsidR="00430C5E" w14:paraId="47AF7726" w14:textId="77777777" w:rsidTr="00430C5E"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8327CD" w14:textId="0DD52D5F" w:rsidR="00430C5E" w:rsidRDefault="00430C5E" w:rsidP="00430C5E">
            <w:pPr>
              <w:pStyle w:val="ab"/>
            </w:pPr>
            <w:r>
              <w:t>Номер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9AC207" w14:textId="463A4E4F" w:rsidR="00430C5E" w:rsidRDefault="00430C5E" w:rsidP="00430C5E">
            <w:pPr>
              <w:pStyle w:val="a9"/>
              <w:ind w:firstLine="0"/>
              <w:jc w:val="center"/>
            </w:pPr>
            <w:r>
              <w:t>Описание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128F96" w14:textId="45DAFA66" w:rsidR="00430C5E" w:rsidRDefault="00430C5E" w:rsidP="00430C5E">
            <w:pPr>
              <w:pStyle w:val="a9"/>
              <w:ind w:firstLine="0"/>
              <w:jc w:val="center"/>
            </w:pPr>
            <w:r>
              <w:t>Шаги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</w:tcPr>
          <w:p w14:paraId="5C1B4FDF" w14:textId="7CC502C1" w:rsidR="00430C5E" w:rsidRDefault="00430C5E" w:rsidP="00430C5E">
            <w:pPr>
              <w:pStyle w:val="a9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1695" w:type="dxa"/>
            <w:tcBorders>
              <w:top w:val="single" w:sz="4" w:space="0" w:color="auto"/>
              <w:bottom w:val="single" w:sz="4" w:space="0" w:color="auto"/>
            </w:tcBorders>
          </w:tcPr>
          <w:p w14:paraId="1ED40ACF" w14:textId="2D078EF0" w:rsidR="00430C5E" w:rsidRDefault="00430C5E" w:rsidP="00430C5E">
            <w:pPr>
              <w:pStyle w:val="a9"/>
              <w:ind w:firstLine="0"/>
              <w:jc w:val="center"/>
            </w:pPr>
            <w:r>
              <w:t>Фактический результат</w:t>
            </w:r>
          </w:p>
        </w:tc>
      </w:tr>
      <w:tr w:rsidR="00430C5E" w14:paraId="64F63C9F" w14:textId="77777777" w:rsidTr="00430C5E"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5F221E30" w14:textId="77777777" w:rsidR="00430C5E" w:rsidRDefault="00430C5E" w:rsidP="00430C5E">
            <w:pPr>
              <w:pStyle w:val="ab"/>
            </w:pP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3AECF998" w14:textId="77777777" w:rsidR="00430C5E" w:rsidRDefault="00430C5E" w:rsidP="00430C5E">
            <w:pPr>
              <w:pStyle w:val="a9"/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B1E65AF" w14:textId="77777777" w:rsidR="00430C5E" w:rsidRDefault="00430C5E" w:rsidP="00097A79">
            <w:pPr>
              <w:pStyle w:val="a9"/>
              <w:numPr>
                <w:ilvl w:val="0"/>
                <w:numId w:val="19"/>
              </w:numPr>
            </w:pPr>
            <w:r>
              <w:t>Ввести срок сдачи во второе поле даты;</w:t>
            </w:r>
          </w:p>
          <w:p w14:paraId="3030141C" w14:textId="4051B16C" w:rsidR="00430C5E" w:rsidRDefault="00430C5E" w:rsidP="00097A79">
            <w:pPr>
              <w:pStyle w:val="a9"/>
              <w:numPr>
                <w:ilvl w:val="0"/>
                <w:numId w:val="19"/>
              </w:numPr>
            </w:pPr>
            <w:r>
              <w:t>Нажать на кнопку «Добавить».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3F80527C" w14:textId="77777777" w:rsidR="00430C5E" w:rsidRDefault="00430C5E" w:rsidP="00430C5E">
            <w:pPr>
              <w:pStyle w:val="a9"/>
            </w:pPr>
          </w:p>
        </w:tc>
        <w:tc>
          <w:tcPr>
            <w:tcW w:w="1695" w:type="dxa"/>
            <w:tcBorders>
              <w:bottom w:val="single" w:sz="4" w:space="0" w:color="auto"/>
            </w:tcBorders>
            <w:vAlign w:val="center"/>
          </w:tcPr>
          <w:p w14:paraId="38E9307F" w14:textId="77777777" w:rsidR="00430C5E" w:rsidRDefault="00430C5E" w:rsidP="00430C5E">
            <w:pPr>
              <w:pStyle w:val="a9"/>
            </w:pPr>
          </w:p>
        </w:tc>
      </w:tr>
      <w:tr w:rsidR="0034312E" w14:paraId="20E16D6A" w14:textId="77777777" w:rsidTr="00430C5E">
        <w:tc>
          <w:tcPr>
            <w:tcW w:w="1129" w:type="dxa"/>
            <w:tcBorders>
              <w:bottom w:val="nil"/>
            </w:tcBorders>
            <w:vAlign w:val="center"/>
          </w:tcPr>
          <w:p w14:paraId="3C445C05" w14:textId="77777777" w:rsidR="0034312E" w:rsidRDefault="0034312E" w:rsidP="00430C5E">
            <w:pPr>
              <w:pStyle w:val="ab"/>
            </w:pPr>
            <w:r>
              <w:t>Т6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258B068E" w14:textId="1FF1C9DB" w:rsidR="0034312E" w:rsidRDefault="00430C5E" w:rsidP="00430C5E">
            <w:pPr>
              <w:pStyle w:val="a9"/>
            </w:pPr>
            <w:r>
              <w:t>Проверка выдачи заданий преподавателям без ввода срока сдачи</w:t>
            </w:r>
          </w:p>
        </w:tc>
        <w:tc>
          <w:tcPr>
            <w:tcW w:w="2551" w:type="dxa"/>
            <w:tcBorders>
              <w:bottom w:val="nil"/>
            </w:tcBorders>
          </w:tcPr>
          <w:p w14:paraId="4AE8428E" w14:textId="77777777" w:rsidR="00430C5E" w:rsidRPr="009A78A9" w:rsidRDefault="00430C5E" w:rsidP="00097A79">
            <w:pPr>
              <w:pStyle w:val="a9"/>
              <w:numPr>
                <w:ilvl w:val="0"/>
                <w:numId w:val="20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4B4E2C22" w14:textId="77777777" w:rsidR="00430C5E" w:rsidRPr="009A78A9" w:rsidRDefault="00430C5E" w:rsidP="00097A79">
            <w:pPr>
              <w:pStyle w:val="a9"/>
              <w:numPr>
                <w:ilvl w:val="0"/>
                <w:numId w:val="20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10FFF96F" w14:textId="77777777" w:rsidR="00430C5E" w:rsidRDefault="00430C5E" w:rsidP="00097A79">
            <w:pPr>
              <w:pStyle w:val="a9"/>
              <w:numPr>
                <w:ilvl w:val="0"/>
                <w:numId w:val="20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1C32B46A" w14:textId="5FF33E34" w:rsidR="0034312E" w:rsidRDefault="0034312E" w:rsidP="00097A79">
            <w:pPr>
              <w:pStyle w:val="a9"/>
              <w:numPr>
                <w:ilvl w:val="0"/>
                <w:numId w:val="20"/>
              </w:numPr>
            </w:pPr>
            <w:r>
              <w:t>Перейти на страницу «</w:t>
            </w:r>
            <w:r w:rsidR="00430C5E">
              <w:t>Задания</w:t>
            </w:r>
            <w:r>
              <w:t>»</w:t>
            </w:r>
            <w:r>
              <w:rPr>
                <w:lang w:val="en-US"/>
              </w:rPr>
              <w:t>;</w:t>
            </w:r>
          </w:p>
          <w:p w14:paraId="0E4639C6" w14:textId="77777777" w:rsidR="002638BB" w:rsidRDefault="002638BB" w:rsidP="00097A79">
            <w:pPr>
              <w:pStyle w:val="a9"/>
              <w:numPr>
                <w:ilvl w:val="0"/>
                <w:numId w:val="20"/>
              </w:numPr>
            </w:pPr>
            <w:r>
              <w:t>Ввести текст задания в поле ввода;</w:t>
            </w:r>
          </w:p>
          <w:p w14:paraId="60401781" w14:textId="372307D1" w:rsidR="0034312E" w:rsidRDefault="002638BB" w:rsidP="00097A79">
            <w:pPr>
              <w:pStyle w:val="a9"/>
              <w:numPr>
                <w:ilvl w:val="0"/>
                <w:numId w:val="20"/>
              </w:numPr>
            </w:pPr>
            <w:r>
              <w:t>Нажать на кнопку «Добавить».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15D29744" w14:textId="1F781647" w:rsidR="0034312E" w:rsidRDefault="0034312E" w:rsidP="00430C5E">
            <w:pPr>
              <w:pStyle w:val="a9"/>
            </w:pPr>
            <w:r>
              <w:t xml:space="preserve">Приложение должно потребовать выбрать </w:t>
            </w:r>
            <w:r w:rsidR="002638BB">
              <w:t>дату выдачи и срок сдачи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4B01D8A7" w14:textId="77777777" w:rsidR="0034312E" w:rsidRDefault="0034312E" w:rsidP="00430C5E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В.6</w:t>
            </w:r>
          </w:p>
        </w:tc>
      </w:tr>
    </w:tbl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551"/>
        <w:gridCol w:w="1843"/>
        <w:gridCol w:w="1695"/>
      </w:tblGrid>
      <w:tr w:rsidR="0034312E" w14:paraId="24E33767" w14:textId="77777777" w:rsidTr="005F7602"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10FD90E3" w14:textId="77777777" w:rsidR="0034312E" w:rsidRDefault="0034312E" w:rsidP="00382F53">
            <w:pPr>
              <w:pStyle w:val="ab"/>
            </w:pPr>
            <w:r>
              <w:t>Т7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6AAC21F0" w14:textId="69DC98B8" w:rsidR="0034312E" w:rsidRDefault="0034312E" w:rsidP="00382F53">
            <w:pPr>
              <w:pStyle w:val="a9"/>
            </w:pPr>
            <w:r>
              <w:t xml:space="preserve">Проверка работы </w:t>
            </w:r>
            <w:r w:rsidR="002638BB">
              <w:t>открытия папки документов преподавателя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26429150" w14:textId="77777777" w:rsidR="002638BB" w:rsidRPr="009A78A9" w:rsidRDefault="002638BB" w:rsidP="00097A79">
            <w:pPr>
              <w:pStyle w:val="a9"/>
              <w:numPr>
                <w:ilvl w:val="0"/>
                <w:numId w:val="15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62CD712B" w14:textId="77777777" w:rsidR="002638BB" w:rsidRPr="009A78A9" w:rsidRDefault="002638BB" w:rsidP="00097A79">
            <w:pPr>
              <w:pStyle w:val="a9"/>
              <w:numPr>
                <w:ilvl w:val="0"/>
                <w:numId w:val="15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7E7B66EB" w14:textId="77777777" w:rsidR="002638BB" w:rsidRDefault="002638BB" w:rsidP="00097A79">
            <w:pPr>
              <w:pStyle w:val="a9"/>
              <w:numPr>
                <w:ilvl w:val="0"/>
                <w:numId w:val="15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5F283F94" w14:textId="22CBE799" w:rsidR="002638BB" w:rsidRDefault="002638BB" w:rsidP="00097A79">
            <w:pPr>
              <w:pStyle w:val="a9"/>
              <w:framePr w:hSpace="180" w:wrap="around" w:vAnchor="text" w:hAnchor="text" w:y="1"/>
              <w:numPr>
                <w:ilvl w:val="0"/>
                <w:numId w:val="15"/>
              </w:numPr>
              <w:suppressOverlap/>
            </w:pPr>
            <w:r>
              <w:t>Перейти на страницу «Документы»</w:t>
            </w:r>
            <w:r>
              <w:rPr>
                <w:lang w:val="en-US"/>
              </w:rPr>
              <w:t>;</w:t>
            </w:r>
          </w:p>
          <w:p w14:paraId="2DDEFBA7" w14:textId="18CC23B0" w:rsidR="0034312E" w:rsidRPr="00AD18D7" w:rsidRDefault="002638BB" w:rsidP="00097A79">
            <w:pPr>
              <w:pStyle w:val="a9"/>
              <w:numPr>
                <w:ilvl w:val="0"/>
                <w:numId w:val="15"/>
              </w:numPr>
            </w:pPr>
            <w:r>
              <w:t>В поле выбора нажать «</w:t>
            </w:r>
            <w:proofErr w:type="spellStart"/>
            <w:r>
              <w:t>Сельханович</w:t>
            </w:r>
            <w:proofErr w:type="spellEnd"/>
            <w:r>
              <w:t xml:space="preserve"> М.А.»;</w:t>
            </w:r>
          </w:p>
          <w:p w14:paraId="5E691473" w14:textId="00F99FCC" w:rsidR="0034312E" w:rsidRPr="00AD18D7" w:rsidRDefault="002638BB" w:rsidP="00097A79">
            <w:pPr>
              <w:pStyle w:val="a9"/>
              <w:numPr>
                <w:ilvl w:val="0"/>
                <w:numId w:val="15"/>
              </w:numPr>
            </w:pPr>
            <w:r>
              <w:t>В поле выбора нажать «ОКР»</w:t>
            </w:r>
            <w:r w:rsidR="0034312E" w:rsidRPr="00AD18D7">
              <w:t>;</w:t>
            </w:r>
          </w:p>
          <w:p w14:paraId="10EA00BB" w14:textId="00F8FA0C" w:rsidR="0034312E" w:rsidRPr="0086352D" w:rsidRDefault="002638BB" w:rsidP="00097A79">
            <w:pPr>
              <w:pStyle w:val="a9"/>
              <w:numPr>
                <w:ilvl w:val="0"/>
                <w:numId w:val="15"/>
              </w:numPr>
            </w:pPr>
            <w:r w:rsidRPr="0086352D">
              <w:t>Нажать на кнопку «</w:t>
            </w:r>
            <w:r>
              <w:t>Открыть</w:t>
            </w:r>
            <w:r w:rsidRPr="0086352D">
              <w:t>»</w:t>
            </w:r>
            <w:r>
              <w:t>.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7C2AC685" w14:textId="6BB802A8" w:rsidR="0034312E" w:rsidRDefault="0034312E" w:rsidP="00382F53">
            <w:pPr>
              <w:pStyle w:val="a9"/>
            </w:pPr>
            <w:r>
              <w:t xml:space="preserve">Приложение должно </w:t>
            </w:r>
            <w:r w:rsidR="002638BB">
              <w:t>открыть на компьютере соответствующую папку с документами</w:t>
            </w:r>
          </w:p>
        </w:tc>
        <w:tc>
          <w:tcPr>
            <w:tcW w:w="1695" w:type="dxa"/>
            <w:tcBorders>
              <w:bottom w:val="single" w:sz="4" w:space="0" w:color="auto"/>
            </w:tcBorders>
            <w:vAlign w:val="center"/>
          </w:tcPr>
          <w:p w14:paraId="100EDA8E" w14:textId="77777777" w:rsidR="0034312E" w:rsidRDefault="0034312E" w:rsidP="00382F53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В.7</w:t>
            </w:r>
          </w:p>
        </w:tc>
      </w:tr>
      <w:tr w:rsidR="0034312E" w14:paraId="5CC10EC4" w14:textId="77777777" w:rsidTr="005F7602">
        <w:tc>
          <w:tcPr>
            <w:tcW w:w="1129" w:type="dxa"/>
            <w:tcBorders>
              <w:bottom w:val="nil"/>
            </w:tcBorders>
            <w:vAlign w:val="center"/>
          </w:tcPr>
          <w:p w14:paraId="3BD13EA3" w14:textId="77777777" w:rsidR="0034312E" w:rsidRDefault="0034312E" w:rsidP="00382F53">
            <w:pPr>
              <w:pStyle w:val="ab"/>
            </w:pPr>
            <w:r>
              <w:t>Т8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655CD359" w14:textId="7C52FFD9" w:rsidR="0034312E" w:rsidRDefault="002638BB" w:rsidP="00382F53">
            <w:pPr>
              <w:pStyle w:val="a9"/>
            </w:pPr>
            <w:r>
              <w:t>Проверка работы удаления документов из папки преподавателя</w:t>
            </w:r>
          </w:p>
        </w:tc>
        <w:tc>
          <w:tcPr>
            <w:tcW w:w="2551" w:type="dxa"/>
            <w:tcBorders>
              <w:bottom w:val="nil"/>
            </w:tcBorders>
            <w:vAlign w:val="center"/>
          </w:tcPr>
          <w:p w14:paraId="1B0A07FD" w14:textId="77777777" w:rsidR="002638BB" w:rsidRPr="009A78A9" w:rsidRDefault="002638BB" w:rsidP="00097A79">
            <w:pPr>
              <w:pStyle w:val="a9"/>
              <w:numPr>
                <w:ilvl w:val="0"/>
                <w:numId w:val="16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6AE12CE1" w14:textId="77777777" w:rsidR="002638BB" w:rsidRPr="009A78A9" w:rsidRDefault="002638BB" w:rsidP="00097A79">
            <w:pPr>
              <w:pStyle w:val="a9"/>
              <w:numPr>
                <w:ilvl w:val="0"/>
                <w:numId w:val="16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5B83A7E0" w14:textId="77777777" w:rsidR="002638BB" w:rsidRDefault="002638BB" w:rsidP="00097A79">
            <w:pPr>
              <w:pStyle w:val="a9"/>
              <w:numPr>
                <w:ilvl w:val="0"/>
                <w:numId w:val="16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64CC2B31" w14:textId="77777777" w:rsidR="002638BB" w:rsidRDefault="002638BB" w:rsidP="00097A79">
            <w:pPr>
              <w:pStyle w:val="a9"/>
              <w:framePr w:hSpace="180" w:wrap="around" w:vAnchor="text" w:hAnchor="text" w:y="1"/>
              <w:numPr>
                <w:ilvl w:val="0"/>
                <w:numId w:val="16"/>
              </w:numPr>
              <w:suppressOverlap/>
            </w:pPr>
            <w:r>
              <w:t>Перейти на страницу «Документы»</w:t>
            </w:r>
            <w:r>
              <w:rPr>
                <w:lang w:val="en-US"/>
              </w:rPr>
              <w:t>;</w:t>
            </w:r>
          </w:p>
          <w:p w14:paraId="07A1E972" w14:textId="77777777" w:rsidR="002638BB" w:rsidRPr="00AD18D7" w:rsidRDefault="002638BB" w:rsidP="00097A79">
            <w:pPr>
              <w:pStyle w:val="a9"/>
              <w:numPr>
                <w:ilvl w:val="0"/>
                <w:numId w:val="16"/>
              </w:numPr>
            </w:pPr>
            <w:r>
              <w:t>В поле выбора нажать «</w:t>
            </w:r>
            <w:proofErr w:type="spellStart"/>
            <w:r>
              <w:t>Сельханович</w:t>
            </w:r>
            <w:proofErr w:type="spellEnd"/>
            <w:r>
              <w:t xml:space="preserve"> М.А.»;</w:t>
            </w:r>
          </w:p>
          <w:p w14:paraId="74C4F13E" w14:textId="0B564E04" w:rsidR="0034312E" w:rsidRDefault="002638BB" w:rsidP="00097A79">
            <w:pPr>
              <w:pStyle w:val="a9"/>
              <w:numPr>
                <w:ilvl w:val="0"/>
                <w:numId w:val="16"/>
              </w:numPr>
            </w:pPr>
            <w:r>
              <w:t>В поле выбора нажать «ОКР»</w:t>
            </w:r>
            <w:r w:rsidRPr="00AD18D7">
              <w:t>;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4267DC72" w14:textId="77777777" w:rsidR="0034312E" w:rsidRDefault="0034312E" w:rsidP="00382F53">
            <w:pPr>
              <w:pStyle w:val="a9"/>
            </w:pPr>
            <w:r>
              <w:t>Приложение должно загрузить в таблицу результаты запроса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2580E43F" w14:textId="77777777" w:rsidR="0034312E" w:rsidRDefault="0034312E" w:rsidP="00382F53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В.8</w:t>
            </w:r>
          </w:p>
        </w:tc>
      </w:tr>
    </w:tbl>
    <w:p w14:paraId="5E74C853" w14:textId="359E0A3B" w:rsidR="005F7602" w:rsidRDefault="005F7602"/>
    <w:p w14:paraId="0AFB3D8C" w14:textId="6374DB9B" w:rsidR="005F7602" w:rsidRDefault="005F7602"/>
    <w:p w14:paraId="1519A88C" w14:textId="00B5A8EE" w:rsidR="005F7602" w:rsidRPr="005F7602" w:rsidRDefault="005F7602" w:rsidP="005F7602">
      <w:pPr>
        <w:pStyle w:val="af1"/>
        <w:rPr>
          <w:lang w:val="en-US"/>
        </w:rPr>
      </w:pPr>
      <w:r>
        <w:t>Продолжение таблицы 3.</w:t>
      </w:r>
      <w:r>
        <w:rPr>
          <w:lang w:val="en-US"/>
        </w:rPr>
        <w:t>4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551"/>
        <w:gridCol w:w="1843"/>
        <w:gridCol w:w="1695"/>
      </w:tblGrid>
      <w:tr w:rsidR="005F7602" w14:paraId="37335441" w14:textId="77777777" w:rsidTr="00382F53">
        <w:tc>
          <w:tcPr>
            <w:tcW w:w="1129" w:type="dxa"/>
            <w:tcBorders>
              <w:bottom w:val="nil"/>
            </w:tcBorders>
            <w:vAlign w:val="center"/>
          </w:tcPr>
          <w:p w14:paraId="00FB2423" w14:textId="029D9FE7" w:rsidR="005F7602" w:rsidRDefault="005F7602" w:rsidP="005F7602">
            <w:pPr>
              <w:pStyle w:val="ab"/>
            </w:pPr>
            <w:r>
              <w:t>Номер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3DA5FAE0" w14:textId="740C022F" w:rsidR="005F7602" w:rsidRDefault="005F7602" w:rsidP="005F7602">
            <w:pPr>
              <w:pStyle w:val="a9"/>
              <w:ind w:firstLine="0"/>
              <w:jc w:val="center"/>
            </w:pPr>
            <w:r>
              <w:t>Описание</w:t>
            </w:r>
          </w:p>
        </w:tc>
        <w:tc>
          <w:tcPr>
            <w:tcW w:w="2551" w:type="dxa"/>
            <w:tcBorders>
              <w:bottom w:val="nil"/>
            </w:tcBorders>
            <w:vAlign w:val="center"/>
          </w:tcPr>
          <w:p w14:paraId="23964B01" w14:textId="0BBCB7CC" w:rsidR="005F7602" w:rsidRDefault="005F7602" w:rsidP="005F7602">
            <w:pPr>
              <w:pStyle w:val="a9"/>
              <w:ind w:firstLine="0"/>
              <w:jc w:val="center"/>
            </w:pPr>
            <w:r>
              <w:t>Шаги</w:t>
            </w:r>
          </w:p>
        </w:tc>
        <w:tc>
          <w:tcPr>
            <w:tcW w:w="1843" w:type="dxa"/>
            <w:tcBorders>
              <w:bottom w:val="nil"/>
            </w:tcBorders>
          </w:tcPr>
          <w:p w14:paraId="57C82C52" w14:textId="61E3B4BF" w:rsidR="005F7602" w:rsidRDefault="005F7602" w:rsidP="005F7602">
            <w:pPr>
              <w:pStyle w:val="a9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1695" w:type="dxa"/>
            <w:tcBorders>
              <w:bottom w:val="nil"/>
            </w:tcBorders>
          </w:tcPr>
          <w:p w14:paraId="35592027" w14:textId="7799E098" w:rsidR="005F7602" w:rsidRDefault="005F7602" w:rsidP="005F7602">
            <w:pPr>
              <w:pStyle w:val="a9"/>
              <w:ind w:firstLine="0"/>
              <w:jc w:val="center"/>
            </w:pPr>
            <w:r>
              <w:t>Фактический результат</w:t>
            </w:r>
          </w:p>
        </w:tc>
      </w:tr>
      <w:tr w:rsidR="005F7602" w14:paraId="1F047282" w14:textId="77777777" w:rsidTr="00382F53">
        <w:tc>
          <w:tcPr>
            <w:tcW w:w="1129" w:type="dxa"/>
            <w:tcBorders>
              <w:bottom w:val="nil"/>
            </w:tcBorders>
            <w:vAlign w:val="center"/>
          </w:tcPr>
          <w:p w14:paraId="09C2E39D" w14:textId="77777777" w:rsidR="005F7602" w:rsidRDefault="005F7602" w:rsidP="00382F53">
            <w:pPr>
              <w:pStyle w:val="ab"/>
            </w:pP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14A2C153" w14:textId="77777777" w:rsidR="005F7602" w:rsidRDefault="005F7602" w:rsidP="00382F53">
            <w:pPr>
              <w:pStyle w:val="a9"/>
            </w:pPr>
          </w:p>
        </w:tc>
        <w:tc>
          <w:tcPr>
            <w:tcW w:w="2551" w:type="dxa"/>
            <w:tcBorders>
              <w:bottom w:val="nil"/>
            </w:tcBorders>
            <w:vAlign w:val="center"/>
          </w:tcPr>
          <w:p w14:paraId="5DEE2939" w14:textId="77777777" w:rsidR="005F7602" w:rsidRDefault="005F7602" w:rsidP="00097A79">
            <w:pPr>
              <w:pStyle w:val="a9"/>
              <w:numPr>
                <w:ilvl w:val="0"/>
                <w:numId w:val="16"/>
              </w:numPr>
            </w:pPr>
            <w:r>
              <w:t>В поле выбора «Доступные документы» выбрать «ОКР №1»;</w:t>
            </w:r>
          </w:p>
          <w:p w14:paraId="42DF44F9" w14:textId="14B053BD" w:rsidR="005F7602" w:rsidRDefault="005F7602" w:rsidP="00097A79">
            <w:pPr>
              <w:pStyle w:val="a9"/>
              <w:numPr>
                <w:ilvl w:val="0"/>
                <w:numId w:val="16"/>
              </w:numPr>
            </w:pPr>
            <w:r w:rsidRPr="0086352D">
              <w:t>Нажать на кнопку «</w:t>
            </w:r>
            <w:r>
              <w:t>Удалить</w:t>
            </w:r>
            <w:r w:rsidRPr="0086352D">
              <w:t>»</w:t>
            </w:r>
            <w:r>
              <w:t>.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0A65EAAA" w14:textId="77777777" w:rsidR="005F7602" w:rsidRDefault="005F7602" w:rsidP="00382F53">
            <w:pPr>
              <w:pStyle w:val="a9"/>
            </w:pP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02E825F2" w14:textId="77777777" w:rsidR="005F7602" w:rsidRDefault="005F7602" w:rsidP="00382F53">
            <w:pPr>
              <w:pStyle w:val="a9"/>
            </w:pPr>
          </w:p>
        </w:tc>
      </w:tr>
      <w:tr w:rsidR="0034312E" w14:paraId="4EBA64D1" w14:textId="77777777" w:rsidTr="00382F53">
        <w:tc>
          <w:tcPr>
            <w:tcW w:w="1129" w:type="dxa"/>
            <w:tcBorders>
              <w:bottom w:val="nil"/>
            </w:tcBorders>
            <w:vAlign w:val="center"/>
          </w:tcPr>
          <w:p w14:paraId="756052C9" w14:textId="77777777" w:rsidR="0034312E" w:rsidRDefault="0034312E" w:rsidP="00382F53">
            <w:pPr>
              <w:pStyle w:val="ab"/>
            </w:pPr>
            <w:r>
              <w:t>Т9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0B54E435" w14:textId="08684341" w:rsidR="0034312E" w:rsidRDefault="0034312E" w:rsidP="00382F53">
            <w:pPr>
              <w:pStyle w:val="a9"/>
            </w:pPr>
            <w:r>
              <w:t xml:space="preserve">Проверка </w:t>
            </w:r>
            <w:r w:rsidR="005F7602">
              <w:t>создания протокола</w:t>
            </w:r>
          </w:p>
        </w:tc>
        <w:tc>
          <w:tcPr>
            <w:tcW w:w="2551" w:type="dxa"/>
            <w:tcBorders>
              <w:bottom w:val="nil"/>
            </w:tcBorders>
            <w:vAlign w:val="center"/>
          </w:tcPr>
          <w:p w14:paraId="63B052C1" w14:textId="77777777" w:rsidR="005F7602" w:rsidRPr="009A78A9" w:rsidRDefault="005F7602" w:rsidP="00097A79">
            <w:pPr>
              <w:pStyle w:val="a9"/>
              <w:numPr>
                <w:ilvl w:val="0"/>
                <w:numId w:val="21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7E63A454" w14:textId="77777777" w:rsidR="005F7602" w:rsidRPr="009A78A9" w:rsidRDefault="005F7602" w:rsidP="00097A79">
            <w:pPr>
              <w:pStyle w:val="a9"/>
              <w:numPr>
                <w:ilvl w:val="0"/>
                <w:numId w:val="21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4FA43223" w14:textId="77777777" w:rsidR="005F7602" w:rsidRDefault="005F7602" w:rsidP="00097A79">
            <w:pPr>
              <w:pStyle w:val="a9"/>
              <w:numPr>
                <w:ilvl w:val="0"/>
                <w:numId w:val="21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692439DC" w14:textId="71A48F02" w:rsidR="005F7602" w:rsidRDefault="005F7602" w:rsidP="00097A79">
            <w:pPr>
              <w:pStyle w:val="a9"/>
              <w:framePr w:hSpace="180" w:wrap="around" w:vAnchor="text" w:hAnchor="text" w:y="1"/>
              <w:numPr>
                <w:ilvl w:val="0"/>
                <w:numId w:val="21"/>
              </w:numPr>
              <w:suppressOverlap/>
            </w:pPr>
            <w:r>
              <w:t>Перейти на страницу «Протоколы»</w:t>
            </w:r>
            <w:r>
              <w:rPr>
                <w:lang w:val="en-US"/>
              </w:rPr>
              <w:t>;</w:t>
            </w:r>
          </w:p>
          <w:p w14:paraId="1E124D22" w14:textId="77777777" w:rsidR="0034312E" w:rsidRPr="005F7602" w:rsidRDefault="005F7602" w:rsidP="00097A79">
            <w:pPr>
              <w:pStyle w:val="a9"/>
              <w:numPr>
                <w:ilvl w:val="0"/>
                <w:numId w:val="21"/>
              </w:numPr>
            </w:pPr>
            <w:r>
              <w:t>В поле ввода указать номер</w:t>
            </w:r>
            <w:r w:rsidR="0034312E" w:rsidRPr="005F7602">
              <w:t>;</w:t>
            </w:r>
          </w:p>
          <w:p w14:paraId="6F9CF08A" w14:textId="77777777" w:rsidR="005F7602" w:rsidRDefault="005F7602" w:rsidP="00097A79">
            <w:pPr>
              <w:pStyle w:val="a9"/>
              <w:numPr>
                <w:ilvl w:val="0"/>
                <w:numId w:val="21"/>
              </w:numPr>
            </w:pPr>
            <w:r>
              <w:t>В поле дата указать дату заседания;</w:t>
            </w:r>
          </w:p>
          <w:p w14:paraId="4138380B" w14:textId="063AA449" w:rsidR="005F7602" w:rsidRPr="00232BFF" w:rsidRDefault="005F7602" w:rsidP="00097A79">
            <w:pPr>
              <w:pStyle w:val="a9"/>
              <w:numPr>
                <w:ilvl w:val="0"/>
                <w:numId w:val="21"/>
              </w:numPr>
            </w:pPr>
            <w:r>
              <w:t>Нажать на кнопку «Создать прот</w:t>
            </w:r>
            <w:r w:rsidR="00F468D5">
              <w:t>о</w:t>
            </w:r>
            <w:r>
              <w:t>кол».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24CAD477" w14:textId="5B6D093C" w:rsidR="0034312E" w:rsidRPr="00F468D5" w:rsidRDefault="0034312E" w:rsidP="00382F53">
            <w:pPr>
              <w:pStyle w:val="a9"/>
            </w:pPr>
            <w:r>
              <w:t xml:space="preserve">Приложение должно </w:t>
            </w:r>
            <w:r w:rsidR="005F7602">
              <w:t>открыть шаблон протокола</w:t>
            </w:r>
            <w:r w:rsidR="00F468D5">
              <w:t xml:space="preserve"> в </w:t>
            </w:r>
            <w:r w:rsidR="00F468D5">
              <w:rPr>
                <w:lang w:val="en-US"/>
              </w:rPr>
              <w:t>Word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1445A43D" w14:textId="77777777" w:rsidR="0034312E" w:rsidRDefault="0034312E" w:rsidP="00382F53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В.9</w:t>
            </w:r>
          </w:p>
        </w:tc>
      </w:tr>
      <w:tr w:rsidR="0034312E" w14:paraId="34589143" w14:textId="77777777" w:rsidTr="00382F53"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015417CA" w14:textId="77777777" w:rsidR="0034312E" w:rsidRDefault="0034312E" w:rsidP="00382F53">
            <w:pPr>
              <w:pStyle w:val="ab"/>
            </w:pPr>
            <w:r>
              <w:t>Т10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122153F0" w14:textId="19F6A080" w:rsidR="0034312E" w:rsidRDefault="00F468D5" w:rsidP="00382F53">
            <w:pPr>
              <w:pStyle w:val="a9"/>
            </w:pPr>
            <w:r>
              <w:t>Проверка создания протокола без указания даты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69D3494A" w14:textId="77777777" w:rsidR="00F468D5" w:rsidRPr="009A78A9" w:rsidRDefault="00F468D5" w:rsidP="00097A79">
            <w:pPr>
              <w:pStyle w:val="a9"/>
              <w:numPr>
                <w:ilvl w:val="0"/>
                <w:numId w:val="22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69AF93FE" w14:textId="77777777" w:rsidR="00F468D5" w:rsidRPr="009A78A9" w:rsidRDefault="00F468D5" w:rsidP="00097A79">
            <w:pPr>
              <w:pStyle w:val="a9"/>
              <w:numPr>
                <w:ilvl w:val="0"/>
                <w:numId w:val="22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0FCD57A2" w14:textId="77777777" w:rsidR="00F468D5" w:rsidRDefault="00F468D5" w:rsidP="00097A79">
            <w:pPr>
              <w:pStyle w:val="a9"/>
              <w:numPr>
                <w:ilvl w:val="0"/>
                <w:numId w:val="22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53A7ABF4" w14:textId="77777777" w:rsidR="00F468D5" w:rsidRDefault="00F468D5" w:rsidP="00097A79">
            <w:pPr>
              <w:pStyle w:val="a9"/>
              <w:framePr w:hSpace="180" w:wrap="around" w:vAnchor="text" w:hAnchor="text" w:y="1"/>
              <w:numPr>
                <w:ilvl w:val="0"/>
                <w:numId w:val="22"/>
              </w:numPr>
              <w:suppressOverlap/>
            </w:pPr>
            <w:r>
              <w:t>Перейти на страницу «Протоколы»</w:t>
            </w:r>
            <w:r>
              <w:rPr>
                <w:lang w:val="en-US"/>
              </w:rPr>
              <w:t>;</w:t>
            </w:r>
          </w:p>
          <w:p w14:paraId="627CA221" w14:textId="77777777" w:rsidR="00F468D5" w:rsidRPr="005F7602" w:rsidRDefault="00F468D5" w:rsidP="00097A79">
            <w:pPr>
              <w:pStyle w:val="a9"/>
              <w:numPr>
                <w:ilvl w:val="0"/>
                <w:numId w:val="22"/>
              </w:numPr>
            </w:pPr>
            <w:r>
              <w:t>В поле ввода указать номер</w:t>
            </w:r>
            <w:r w:rsidRPr="005F7602">
              <w:t>;</w:t>
            </w:r>
          </w:p>
          <w:p w14:paraId="35B5D677" w14:textId="4D5F637A" w:rsidR="0034312E" w:rsidRDefault="00F468D5" w:rsidP="00097A79">
            <w:pPr>
              <w:pStyle w:val="a9"/>
              <w:numPr>
                <w:ilvl w:val="0"/>
                <w:numId w:val="22"/>
              </w:numPr>
            </w:pPr>
            <w:r>
              <w:t>Нажать на кнопку «Создать протокол».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1BF17311" w14:textId="3F87B66C" w:rsidR="0034312E" w:rsidRPr="00F468D5" w:rsidRDefault="0034312E" w:rsidP="00382F53">
            <w:pPr>
              <w:pStyle w:val="a9"/>
            </w:pPr>
            <w:r>
              <w:t xml:space="preserve">Приложение должно </w:t>
            </w:r>
            <w:r w:rsidR="00F468D5">
              <w:t>открыть</w:t>
            </w:r>
            <w:r w:rsidR="00F468D5" w:rsidRPr="00F468D5">
              <w:t xml:space="preserve"> </w:t>
            </w:r>
            <w:r w:rsidR="00F468D5">
              <w:t xml:space="preserve">шаблон протокола </w:t>
            </w:r>
            <w:r w:rsidR="00F468D5">
              <w:rPr>
                <w:lang w:val="en-US"/>
              </w:rPr>
              <w:t>Word</w:t>
            </w:r>
            <w:r w:rsidR="00F468D5">
              <w:t xml:space="preserve"> </w:t>
            </w:r>
            <w:r w:rsidR="00F468D5">
              <w:rPr>
                <w:lang w:val="en-US"/>
              </w:rPr>
              <w:t>c</w:t>
            </w:r>
            <w:r w:rsidR="00F468D5" w:rsidRPr="00F468D5">
              <w:t xml:space="preserve"> </w:t>
            </w:r>
            <w:r w:rsidR="00F468D5">
              <w:t>указанием текущей даты</w:t>
            </w:r>
          </w:p>
        </w:tc>
        <w:tc>
          <w:tcPr>
            <w:tcW w:w="1695" w:type="dxa"/>
            <w:tcBorders>
              <w:bottom w:val="single" w:sz="4" w:space="0" w:color="auto"/>
            </w:tcBorders>
            <w:vAlign w:val="center"/>
          </w:tcPr>
          <w:p w14:paraId="18D812DE" w14:textId="77777777" w:rsidR="0034312E" w:rsidRDefault="0034312E" w:rsidP="00382F53">
            <w:pPr>
              <w:pStyle w:val="a9"/>
            </w:pPr>
            <w:r>
              <w:t>Соответствует ожидаемому</w:t>
            </w:r>
            <w:r w:rsidRPr="00C867FE">
              <w:t>,</w:t>
            </w:r>
            <w:r>
              <w:t xml:space="preserve"> представлен в приложении В на рисунке В.10</w:t>
            </w:r>
          </w:p>
        </w:tc>
      </w:tr>
    </w:tbl>
    <w:p w14:paraId="130143F4" w14:textId="77777777" w:rsidR="0034312E" w:rsidRPr="0034312E" w:rsidRDefault="0034312E" w:rsidP="00F468D5">
      <w:pPr>
        <w:ind w:firstLine="0"/>
      </w:pPr>
    </w:p>
    <w:p w14:paraId="55B4BFE6" w14:textId="105EB5F6" w:rsidR="005F2D5A" w:rsidRDefault="005F2D5A" w:rsidP="00F468D5">
      <w:pPr>
        <w:pStyle w:val="2"/>
        <w:spacing w:before="280" w:after="560"/>
        <w:ind w:left="-142"/>
      </w:pPr>
      <w:bookmarkStart w:id="136" w:name="_Toc196203070"/>
      <w:bookmarkStart w:id="137" w:name="_Toc196203090"/>
      <w:bookmarkStart w:id="138" w:name="_Toc196203371"/>
      <w:bookmarkStart w:id="139" w:name="_Toc196203439"/>
      <w:bookmarkStart w:id="140" w:name="_Toc196203465"/>
      <w:bookmarkStart w:id="141" w:name="_Toc196203860"/>
      <w:bookmarkStart w:id="142" w:name="_Toc196289822"/>
      <w:bookmarkStart w:id="143" w:name="_Toc196290032"/>
      <w:bookmarkStart w:id="144" w:name="_Toc199161133"/>
      <w:r>
        <w:t>Описание справочной системы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14:paraId="44C674EA" w14:textId="5F76E7A8" w:rsidR="00F468D5" w:rsidRPr="00C10FD6" w:rsidRDefault="00F468D5" w:rsidP="00F468D5">
      <w:r>
        <w:t>Справочная система</w:t>
      </w:r>
      <w:r w:rsidR="00A85312">
        <w:t xml:space="preserve"> </w:t>
      </w:r>
      <w:r w:rsidR="00A85312">
        <w:rPr>
          <w:rFonts w:eastAsia="Times New Roman" w:cs="Times New Roman"/>
          <w:color w:val="000000"/>
          <w:szCs w:val="28"/>
        </w:rPr>
        <w:t>для</w:t>
      </w:r>
      <w:r w:rsidR="00A85312">
        <w:t xml:space="preserve"> </w:t>
      </w:r>
      <w:r w:rsidR="00A85312" w:rsidRPr="00BD3392">
        <w:rPr>
          <w:rFonts w:eastAsia="Times New Roman" w:cs="Times New Roman"/>
          <w:color w:val="000000"/>
          <w:szCs w:val="28"/>
        </w:rPr>
        <w:t>электронного органайзера председателя цикловой комиссии</w:t>
      </w:r>
      <w:r>
        <w:t xml:space="preserve"> была разработана с помощью </w:t>
      </w:r>
      <w:r>
        <w:rPr>
          <w:lang w:val="en-US"/>
        </w:rPr>
        <w:t>Dr</w:t>
      </w:r>
      <w:r w:rsidRPr="00C10FD6">
        <w:t>.</w:t>
      </w:r>
      <w:r>
        <w:rPr>
          <w:lang w:val="en-US"/>
        </w:rPr>
        <w:t>Explain</w:t>
      </w:r>
      <w:r>
        <w:t> </w:t>
      </w:r>
      <w:r w:rsidRPr="00C10FD6">
        <w:t xml:space="preserve">– </w:t>
      </w:r>
      <w:r>
        <w:t>программного обеспечения, предназначенного для создания документации, справочных систем и руководств. Оно позволяет разработчикам и техническим специалистам автоматически генерировать справку для программ, веб-сайтов и мобильных приложений.</w:t>
      </w:r>
    </w:p>
    <w:p w14:paraId="0C801F09" w14:textId="77777777" w:rsidR="00F468D5" w:rsidRDefault="00F468D5" w:rsidP="00F468D5">
      <w:r>
        <w:t>Справочная система содержит следующие разделы:</w:t>
      </w:r>
    </w:p>
    <w:p w14:paraId="2A335092" w14:textId="7E7CCED6" w:rsidR="00F468D5" w:rsidRDefault="00F468D5" w:rsidP="00097A79">
      <w:pPr>
        <w:pStyle w:val="ad"/>
        <w:numPr>
          <w:ilvl w:val="0"/>
          <w:numId w:val="23"/>
        </w:numPr>
      </w:pPr>
      <w:r>
        <w:t xml:space="preserve">раздел «Окно </w:t>
      </w:r>
      <w:r w:rsidR="00A85312">
        <w:t>аутентификации</w:t>
      </w:r>
      <w:r>
        <w:t>»</w:t>
      </w:r>
      <w:r>
        <w:rPr>
          <w:lang w:val="en-US"/>
        </w:rPr>
        <w:t>;</w:t>
      </w:r>
    </w:p>
    <w:p w14:paraId="0DA6C2A4" w14:textId="77777777" w:rsidR="00F468D5" w:rsidRDefault="00F468D5" w:rsidP="00097A79">
      <w:pPr>
        <w:pStyle w:val="ad"/>
        <w:numPr>
          <w:ilvl w:val="0"/>
          <w:numId w:val="23"/>
        </w:numPr>
      </w:pPr>
      <w:r>
        <w:t>раздел «Главное окно».</w:t>
      </w:r>
    </w:p>
    <w:p w14:paraId="274CD611" w14:textId="6A1765EF" w:rsidR="00A85312" w:rsidRDefault="00F468D5" w:rsidP="00A85312">
      <w:pPr>
        <w:pStyle w:val="ad"/>
        <w:ind w:left="0"/>
      </w:pPr>
      <w:r>
        <w:t xml:space="preserve">Раздел «Окно аутентификации» содержит </w:t>
      </w:r>
      <w:r w:rsidR="00A85312">
        <w:t>один</w:t>
      </w:r>
      <w:r>
        <w:t xml:space="preserve"> подраздел</w:t>
      </w:r>
      <w:r w:rsidR="00A85312">
        <w:t xml:space="preserve"> – п</w:t>
      </w:r>
      <w:r>
        <w:t>одраздел «Страница авторизации» – содержит подробное описание процесса авторизации</w:t>
      </w:r>
      <w:r w:rsidR="00A85312">
        <w:t>.</w:t>
      </w:r>
    </w:p>
    <w:p w14:paraId="6CA3ECCC" w14:textId="625B5AD1" w:rsidR="00F468D5" w:rsidRDefault="00F468D5" w:rsidP="00A85312">
      <w:pPr>
        <w:pStyle w:val="ad"/>
        <w:ind w:left="709" w:firstLine="0"/>
      </w:pPr>
      <w:r>
        <w:t xml:space="preserve">Раздел «Главное окно» содержит </w:t>
      </w:r>
      <w:r w:rsidR="00A85312">
        <w:t>четыре</w:t>
      </w:r>
      <w:r>
        <w:t xml:space="preserve"> подраздел</w:t>
      </w:r>
      <w:r w:rsidR="00A85312">
        <w:t>а</w:t>
      </w:r>
      <w:r>
        <w:t>:</w:t>
      </w:r>
    </w:p>
    <w:p w14:paraId="67C04398" w14:textId="1D7666EA" w:rsidR="00F468D5" w:rsidRDefault="00F468D5" w:rsidP="00097A79">
      <w:pPr>
        <w:pStyle w:val="ad"/>
        <w:numPr>
          <w:ilvl w:val="0"/>
          <w:numId w:val="24"/>
        </w:numPr>
      </w:pPr>
      <w:r>
        <w:t>подраздел «</w:t>
      </w:r>
      <w:r w:rsidR="00A85312">
        <w:t>Преподаватели</w:t>
      </w:r>
      <w:r>
        <w:t>» – содержит подробное описание функций, которые доступны на странице «</w:t>
      </w:r>
      <w:r w:rsidR="00A85312">
        <w:t>Преподаватели</w:t>
      </w:r>
      <w:r>
        <w:t>»</w:t>
      </w:r>
      <w:r w:rsidRPr="000D7D0F">
        <w:t>;</w:t>
      </w:r>
    </w:p>
    <w:p w14:paraId="55EE173A" w14:textId="236B564B" w:rsidR="00F468D5" w:rsidRDefault="00F468D5" w:rsidP="00097A79">
      <w:pPr>
        <w:pStyle w:val="ad"/>
        <w:numPr>
          <w:ilvl w:val="0"/>
          <w:numId w:val="24"/>
        </w:numPr>
      </w:pPr>
      <w:r>
        <w:t>подраздел «</w:t>
      </w:r>
      <w:r w:rsidR="00A85312">
        <w:t>Задания</w:t>
      </w:r>
      <w:r>
        <w:t>» – содержит подробное описание функций, которые доступны на странице «</w:t>
      </w:r>
      <w:r w:rsidR="00A85312">
        <w:t>Задания</w:t>
      </w:r>
      <w:r>
        <w:t>»</w:t>
      </w:r>
      <w:r w:rsidRPr="000D7D0F">
        <w:t>;</w:t>
      </w:r>
    </w:p>
    <w:p w14:paraId="29FDF353" w14:textId="132B740C" w:rsidR="00F468D5" w:rsidRPr="000D7D0F" w:rsidRDefault="00F468D5" w:rsidP="00097A79">
      <w:pPr>
        <w:pStyle w:val="ad"/>
        <w:numPr>
          <w:ilvl w:val="0"/>
          <w:numId w:val="24"/>
        </w:numPr>
      </w:pPr>
      <w:r>
        <w:t>подраздел «</w:t>
      </w:r>
      <w:r w:rsidR="00A85312">
        <w:t>Документы</w:t>
      </w:r>
      <w:r>
        <w:t>» – содержит подробное описание функций, которые доступны на странице «</w:t>
      </w:r>
      <w:r w:rsidR="00A85312">
        <w:t>Документы</w:t>
      </w:r>
      <w:r>
        <w:t>»</w:t>
      </w:r>
      <w:r w:rsidRPr="000D7D0F">
        <w:t>;</w:t>
      </w:r>
    </w:p>
    <w:p w14:paraId="4D5F755A" w14:textId="77777777" w:rsidR="00A85312" w:rsidRDefault="00F468D5" w:rsidP="00097A79">
      <w:pPr>
        <w:pStyle w:val="ad"/>
        <w:numPr>
          <w:ilvl w:val="0"/>
          <w:numId w:val="24"/>
        </w:numPr>
      </w:pPr>
      <w:r>
        <w:t>подраздел «</w:t>
      </w:r>
      <w:r w:rsidR="00A85312">
        <w:t>Протоколы</w:t>
      </w:r>
      <w:r>
        <w:t>» –</w:t>
      </w:r>
      <w:r w:rsidRPr="000D7D0F">
        <w:t xml:space="preserve"> </w:t>
      </w:r>
      <w:r>
        <w:t>содержит подробное описание функций, которые доступны на странице «</w:t>
      </w:r>
      <w:r w:rsidR="00A85312">
        <w:t>Протоколы</w:t>
      </w:r>
      <w:r>
        <w:t>»</w:t>
      </w:r>
      <w:r w:rsidR="00A85312">
        <w:t>.</w:t>
      </w:r>
    </w:p>
    <w:p w14:paraId="3D27D572" w14:textId="28F1553B" w:rsidR="00F468D5" w:rsidRDefault="00F468D5" w:rsidP="00A85312">
      <w:pPr>
        <w:pStyle w:val="ad"/>
        <w:ind w:left="0"/>
      </w:pPr>
      <w:r>
        <w:t>Открыть справочную систему в приложении можно на любой странице, нажав на кнопку «Справка», которая расположена в правом верхнем углу приложения.</w:t>
      </w:r>
    </w:p>
    <w:p w14:paraId="3C34580C" w14:textId="77777777" w:rsidR="00F468D5" w:rsidRDefault="00F468D5" w:rsidP="00F468D5">
      <w:r>
        <w:t>Содержание справочной системы представлено на рисунках 3.2 – 3.3.</w:t>
      </w:r>
    </w:p>
    <w:p w14:paraId="3F2291D6" w14:textId="0A5636BC" w:rsidR="00F468D5" w:rsidRDefault="00A763A9" w:rsidP="00F468D5">
      <w:pPr>
        <w:pStyle w:val="a7"/>
      </w:pPr>
      <w:r w:rsidRPr="00A763A9">
        <w:rPr>
          <w:noProof/>
        </w:rPr>
        <w:drawing>
          <wp:inline distT="0" distB="0" distL="0" distR="0" wp14:anchorId="0EC05C87" wp14:editId="04AA50A2">
            <wp:extent cx="5940425" cy="4022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3A9">
        <w:rPr>
          <w:noProof/>
        </w:rPr>
        <w:t xml:space="preserve"> </w:t>
      </w:r>
    </w:p>
    <w:p w14:paraId="2C41918A" w14:textId="77777777" w:rsidR="00F468D5" w:rsidRDefault="00F468D5" w:rsidP="00F468D5">
      <w:pPr>
        <w:pStyle w:val="a7"/>
      </w:pPr>
      <w:r>
        <w:t>Рисунок 3.2 – Начальная страница справочной системы</w:t>
      </w:r>
    </w:p>
    <w:p w14:paraId="6A7929F5" w14:textId="0B8A4388" w:rsidR="00F468D5" w:rsidRDefault="00A763A9" w:rsidP="00F468D5">
      <w:pPr>
        <w:pStyle w:val="a7"/>
      </w:pPr>
      <w:r w:rsidRPr="00A763A9">
        <w:rPr>
          <w:noProof/>
        </w:rPr>
        <w:drawing>
          <wp:inline distT="0" distB="0" distL="0" distR="0" wp14:anchorId="270354B9" wp14:editId="45D5F5A1">
            <wp:extent cx="5940425" cy="45859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3A9">
        <w:rPr>
          <w:noProof/>
        </w:rPr>
        <w:t xml:space="preserve"> </w:t>
      </w:r>
    </w:p>
    <w:p w14:paraId="207EF9D8" w14:textId="0FE0BD89" w:rsidR="00F468D5" w:rsidRPr="00F468D5" w:rsidRDefault="00F468D5" w:rsidP="00F468D5">
      <w:pPr>
        <w:pStyle w:val="a7"/>
      </w:pPr>
      <w:r>
        <w:t>Рисунок 3.3 – Содержание справочной системы</w:t>
      </w:r>
    </w:p>
    <w:p w14:paraId="2DEDAE73" w14:textId="6CACFFCE" w:rsidR="000819C1" w:rsidRDefault="000819C1" w:rsidP="00AB517A">
      <w:pPr>
        <w:pStyle w:val="1"/>
        <w:spacing w:after="280"/>
      </w:pPr>
      <w:bookmarkStart w:id="145" w:name="_Toc196203071"/>
      <w:bookmarkStart w:id="146" w:name="_Toc196203091"/>
      <w:bookmarkStart w:id="147" w:name="_Toc196203372"/>
      <w:bookmarkStart w:id="148" w:name="_Toc196203440"/>
      <w:bookmarkStart w:id="149" w:name="_Toc196203466"/>
      <w:bookmarkStart w:id="150" w:name="_Toc196203861"/>
      <w:bookmarkStart w:id="151" w:name="_Toc196289823"/>
      <w:bookmarkStart w:id="152" w:name="_Toc196290033"/>
      <w:bookmarkStart w:id="153" w:name="_Toc199161134"/>
      <w:r>
        <w:t>Применение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</w:p>
    <w:p w14:paraId="59BC47DC" w14:textId="1D3D29B7" w:rsidR="005F2D5A" w:rsidRDefault="005F2D5A" w:rsidP="00AB517A">
      <w:pPr>
        <w:pStyle w:val="2"/>
        <w:spacing w:after="560"/>
        <w:ind w:left="-142"/>
      </w:pPr>
      <w:bookmarkStart w:id="154" w:name="_Toc196203072"/>
      <w:bookmarkStart w:id="155" w:name="_Toc196203092"/>
      <w:bookmarkStart w:id="156" w:name="_Toc196203373"/>
      <w:bookmarkStart w:id="157" w:name="_Toc196203441"/>
      <w:bookmarkStart w:id="158" w:name="_Toc196203467"/>
      <w:bookmarkStart w:id="159" w:name="_Toc196203862"/>
      <w:bookmarkStart w:id="160" w:name="_Toc196289824"/>
      <w:bookmarkStart w:id="161" w:name="_Toc196290034"/>
      <w:bookmarkStart w:id="162" w:name="_Toc199161135"/>
      <w:r>
        <w:t>Назначение программного средства</w:t>
      </w:r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37946C51" w14:textId="5ADD0355" w:rsidR="00541EA7" w:rsidRPr="00541EA7" w:rsidRDefault="00541EA7" w:rsidP="00541EA7">
      <w:r w:rsidRPr="00541EA7">
        <w:t>Разработанное программное средство (ПС) получило название «</w:t>
      </w:r>
      <w:proofErr w:type="spellStart"/>
      <w:r>
        <w:rPr>
          <w:lang w:val="en-US"/>
        </w:rPr>
        <w:t>KBPOrganizer</w:t>
      </w:r>
      <w:proofErr w:type="spellEnd"/>
      <w:r w:rsidRPr="00541EA7">
        <w:t>». Оно предназначено для упрощения и автоматизации управленческих задач председателя цикловой комиссии ЧУО «Колледж бизнеса и права», обеспечивая эффективное ведение базы данных преподавателей, дисциплин и планов работ, а также удобное управление заданиями и документацией.</w:t>
      </w:r>
    </w:p>
    <w:p w14:paraId="540C2555" w14:textId="77777777" w:rsidR="00541EA7" w:rsidRPr="00541EA7" w:rsidRDefault="00541EA7" w:rsidP="00541EA7">
      <w:r w:rsidRPr="00541EA7">
        <w:t>Основные функции ПС:</w:t>
      </w:r>
    </w:p>
    <w:p w14:paraId="710119C6" w14:textId="77777777" w:rsidR="00541EA7" w:rsidRPr="00541EA7" w:rsidRDefault="00541EA7" w:rsidP="00541EA7">
      <w:r w:rsidRPr="00541EA7">
        <w:t>функция входа в систему по заранее выданным паролям с обеспечением безопасности данных;</w:t>
      </w:r>
    </w:p>
    <w:p w14:paraId="5246B059" w14:textId="77777777" w:rsidR="00541EA7" w:rsidRPr="00541EA7" w:rsidRDefault="00541EA7" w:rsidP="00541EA7">
      <w:r w:rsidRPr="00541EA7">
        <w:t>функция ведения базы данных преподавателей, их дисциплин и планов работ с возможностью поиска, добавления, редактирования и удаления записей;</w:t>
      </w:r>
    </w:p>
    <w:p w14:paraId="7CE82410" w14:textId="77777777" w:rsidR="00541EA7" w:rsidRPr="00541EA7" w:rsidRDefault="00541EA7" w:rsidP="00541EA7">
      <w:r w:rsidRPr="00541EA7">
        <w:t>функция выдачи заданий преподавателям с установлением сроков сдачи, включая возможности добавления, редактирования и удаления заданий;</w:t>
      </w:r>
    </w:p>
    <w:p w14:paraId="70BC82EE" w14:textId="77777777" w:rsidR="00541EA7" w:rsidRPr="00541EA7" w:rsidRDefault="00541EA7" w:rsidP="00541EA7">
      <w:r w:rsidRPr="00541EA7">
        <w:t>функция редактирования планов работ (добавление, удаление, изменение записей) с удобным доступом к информации;</w:t>
      </w:r>
    </w:p>
    <w:p w14:paraId="0AF7CDE3" w14:textId="77777777" w:rsidR="00541EA7" w:rsidRPr="00541EA7" w:rsidRDefault="00541EA7" w:rsidP="00541EA7">
      <w:r w:rsidRPr="00541EA7">
        <w:t>функция автоматического создания шаблонов протоколов в формате Word для упрощения документооборота;</w:t>
      </w:r>
    </w:p>
    <w:p w14:paraId="5FA246D1" w14:textId="77777777" w:rsidR="00541EA7" w:rsidRPr="00541EA7" w:rsidRDefault="00541EA7" w:rsidP="00541EA7">
      <w:r w:rsidRPr="00541EA7">
        <w:t>функция организации лаконичного и интуитивно понятного интерфейса с меню, кнопочными формами и панелями инструментов;</w:t>
      </w:r>
    </w:p>
    <w:p w14:paraId="6F83B975" w14:textId="77777777" w:rsidR="00541EA7" w:rsidRPr="00541EA7" w:rsidRDefault="00541EA7" w:rsidP="00541EA7">
      <w:r w:rsidRPr="00541EA7">
        <w:t>функция справочной системы для помощи пользователям в работе с приложением.</w:t>
      </w:r>
    </w:p>
    <w:p w14:paraId="765C7719" w14:textId="62B882BC" w:rsidR="00AB517A" w:rsidRPr="00AB517A" w:rsidRDefault="00541EA7" w:rsidP="00541EA7">
      <w:r w:rsidRPr="00541EA7">
        <w:t>Разработанная система ориентирована на потребности председателя цикловой комиссии ЧУО «Колледж бизнеса и права» и обеспечивает надежность, безопасность и удобство эксплуатации в рамках учебного процесса данного учреждения.</w:t>
      </w:r>
    </w:p>
    <w:p w14:paraId="2CC2D553" w14:textId="60BC9730" w:rsidR="005F2D5A" w:rsidRDefault="005F2D5A" w:rsidP="00541EA7">
      <w:pPr>
        <w:pStyle w:val="2"/>
        <w:spacing w:before="560" w:after="560"/>
        <w:ind w:left="-142"/>
      </w:pPr>
      <w:bookmarkStart w:id="163" w:name="_Toc196203073"/>
      <w:bookmarkStart w:id="164" w:name="_Toc196203093"/>
      <w:bookmarkStart w:id="165" w:name="_Toc196203374"/>
      <w:bookmarkStart w:id="166" w:name="_Toc196203442"/>
      <w:bookmarkStart w:id="167" w:name="_Toc196203468"/>
      <w:bookmarkStart w:id="168" w:name="_Toc196203863"/>
      <w:bookmarkStart w:id="169" w:name="_Toc196289825"/>
      <w:bookmarkStart w:id="170" w:name="_Toc196290035"/>
      <w:bookmarkStart w:id="171" w:name="_Toc199161136"/>
      <w:r>
        <w:t>Условия применения</w:t>
      </w:r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14:paraId="1FC91F30" w14:textId="77777777" w:rsidR="00AB517A" w:rsidRDefault="00AB517A" w:rsidP="00AB517A">
      <w:r>
        <w:t>Для корректной работы программного средства на компьютере пользователя должно быть установлено следующее ПО:</w:t>
      </w:r>
    </w:p>
    <w:p w14:paraId="01BE4AD5" w14:textId="77777777" w:rsidR="00AB517A" w:rsidRDefault="00AB517A" w:rsidP="00097A79">
      <w:pPr>
        <w:pStyle w:val="ad"/>
        <w:numPr>
          <w:ilvl w:val="0"/>
          <w:numId w:val="25"/>
        </w:numPr>
      </w:pPr>
      <w:r>
        <w:t>операционная система «</w:t>
      </w:r>
      <w:r>
        <w:rPr>
          <w:lang w:val="en-US"/>
        </w:rPr>
        <w:t>Windows</w:t>
      </w:r>
      <w:r w:rsidRPr="00D11151">
        <w:t xml:space="preserve"> </w:t>
      </w:r>
      <w:r>
        <w:t>7» и выше</w:t>
      </w:r>
      <w:r w:rsidRPr="00D11151">
        <w:t>;</w:t>
      </w:r>
    </w:p>
    <w:p w14:paraId="7C499169" w14:textId="77777777" w:rsidR="00AB517A" w:rsidRPr="00D11151" w:rsidRDefault="00AB517A" w:rsidP="00097A79">
      <w:pPr>
        <w:pStyle w:val="ad"/>
        <w:numPr>
          <w:ilvl w:val="0"/>
          <w:numId w:val="25"/>
        </w:numPr>
      </w:pPr>
      <w:r>
        <w:t>программа «</w:t>
      </w:r>
      <w:r>
        <w:rPr>
          <w:lang w:val="en-US"/>
        </w:rPr>
        <w:t>Microsoft</w:t>
      </w:r>
      <w:r w:rsidRPr="00D11151">
        <w:t xml:space="preserve"> </w:t>
      </w:r>
      <w:r>
        <w:rPr>
          <w:lang w:val="en-US"/>
        </w:rPr>
        <w:t>Word</w:t>
      </w:r>
      <w:r>
        <w:t>» 2016 года выпуска и позже</w:t>
      </w:r>
      <w:r w:rsidRPr="00D11151">
        <w:t>;</w:t>
      </w:r>
    </w:p>
    <w:p w14:paraId="2D5C66A7" w14:textId="77777777" w:rsidR="00AB517A" w:rsidRDefault="00AB517A" w:rsidP="00097A79">
      <w:pPr>
        <w:pStyle w:val="ad"/>
        <w:numPr>
          <w:ilvl w:val="0"/>
          <w:numId w:val="25"/>
        </w:numPr>
      </w:pPr>
      <w:r>
        <w:t>система управления базами данных «</w:t>
      </w:r>
      <w:r>
        <w:rPr>
          <w:lang w:val="en-US"/>
        </w:rPr>
        <w:t>Microsoft</w:t>
      </w:r>
      <w:r w:rsidRPr="00734D1C">
        <w:t xml:space="preserve"> </w:t>
      </w:r>
      <w:r>
        <w:rPr>
          <w:lang w:val="en-US"/>
        </w:rPr>
        <w:t>SQL</w:t>
      </w:r>
      <w:r w:rsidRPr="00D11151">
        <w:t xml:space="preserve"> </w:t>
      </w:r>
      <w:r>
        <w:rPr>
          <w:lang w:val="en-US"/>
        </w:rPr>
        <w:t>Server</w:t>
      </w:r>
      <w:r>
        <w:t>» 2022 года</w:t>
      </w:r>
      <w:r w:rsidRPr="00D11151">
        <w:t>;</w:t>
      </w:r>
    </w:p>
    <w:p w14:paraId="4CDAE8AA" w14:textId="77777777" w:rsidR="00AB517A" w:rsidRDefault="00AB517A" w:rsidP="00097A79">
      <w:pPr>
        <w:pStyle w:val="ad"/>
        <w:numPr>
          <w:ilvl w:val="0"/>
          <w:numId w:val="25"/>
        </w:numPr>
      </w:pPr>
      <w:r>
        <w:t>среда выполнения</w:t>
      </w:r>
      <w:r w:rsidRPr="00734D1C">
        <w:t xml:space="preserve"> .</w:t>
      </w:r>
      <w:r>
        <w:rPr>
          <w:lang w:val="en-US"/>
        </w:rPr>
        <w:t>NET</w:t>
      </w:r>
      <w:r w:rsidRPr="00734D1C">
        <w:t xml:space="preserve"> </w:t>
      </w:r>
      <w:r>
        <w:rPr>
          <w:lang w:val="en-US"/>
        </w:rPr>
        <w:t>Framework</w:t>
      </w:r>
      <w:r w:rsidRPr="00734D1C">
        <w:t xml:space="preserve"> </w:t>
      </w:r>
      <w:r>
        <w:t>версии 4.7.2 и выше</w:t>
      </w:r>
      <w:r w:rsidRPr="00734D1C">
        <w:t>;</w:t>
      </w:r>
    </w:p>
    <w:p w14:paraId="051C8CFD" w14:textId="77777777" w:rsidR="00AB517A" w:rsidRDefault="00AB517A" w:rsidP="00097A79">
      <w:pPr>
        <w:pStyle w:val="ad"/>
        <w:numPr>
          <w:ilvl w:val="0"/>
          <w:numId w:val="25"/>
        </w:numPr>
      </w:pPr>
      <w:r>
        <w:t xml:space="preserve">средство установки </w:t>
      </w:r>
      <w:r>
        <w:rPr>
          <w:lang w:val="en-US"/>
        </w:rPr>
        <w:t>MSI Installer.</w:t>
      </w:r>
    </w:p>
    <w:p w14:paraId="33598779" w14:textId="58A54BB1" w:rsidR="00AB517A" w:rsidRDefault="00AB517A" w:rsidP="00AB517A">
      <w:r>
        <w:t>Чтобы установить программу необходимо запустить установочный файл «</w:t>
      </w:r>
      <w:proofErr w:type="spellStart"/>
      <w:r>
        <w:rPr>
          <w:lang w:val="en-US"/>
        </w:rPr>
        <w:t>KBPOrganizer</w:t>
      </w:r>
      <w:proofErr w:type="spellEnd"/>
      <w:r w:rsidRPr="00B8493B">
        <w:t>.</w:t>
      </w:r>
      <w:proofErr w:type="spellStart"/>
      <w:r>
        <w:rPr>
          <w:lang w:val="en-US"/>
        </w:rPr>
        <w:t>msi</w:t>
      </w:r>
      <w:proofErr w:type="spellEnd"/>
      <w:r>
        <w:t>». После его запуска откроется мастер установки и далее необходимо следовать его инструкциям.</w:t>
      </w:r>
    </w:p>
    <w:p w14:paraId="0CAF0454" w14:textId="77777777" w:rsidR="00AB517A" w:rsidRPr="00B8493B" w:rsidRDefault="00AB517A" w:rsidP="00AB517A">
      <w:r>
        <w:t>При первом запуске программа автоматически развернёт базу данных на компьютере пользователя и после этого можно будет полноценно пользоваться установленным приложением.</w:t>
      </w:r>
    </w:p>
    <w:p w14:paraId="0C87B26C" w14:textId="77777777" w:rsidR="00AB517A" w:rsidRPr="00AB517A" w:rsidRDefault="00AB517A" w:rsidP="00AB517A"/>
    <w:p w14:paraId="3F9D09AD" w14:textId="7B00B49B" w:rsidR="00C003C0" w:rsidRPr="00C003C0" w:rsidRDefault="000819C1" w:rsidP="00AB517A">
      <w:pPr>
        <w:pStyle w:val="1"/>
        <w:numPr>
          <w:ilvl w:val="0"/>
          <w:numId w:val="0"/>
        </w:numPr>
        <w:spacing w:after="560"/>
        <w:ind w:left="709"/>
      </w:pPr>
      <w:bookmarkStart w:id="172" w:name="_Toc196203074"/>
      <w:bookmarkStart w:id="173" w:name="_Toc196203094"/>
      <w:bookmarkStart w:id="174" w:name="_Toc196203375"/>
      <w:bookmarkStart w:id="175" w:name="_Toc196203443"/>
      <w:bookmarkStart w:id="176" w:name="_Toc196203469"/>
      <w:bookmarkStart w:id="177" w:name="_Toc196203864"/>
      <w:bookmarkStart w:id="178" w:name="_Toc196289826"/>
      <w:bookmarkStart w:id="179" w:name="_Toc196290036"/>
      <w:bookmarkStart w:id="180" w:name="_Toc199161137"/>
      <w:r>
        <w:t>Заключение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64316050" w14:textId="77777777" w:rsidR="00AB517A" w:rsidRPr="00AB517A" w:rsidRDefault="00AB517A" w:rsidP="00AB517A">
      <w:r w:rsidRPr="00AB517A">
        <w:t>Разработка электронного органайзера для председателя цикловой комиссии ЧУО «Колледж бизнеса и права» была направлена на автоматизацию и упрощение управления учебным процессом, а также на повышение эффективности работы комиссии. В ходе реализации проекта была создана система, обеспечивающая безопасный вход по заранее выданным паролям, что гарантирует защиту данных и разграничение доступа пользователей.</w:t>
      </w:r>
    </w:p>
    <w:p w14:paraId="5548C968" w14:textId="77777777" w:rsidR="00AB517A" w:rsidRPr="00AB517A" w:rsidRDefault="00AB517A" w:rsidP="00AB517A">
      <w:r w:rsidRPr="00AB517A">
        <w:t>Важной частью функционала стало ведение базы данных преподавателей, их дисциплин и планов работ с возможностью удобного поиска, добавления, редактирования и удаления записей. Реализована возможность выдачи заданий преподавателям с установлением сроков сдачи и соответствующими функциями управления этими заданиями. Для удобства работы с планами работ создан интуитивно понятный интерфейс, позволяющий редактировать, добавлять и удалять записи, обеспечивая быстрый доступ к необходимой информации.</w:t>
      </w:r>
    </w:p>
    <w:p w14:paraId="64638DA5" w14:textId="77777777" w:rsidR="00AB517A" w:rsidRPr="00AB517A" w:rsidRDefault="00AB517A" w:rsidP="00AB517A">
      <w:r w:rsidRPr="00AB517A">
        <w:t>Особое внимание уделено автоматизации создания протоколов в формате Word на основе шаблонов, что значительно упрощает процесс документооборота и снижает вероятность ошибок при оформлении документации. Интерфейс программного средства выполнен в лаконичном стиле с использованием меню, кнопочных форм и панелей инструментов, что повышает удобство и скорость работы пользователя. Дополнительно реализована справочная система, помогающая быстро освоить функционал приложения.</w:t>
      </w:r>
    </w:p>
    <w:p w14:paraId="5A3DDE3D" w14:textId="77777777" w:rsidR="00AB517A" w:rsidRPr="00AB517A" w:rsidRDefault="00AB517A" w:rsidP="00AB517A">
      <w:r w:rsidRPr="00AB517A">
        <w:t>Разработанное программное средство полностью соответствует поставленным требованиям, обеспечивая надежность, безопасность и удобство эксплуатации. Все заявленные функции успешно реализованы, что позволяет существенно сократить время на организационные задачи и повысить качество управления учебным процессом в колледже.</w:t>
      </w:r>
    </w:p>
    <w:p w14:paraId="1283A833" w14:textId="77777777" w:rsidR="00AB517A" w:rsidRPr="00AB517A" w:rsidRDefault="00AB517A" w:rsidP="00AB517A">
      <w:r w:rsidRPr="00AB517A">
        <w:t>Преимущества данного программного средства:</w:t>
      </w:r>
    </w:p>
    <w:p w14:paraId="5FD85E6E" w14:textId="20047304" w:rsidR="00AB517A" w:rsidRPr="00AB517A" w:rsidRDefault="003A2A03" w:rsidP="00097A79">
      <w:pPr>
        <w:pStyle w:val="ad"/>
        <w:numPr>
          <w:ilvl w:val="0"/>
          <w:numId w:val="26"/>
        </w:numPr>
        <w:ind w:left="0" w:firstLine="709"/>
      </w:pPr>
      <w:r>
        <w:t>о</w:t>
      </w:r>
      <w:r w:rsidR="00AB517A" w:rsidRPr="00AB517A">
        <w:t>беспечение безопасности данных посредством авторизации по заранее выданным паролям;</w:t>
      </w:r>
    </w:p>
    <w:p w14:paraId="0AAB7AC1" w14:textId="21B822E0" w:rsidR="00AB517A" w:rsidRPr="00AB517A" w:rsidRDefault="003A2A03" w:rsidP="00097A79">
      <w:pPr>
        <w:pStyle w:val="ad"/>
        <w:numPr>
          <w:ilvl w:val="0"/>
          <w:numId w:val="26"/>
        </w:numPr>
        <w:ind w:left="0" w:firstLine="709"/>
      </w:pPr>
      <w:r>
        <w:t>к</w:t>
      </w:r>
      <w:r w:rsidR="00AB517A" w:rsidRPr="00AB517A">
        <w:t>омплексное ведение базы данных преподавателей, дисциплин и планов работ с широкими возможностями управления;</w:t>
      </w:r>
    </w:p>
    <w:p w14:paraId="6F90FAF4" w14:textId="729AB627" w:rsidR="00AB517A" w:rsidRPr="00AB517A" w:rsidRDefault="003A2A03" w:rsidP="00097A79">
      <w:pPr>
        <w:pStyle w:val="ad"/>
        <w:numPr>
          <w:ilvl w:val="0"/>
          <w:numId w:val="26"/>
        </w:numPr>
        <w:ind w:left="0" w:firstLine="709"/>
      </w:pPr>
      <w:r>
        <w:t>а</w:t>
      </w:r>
      <w:r w:rsidR="00AB517A" w:rsidRPr="00AB517A">
        <w:t>втоматизация выдачи и контроля выполнения заданий преподавателями;</w:t>
      </w:r>
    </w:p>
    <w:p w14:paraId="27F84F5D" w14:textId="36B89BDA" w:rsidR="00AB517A" w:rsidRPr="00AB517A" w:rsidRDefault="003A2A03" w:rsidP="00097A79">
      <w:pPr>
        <w:pStyle w:val="ad"/>
        <w:numPr>
          <w:ilvl w:val="0"/>
          <w:numId w:val="26"/>
        </w:numPr>
        <w:ind w:left="0" w:firstLine="709"/>
      </w:pPr>
      <w:r>
        <w:t>у</w:t>
      </w:r>
      <w:r w:rsidR="00AB517A" w:rsidRPr="00AB517A">
        <w:t>добный и интуитивно понятный интерфейс с лаконичным дизайном;</w:t>
      </w:r>
    </w:p>
    <w:p w14:paraId="7C096BD6" w14:textId="20FE62BB" w:rsidR="00AB517A" w:rsidRPr="00AB517A" w:rsidRDefault="003A2A03" w:rsidP="00097A79">
      <w:pPr>
        <w:pStyle w:val="ad"/>
        <w:numPr>
          <w:ilvl w:val="0"/>
          <w:numId w:val="26"/>
        </w:numPr>
        <w:ind w:left="0" w:firstLine="709"/>
      </w:pPr>
      <w:r>
        <w:t>а</w:t>
      </w:r>
      <w:r w:rsidR="00AB517A" w:rsidRPr="00AB517A">
        <w:t>втоматическое формирование протоколов в формате Word для упрощения документации;</w:t>
      </w:r>
    </w:p>
    <w:p w14:paraId="107AF4C5" w14:textId="5AE278C0" w:rsidR="00AB517A" w:rsidRPr="00AB517A" w:rsidRDefault="003A2A03" w:rsidP="00097A79">
      <w:pPr>
        <w:pStyle w:val="ad"/>
        <w:numPr>
          <w:ilvl w:val="0"/>
          <w:numId w:val="26"/>
        </w:numPr>
        <w:ind w:left="0" w:firstLine="709"/>
      </w:pPr>
      <w:r>
        <w:t>н</w:t>
      </w:r>
      <w:r w:rsidR="00AB517A" w:rsidRPr="00AB517A">
        <w:t>аличие встроенной справочной системы для поддержки пользователей.</w:t>
      </w:r>
    </w:p>
    <w:p w14:paraId="580CDF24" w14:textId="77777777" w:rsidR="00AB517A" w:rsidRPr="00AB517A" w:rsidRDefault="00AB517A" w:rsidP="00AB517A">
      <w:r w:rsidRPr="00AB517A">
        <w:t>Недостатки данного программного средства:</w:t>
      </w:r>
    </w:p>
    <w:p w14:paraId="00D93D0D" w14:textId="77777777" w:rsidR="00AB517A" w:rsidRPr="00AB517A" w:rsidRDefault="00AB517A" w:rsidP="00097A79">
      <w:pPr>
        <w:pStyle w:val="ad"/>
        <w:numPr>
          <w:ilvl w:val="0"/>
          <w:numId w:val="27"/>
        </w:numPr>
        <w:ind w:left="0" w:firstLine="709"/>
      </w:pPr>
      <w:r w:rsidRPr="00AB517A">
        <w:t>Ограниченная область применения — система разработана специально для нужд ЧУО «Колледж бизнеса и права»;</w:t>
      </w:r>
    </w:p>
    <w:p w14:paraId="2907CE73" w14:textId="77777777" w:rsidR="00AB517A" w:rsidRPr="00AB517A" w:rsidRDefault="00AB517A" w:rsidP="00097A79">
      <w:pPr>
        <w:pStyle w:val="ad"/>
        <w:numPr>
          <w:ilvl w:val="0"/>
          <w:numId w:val="27"/>
        </w:numPr>
        <w:ind w:left="0" w:firstLine="709"/>
      </w:pPr>
      <w:r w:rsidRPr="00AB517A">
        <w:t>Для работы с протоколами требуется наличие установленного Microsoft Word.</w:t>
      </w:r>
    </w:p>
    <w:p w14:paraId="2B87EA7F" w14:textId="240DEAEE" w:rsidR="003A2A03" w:rsidRDefault="003A2A03" w:rsidP="00AB517A">
      <w:r>
        <w:t>Э</w:t>
      </w:r>
      <w:r w:rsidR="00AB517A" w:rsidRPr="00AB517A">
        <w:t>лектронный органайзер значительно повышает эффективность работы председателя цикловой комиссии, снижает нагрузку на администрацию и способствует более качественному ведению учебной документации.</w:t>
      </w:r>
    </w:p>
    <w:p w14:paraId="44FA839A" w14:textId="77777777" w:rsidR="003A2A03" w:rsidRDefault="003A2A03">
      <w:pPr>
        <w:spacing w:after="160" w:line="259" w:lineRule="auto"/>
        <w:ind w:firstLine="0"/>
        <w:jc w:val="left"/>
      </w:pPr>
      <w:r>
        <w:br w:type="page"/>
      </w:r>
    </w:p>
    <w:p w14:paraId="59978E4D" w14:textId="0056CB82" w:rsidR="003A2A03" w:rsidRDefault="003A2A03" w:rsidP="003A2A03">
      <w:pPr>
        <w:pStyle w:val="1"/>
        <w:numPr>
          <w:ilvl w:val="0"/>
          <w:numId w:val="0"/>
        </w:numPr>
        <w:spacing w:after="560"/>
        <w:jc w:val="center"/>
      </w:pPr>
      <w:bookmarkStart w:id="181" w:name="_Toc198826760"/>
      <w:bookmarkStart w:id="182" w:name="_Toc199161138"/>
      <w:r w:rsidRPr="00914666">
        <w:t>Список использованных источников</w:t>
      </w:r>
      <w:bookmarkEnd w:id="181"/>
      <w:bookmarkEnd w:id="182"/>
    </w:p>
    <w:p w14:paraId="263AF445" w14:textId="77777777" w:rsidR="003A2A03" w:rsidRDefault="003A2A03" w:rsidP="00097A79">
      <w:pPr>
        <w:numPr>
          <w:ilvl w:val="0"/>
          <w:numId w:val="28"/>
        </w:numPr>
        <w:textAlignment w:val="baseline"/>
        <w:rPr>
          <w:rFonts w:cs="Times New Roman"/>
          <w:color w:val="000000" w:themeColor="text1"/>
          <w:szCs w:val="28"/>
        </w:rPr>
      </w:pPr>
      <w:proofErr w:type="spellStart"/>
      <w:r w:rsidRPr="007D2014">
        <w:rPr>
          <w:rFonts w:cs="Times New Roman"/>
          <w:color w:val="000000" w:themeColor="text1"/>
          <w:szCs w:val="28"/>
        </w:rPr>
        <w:t>Багласова</w:t>
      </w:r>
      <w:proofErr w:type="spellEnd"/>
      <w:r w:rsidRPr="007D2014">
        <w:rPr>
          <w:rFonts w:cs="Times New Roman"/>
          <w:color w:val="000000" w:themeColor="text1"/>
          <w:szCs w:val="28"/>
        </w:rPr>
        <w:t>, Т.Г. Методические указания по оформлению курсовых проектов, дипломных проектов и отчетов для учащихся специальности 2-40 01 01 «Программное обеспечение</w:t>
      </w:r>
      <w:r>
        <w:rPr>
          <w:rFonts w:cs="Times New Roman"/>
          <w:color w:val="000000" w:themeColor="text1"/>
          <w:szCs w:val="28"/>
        </w:rPr>
        <w:t xml:space="preserve"> </w:t>
      </w:r>
      <w:r w:rsidRPr="007D2014">
        <w:rPr>
          <w:rFonts w:cs="Times New Roman"/>
          <w:color w:val="000000" w:themeColor="text1"/>
          <w:szCs w:val="28"/>
        </w:rPr>
        <w:t xml:space="preserve">информационных технологий» </w:t>
      </w:r>
      <w:r w:rsidRPr="00CE1C15">
        <w:rPr>
          <w:rFonts w:cs="Times New Roman"/>
          <w:color w:val="000000" w:themeColor="text1"/>
          <w:szCs w:val="28"/>
        </w:rPr>
        <w:t>/</w:t>
      </w:r>
      <w:r w:rsidRPr="007D2014">
        <w:rPr>
          <w:rFonts w:cs="Times New Roman"/>
          <w:color w:val="000000" w:themeColor="text1"/>
          <w:szCs w:val="28"/>
        </w:rPr>
        <w:t>/ Т.Г.</w:t>
      </w:r>
      <w:r>
        <w:rPr>
          <w:rFonts w:cs="Times New Roman"/>
          <w:color w:val="000000" w:themeColor="text1"/>
          <w:szCs w:val="28"/>
        </w:rPr>
        <w:t> </w:t>
      </w:r>
      <w:proofErr w:type="spellStart"/>
      <w:r w:rsidRPr="007D2014">
        <w:rPr>
          <w:rFonts w:cs="Times New Roman"/>
          <w:color w:val="000000" w:themeColor="text1"/>
          <w:szCs w:val="28"/>
        </w:rPr>
        <w:t>Багласова</w:t>
      </w:r>
      <w:proofErr w:type="spellEnd"/>
      <w:r w:rsidRPr="00CE1C15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  <w:lang w:val="be-BY"/>
        </w:rPr>
        <w:t>К.О. Якимович и др.</w:t>
      </w:r>
      <w:r w:rsidRPr="007D2014">
        <w:rPr>
          <w:rFonts w:cs="Times New Roman"/>
          <w:color w:val="000000" w:themeColor="text1"/>
          <w:szCs w:val="28"/>
        </w:rPr>
        <w:t xml:space="preserve"> – </w:t>
      </w:r>
      <w:proofErr w:type="gramStart"/>
      <w:r w:rsidRPr="007D2014">
        <w:rPr>
          <w:rFonts w:cs="Times New Roman"/>
          <w:color w:val="000000" w:themeColor="text1"/>
          <w:szCs w:val="28"/>
        </w:rPr>
        <w:t>Минск</w:t>
      </w:r>
      <w:r>
        <w:rPr>
          <w:rFonts w:cs="Times New Roman"/>
          <w:color w:val="000000" w:themeColor="text1"/>
          <w:szCs w:val="28"/>
        </w:rPr>
        <w:t xml:space="preserve"> </w:t>
      </w:r>
      <w:r w:rsidRPr="00DE7654">
        <w:rPr>
          <w:rFonts w:cs="Times New Roman"/>
          <w:color w:val="000000" w:themeColor="text1"/>
          <w:szCs w:val="28"/>
        </w:rPr>
        <w:t>:</w:t>
      </w:r>
      <w:proofErr w:type="gramEnd"/>
      <w:r w:rsidRPr="007D2014">
        <w:rPr>
          <w:rFonts w:cs="Times New Roman"/>
          <w:color w:val="000000" w:themeColor="text1"/>
          <w:szCs w:val="28"/>
        </w:rPr>
        <w:t xml:space="preserve"> КБП, 202</w:t>
      </w:r>
      <w:r>
        <w:rPr>
          <w:rFonts w:cs="Times New Roman"/>
          <w:color w:val="000000" w:themeColor="text1"/>
          <w:szCs w:val="28"/>
        </w:rPr>
        <w:t>2.</w:t>
      </w:r>
      <w:r w:rsidRPr="007D2014">
        <w:rPr>
          <w:rFonts w:cs="Times New Roman"/>
          <w:color w:val="000000" w:themeColor="text1"/>
          <w:szCs w:val="28"/>
        </w:rPr>
        <w:t xml:space="preserve"> </w:t>
      </w:r>
      <w:r w:rsidRPr="007D2014">
        <w:rPr>
          <w:rFonts w:eastAsia="Times New Roman" w:cs="Times New Roman"/>
          <w:bCs/>
          <w:color w:val="000000"/>
          <w:szCs w:val="28"/>
        </w:rPr>
        <w:t>–</w:t>
      </w:r>
      <w:r w:rsidRPr="007D201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41</w:t>
      </w:r>
      <w:r w:rsidRPr="007D2014">
        <w:rPr>
          <w:rFonts w:cs="Times New Roman"/>
          <w:color w:val="000000" w:themeColor="text1"/>
          <w:szCs w:val="28"/>
        </w:rPr>
        <w:t xml:space="preserve"> с.</w:t>
      </w:r>
    </w:p>
    <w:p w14:paraId="3EB9BBCE" w14:textId="77777777" w:rsidR="003A2A03" w:rsidRPr="00991900" w:rsidRDefault="003A2A03" w:rsidP="00097A79">
      <w:pPr>
        <w:numPr>
          <w:ilvl w:val="0"/>
          <w:numId w:val="28"/>
        </w:numPr>
        <w:textAlignment w:val="baseline"/>
        <w:rPr>
          <w:rFonts w:cs="Times New Roman"/>
          <w:color w:val="000000" w:themeColor="text1"/>
          <w:szCs w:val="28"/>
        </w:rPr>
      </w:pPr>
      <w:r w:rsidRPr="005D66DA">
        <w:rPr>
          <w:rFonts w:cs="Times New Roman"/>
          <w:color w:val="000000" w:themeColor="text1"/>
          <w:szCs w:val="28"/>
        </w:rPr>
        <w:t xml:space="preserve">Общие требования к тестовым </w:t>
      </w:r>
      <w:proofErr w:type="gramStart"/>
      <w:r w:rsidRPr="005D66DA">
        <w:rPr>
          <w:rFonts w:cs="Times New Roman"/>
          <w:color w:val="000000" w:themeColor="text1"/>
          <w:szCs w:val="28"/>
        </w:rPr>
        <w:t>документам :</w:t>
      </w:r>
      <w:proofErr w:type="gramEnd"/>
      <w:r w:rsidRPr="005D66DA">
        <w:rPr>
          <w:rFonts w:cs="Times New Roman"/>
          <w:color w:val="000000" w:themeColor="text1"/>
          <w:szCs w:val="28"/>
        </w:rPr>
        <w:t xml:space="preserve"> ГОСТ 2.105-95. – </w:t>
      </w:r>
      <w:proofErr w:type="spellStart"/>
      <w:r w:rsidRPr="005D66DA">
        <w:rPr>
          <w:rFonts w:cs="Times New Roman"/>
          <w:color w:val="000000" w:themeColor="text1"/>
          <w:szCs w:val="28"/>
        </w:rPr>
        <w:t>Введ</w:t>
      </w:r>
      <w:proofErr w:type="spellEnd"/>
      <w:r w:rsidRPr="005D66DA">
        <w:rPr>
          <w:rFonts w:cs="Times New Roman"/>
          <w:color w:val="000000" w:themeColor="text1"/>
          <w:szCs w:val="28"/>
        </w:rPr>
        <w:t xml:space="preserve">. 01.01.1996. – </w:t>
      </w:r>
      <w:proofErr w:type="gramStart"/>
      <w:r w:rsidRPr="005D66DA">
        <w:rPr>
          <w:rFonts w:cs="Times New Roman"/>
          <w:color w:val="000000" w:themeColor="text1"/>
          <w:szCs w:val="28"/>
        </w:rPr>
        <w:t>Минск :</w:t>
      </w:r>
      <w:proofErr w:type="gramEnd"/>
      <w:r w:rsidRPr="005D66D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5D66DA">
        <w:rPr>
          <w:rFonts w:cs="Times New Roman"/>
          <w:color w:val="000000" w:themeColor="text1"/>
          <w:szCs w:val="28"/>
        </w:rPr>
        <w:t>Межгос</w:t>
      </w:r>
      <w:proofErr w:type="spellEnd"/>
      <w:r w:rsidRPr="005D66DA">
        <w:rPr>
          <w:rFonts w:cs="Times New Roman"/>
          <w:color w:val="000000" w:themeColor="text1"/>
          <w:szCs w:val="28"/>
        </w:rPr>
        <w:t>. совет по стандартизации, метрологии и сертификации, 1995. – 84 с.</w:t>
      </w:r>
    </w:p>
    <w:p w14:paraId="7666A546" w14:textId="77777777" w:rsidR="003A2A03" w:rsidRDefault="003A2A03" w:rsidP="00097A79">
      <w:pPr>
        <w:numPr>
          <w:ilvl w:val="0"/>
          <w:numId w:val="28"/>
        </w:numPr>
        <w:textAlignment w:val="baseline"/>
        <w:rPr>
          <w:rFonts w:cs="Times New Roman"/>
          <w:color w:val="000000" w:themeColor="text1"/>
          <w:szCs w:val="28"/>
        </w:rPr>
      </w:pPr>
      <w:r w:rsidRPr="009B4910">
        <w:rPr>
          <w:rFonts w:cs="Times New Roman"/>
          <w:color w:val="000000" w:themeColor="text1"/>
          <w:szCs w:val="28"/>
        </w:rPr>
        <w:t>Объектно-ориентированный анализ и проектирование с примерами приложений / Г</w:t>
      </w:r>
      <w:r w:rsidRPr="001D47AA">
        <w:rPr>
          <w:rFonts w:cs="Times New Roman"/>
          <w:color w:val="000000" w:themeColor="text1"/>
          <w:szCs w:val="28"/>
        </w:rPr>
        <w:t>.</w:t>
      </w:r>
      <w:r w:rsidRPr="009B4910">
        <w:rPr>
          <w:rFonts w:cs="Times New Roman"/>
          <w:color w:val="000000" w:themeColor="text1"/>
          <w:szCs w:val="28"/>
        </w:rPr>
        <w:t xml:space="preserve"> Буч [и др.]. – 3-е изд. – </w:t>
      </w:r>
      <w:proofErr w:type="gramStart"/>
      <w:r w:rsidRPr="009B4910">
        <w:rPr>
          <w:rFonts w:cs="Times New Roman"/>
          <w:color w:val="000000" w:themeColor="text1"/>
          <w:szCs w:val="28"/>
        </w:rPr>
        <w:t>М</w:t>
      </w:r>
      <w:r>
        <w:rPr>
          <w:rFonts w:cs="Times New Roman"/>
          <w:color w:val="000000" w:themeColor="text1"/>
          <w:szCs w:val="28"/>
        </w:rPr>
        <w:t>. :</w:t>
      </w:r>
      <w:proofErr w:type="gramEnd"/>
      <w:r>
        <w:rPr>
          <w:rFonts w:cs="Times New Roman"/>
          <w:color w:val="000000" w:themeColor="text1"/>
          <w:szCs w:val="28"/>
        </w:rPr>
        <w:t xml:space="preserve"> ООО «И.Д. Вильямс»</w:t>
      </w:r>
      <w:r w:rsidRPr="001D47A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, 2008</w:t>
      </w:r>
      <w:r w:rsidRPr="001D47A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.</w:t>
      </w:r>
      <w:r w:rsidRPr="001D47A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>
        <w:rPr>
          <w:rFonts w:cs="Times New Roman"/>
          <w:color w:val="000000" w:themeColor="text1"/>
          <w:szCs w:val="28"/>
          <w:lang w:val="en-US"/>
        </w:rPr>
        <w:t> </w:t>
      </w:r>
      <w:r w:rsidRPr="009B4910">
        <w:rPr>
          <w:rFonts w:cs="Times New Roman"/>
          <w:color w:val="000000" w:themeColor="text1"/>
          <w:szCs w:val="28"/>
        </w:rPr>
        <w:t>720 с.</w:t>
      </w:r>
    </w:p>
    <w:p w14:paraId="5ADF6DA8" w14:textId="77777777" w:rsidR="003A2A03" w:rsidRDefault="003A2A03" w:rsidP="00097A79">
      <w:pPr>
        <w:numPr>
          <w:ilvl w:val="0"/>
          <w:numId w:val="28"/>
        </w:numPr>
        <w:textAlignment w:val="baseline"/>
        <w:rPr>
          <w:rFonts w:cs="Times New Roman"/>
          <w:color w:val="000000" w:themeColor="text1"/>
          <w:szCs w:val="28"/>
        </w:rPr>
      </w:pPr>
      <w:r w:rsidRPr="005D66DA">
        <w:rPr>
          <w:rFonts w:cs="Times New Roman"/>
          <w:color w:val="000000" w:themeColor="text1"/>
          <w:szCs w:val="28"/>
        </w:rPr>
        <w:t xml:space="preserve">Программа и методика испытаний. Требования к содержанию, оформлению и контролю </w:t>
      </w:r>
      <w:proofErr w:type="gramStart"/>
      <w:r w:rsidRPr="005D66DA">
        <w:rPr>
          <w:rFonts w:cs="Times New Roman"/>
          <w:color w:val="000000" w:themeColor="text1"/>
          <w:szCs w:val="28"/>
        </w:rPr>
        <w:t>качества :</w:t>
      </w:r>
      <w:proofErr w:type="gramEnd"/>
      <w:r w:rsidRPr="005D66DA">
        <w:rPr>
          <w:rFonts w:cs="Times New Roman"/>
          <w:color w:val="000000" w:themeColor="text1"/>
          <w:szCs w:val="28"/>
        </w:rPr>
        <w:t xml:space="preserve"> ГОСТ 19.301-2000. – </w:t>
      </w:r>
      <w:proofErr w:type="spellStart"/>
      <w:r w:rsidRPr="005D66DA">
        <w:rPr>
          <w:rFonts w:cs="Times New Roman"/>
          <w:color w:val="000000" w:themeColor="text1"/>
          <w:szCs w:val="28"/>
        </w:rPr>
        <w:t>Введ</w:t>
      </w:r>
      <w:proofErr w:type="spellEnd"/>
      <w:r w:rsidRPr="005D66DA">
        <w:rPr>
          <w:rFonts w:cs="Times New Roman"/>
          <w:color w:val="000000" w:themeColor="text1"/>
          <w:szCs w:val="28"/>
        </w:rPr>
        <w:t>. 01.09.2001. –</w:t>
      </w:r>
      <w:r>
        <w:rPr>
          <w:rFonts w:cs="Times New Roman"/>
          <w:color w:val="000000" w:themeColor="text1"/>
          <w:szCs w:val="28"/>
        </w:rPr>
        <w:t> </w:t>
      </w:r>
      <w:proofErr w:type="gramStart"/>
      <w:r w:rsidRPr="005D66DA">
        <w:rPr>
          <w:rFonts w:cs="Times New Roman"/>
          <w:color w:val="000000" w:themeColor="text1"/>
          <w:szCs w:val="28"/>
        </w:rPr>
        <w:t>Минск :</w:t>
      </w:r>
      <w:proofErr w:type="gramEnd"/>
      <w:r w:rsidRPr="005D66D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5D66DA">
        <w:rPr>
          <w:rFonts w:cs="Times New Roman"/>
          <w:color w:val="000000" w:themeColor="text1"/>
          <w:szCs w:val="28"/>
        </w:rPr>
        <w:t>Межгос</w:t>
      </w:r>
      <w:proofErr w:type="spellEnd"/>
      <w:r w:rsidRPr="005D66DA">
        <w:rPr>
          <w:rFonts w:cs="Times New Roman"/>
          <w:color w:val="000000" w:themeColor="text1"/>
          <w:szCs w:val="28"/>
        </w:rPr>
        <w:t>. совет по стандартизации, метрологии и сертификации, 2000. – 14 с.</w:t>
      </w:r>
    </w:p>
    <w:p w14:paraId="487EB05B" w14:textId="77777777" w:rsidR="003A2A03" w:rsidRPr="00AF4C00" w:rsidRDefault="003A2A03" w:rsidP="00097A79">
      <w:pPr>
        <w:pStyle w:val="ad"/>
        <w:numPr>
          <w:ilvl w:val="0"/>
          <w:numId w:val="28"/>
        </w:numPr>
        <w:spacing w:line="259" w:lineRule="auto"/>
      </w:pPr>
      <w:r>
        <w:t xml:space="preserve">Руководство по </w:t>
      </w:r>
      <w:r>
        <w:rPr>
          <w:lang w:val="en-US"/>
        </w:rPr>
        <w:t>C</w:t>
      </w:r>
      <w:r w:rsidRPr="00AF4C00">
        <w:t>#</w:t>
      </w:r>
      <w:r>
        <w:t xml:space="preserve">. </w:t>
      </w:r>
      <w:r w:rsidRPr="008045B0">
        <w:t>[</w:t>
      </w:r>
      <w:r>
        <w:t>Электронный ресурс</w:t>
      </w:r>
      <w:r w:rsidRPr="008045B0">
        <w:t>]</w:t>
      </w:r>
      <w:r>
        <w:t xml:space="preserve">. – Режим доступа: </w:t>
      </w:r>
      <w:r w:rsidRPr="00AF4C00">
        <w:t>https://metanit.com/sharp/</w:t>
      </w:r>
      <w:r>
        <w:t xml:space="preserve">. – Дата доступа: </w:t>
      </w:r>
      <w:r w:rsidRPr="00AF4C00">
        <w:t>12</w:t>
      </w:r>
      <w:r>
        <w:t>.</w:t>
      </w:r>
      <w:r w:rsidRPr="00AF4C00">
        <w:t>04</w:t>
      </w:r>
      <w:r>
        <w:t>.202</w:t>
      </w:r>
      <w:r w:rsidRPr="00AF4C00">
        <w:t>5</w:t>
      </w:r>
      <w:r>
        <w:t>.</w:t>
      </w:r>
    </w:p>
    <w:p w14:paraId="3F40633B" w14:textId="77777777" w:rsidR="003A2A03" w:rsidRPr="007E4F45" w:rsidRDefault="003A2A03" w:rsidP="00097A79">
      <w:pPr>
        <w:pStyle w:val="ad"/>
        <w:numPr>
          <w:ilvl w:val="0"/>
          <w:numId w:val="28"/>
        </w:numPr>
        <w:spacing w:line="259" w:lineRule="auto"/>
      </w:pPr>
      <w:r>
        <w:t xml:space="preserve">Руководство по </w:t>
      </w:r>
      <w:r>
        <w:rPr>
          <w:lang w:val="en-US"/>
        </w:rPr>
        <w:t>SQL</w:t>
      </w:r>
      <w:r w:rsidRPr="007E4F45">
        <w:t xml:space="preserve"> </w:t>
      </w:r>
      <w:r>
        <w:rPr>
          <w:lang w:val="en-US"/>
        </w:rPr>
        <w:t>Server</w:t>
      </w:r>
      <w:r>
        <w:t xml:space="preserve">. </w:t>
      </w:r>
      <w:r w:rsidRPr="008045B0">
        <w:t>[</w:t>
      </w:r>
      <w:r>
        <w:t>Электронный ресурс</w:t>
      </w:r>
      <w:r w:rsidRPr="008045B0">
        <w:t>]</w:t>
      </w:r>
      <w:r>
        <w:t xml:space="preserve">. – Режим доступа: </w:t>
      </w:r>
      <w:r w:rsidRPr="00AF4C00">
        <w:t>https://metanit.com/sql/</w:t>
      </w:r>
      <w:proofErr w:type="spellStart"/>
      <w:r>
        <w:rPr>
          <w:lang w:val="en-US"/>
        </w:rPr>
        <w:t>sqlserver</w:t>
      </w:r>
      <w:proofErr w:type="spellEnd"/>
      <w:r w:rsidRPr="007E4F45">
        <w:t>/</w:t>
      </w:r>
      <w:r>
        <w:t xml:space="preserve">. – Дата доступа: </w:t>
      </w:r>
      <w:r w:rsidRPr="007E4F45">
        <w:t>10</w:t>
      </w:r>
      <w:r>
        <w:t>.</w:t>
      </w:r>
      <w:r w:rsidRPr="007E4F45">
        <w:t>05</w:t>
      </w:r>
      <w:r>
        <w:t>.202</w:t>
      </w:r>
      <w:r w:rsidRPr="007E4F45">
        <w:t>5.</w:t>
      </w:r>
    </w:p>
    <w:p w14:paraId="242BB5E9" w14:textId="77777777" w:rsidR="003A2A03" w:rsidRPr="007E4F45" w:rsidRDefault="003A2A03" w:rsidP="00097A79">
      <w:pPr>
        <w:pStyle w:val="ad"/>
        <w:numPr>
          <w:ilvl w:val="0"/>
          <w:numId w:val="28"/>
        </w:numPr>
        <w:spacing w:line="259" w:lineRule="auto"/>
      </w:pPr>
      <w:r>
        <w:t xml:space="preserve">Руководство по </w:t>
      </w:r>
      <w:r>
        <w:rPr>
          <w:lang w:val="en-US"/>
        </w:rPr>
        <w:t>SQL</w:t>
      </w:r>
      <w:r>
        <w:t xml:space="preserve">. </w:t>
      </w:r>
      <w:r w:rsidRPr="008045B0">
        <w:t>[</w:t>
      </w:r>
      <w:r>
        <w:t>Электронный ресурс</w:t>
      </w:r>
      <w:r w:rsidRPr="008045B0">
        <w:t>]</w:t>
      </w:r>
      <w:r>
        <w:t xml:space="preserve">. – Режим доступа: </w:t>
      </w:r>
      <w:r w:rsidRPr="00AF4C00">
        <w:t>https://metanit.com/sql/</w:t>
      </w:r>
      <w:r>
        <w:t xml:space="preserve">. – Дата доступа: </w:t>
      </w:r>
      <w:r w:rsidRPr="007E4F45">
        <w:t>01</w:t>
      </w:r>
      <w:r>
        <w:t>.</w:t>
      </w:r>
      <w:r w:rsidRPr="007E4F45">
        <w:t>05</w:t>
      </w:r>
      <w:r>
        <w:t>.202</w:t>
      </w:r>
      <w:r w:rsidRPr="007E4F45">
        <w:t>5.</w:t>
      </w:r>
    </w:p>
    <w:p w14:paraId="3BEE7F91" w14:textId="77777777" w:rsidR="003A2A03" w:rsidRDefault="003A2A03" w:rsidP="00097A79">
      <w:pPr>
        <w:pStyle w:val="ad"/>
        <w:numPr>
          <w:ilvl w:val="0"/>
          <w:numId w:val="28"/>
        </w:numPr>
        <w:spacing w:line="259" w:lineRule="auto"/>
      </w:pPr>
      <w:r>
        <w:t xml:space="preserve">Руководство по </w:t>
      </w:r>
      <w:r>
        <w:rPr>
          <w:lang w:val="en-US"/>
        </w:rPr>
        <w:t>Visual</w:t>
      </w:r>
      <w:r w:rsidRPr="00914666">
        <w:t xml:space="preserve"> </w:t>
      </w:r>
      <w:r>
        <w:rPr>
          <w:lang w:val="en-US"/>
        </w:rPr>
        <w:t>Studio</w:t>
      </w:r>
      <w:r w:rsidRPr="00914666">
        <w:t>. [</w:t>
      </w:r>
      <w:r>
        <w:t>Электронный ресурс</w:t>
      </w:r>
      <w:r w:rsidRPr="00914666">
        <w:t>]</w:t>
      </w:r>
      <w:r>
        <w:t xml:space="preserve">. – Режим доступа: </w:t>
      </w:r>
      <w:hyperlink r:id="rId20" w:history="1">
        <w:r w:rsidRPr="00914666">
          <w:t>https://visualstudio.microsoft.com/ru/</w:t>
        </w:r>
      </w:hyperlink>
      <w:r w:rsidRPr="00914666">
        <w:t>.</w:t>
      </w:r>
      <w:r>
        <w:t xml:space="preserve"> – Дата доступа: 01.04.2025.</w:t>
      </w:r>
    </w:p>
    <w:p w14:paraId="47A0A1EF" w14:textId="77777777" w:rsidR="003A2A03" w:rsidRPr="00914666" w:rsidRDefault="003A2A03" w:rsidP="00097A79">
      <w:pPr>
        <w:pStyle w:val="ad"/>
        <w:numPr>
          <w:ilvl w:val="0"/>
          <w:numId w:val="28"/>
        </w:numPr>
        <w:spacing w:line="259" w:lineRule="auto"/>
      </w:pPr>
      <w:r w:rsidRPr="007E4F45">
        <w:t xml:space="preserve">Руководство по </w:t>
      </w:r>
      <w:r w:rsidRPr="007E4F45">
        <w:rPr>
          <w:lang w:val="en-US"/>
        </w:rPr>
        <w:t>WPF</w:t>
      </w:r>
      <w:r w:rsidRPr="007E4F45">
        <w:t>. [Электронный ресурс]. – Режим доступа: https://metanit.com/s</w:t>
      </w:r>
      <w:r w:rsidRPr="007E4F45">
        <w:rPr>
          <w:lang w:val="en-US"/>
        </w:rPr>
        <w:t>harp</w:t>
      </w:r>
      <w:r w:rsidRPr="00AF4C00">
        <w:t>/</w:t>
      </w:r>
      <w:proofErr w:type="spellStart"/>
      <w:r w:rsidRPr="007E4F45">
        <w:rPr>
          <w:lang w:val="en-US"/>
        </w:rPr>
        <w:t>wpf</w:t>
      </w:r>
      <w:proofErr w:type="spellEnd"/>
      <w:r w:rsidRPr="007E4F45">
        <w:t>/. – Дата доступа: 20.04.2025.</w:t>
      </w:r>
    </w:p>
    <w:p w14:paraId="787139DE" w14:textId="77777777" w:rsidR="003A2A03" w:rsidRDefault="003A2A03" w:rsidP="00097A79">
      <w:pPr>
        <w:numPr>
          <w:ilvl w:val="0"/>
          <w:numId w:val="28"/>
        </w:numPr>
        <w:textAlignment w:val="baseline"/>
        <w:rPr>
          <w:rFonts w:cs="Times New Roman"/>
          <w:color w:val="000000" w:themeColor="text1"/>
          <w:szCs w:val="28"/>
        </w:rPr>
      </w:pPr>
      <w:r w:rsidRPr="005D66DA">
        <w:rPr>
          <w:rFonts w:cs="Times New Roman"/>
          <w:color w:val="000000" w:themeColor="text1"/>
          <w:szCs w:val="28"/>
        </w:rPr>
        <w:t xml:space="preserve">Текст программы. Требования к содержанию, оформлению и контролю </w:t>
      </w:r>
      <w:proofErr w:type="gramStart"/>
      <w:r w:rsidRPr="005D66DA">
        <w:rPr>
          <w:rFonts w:cs="Times New Roman"/>
          <w:color w:val="000000" w:themeColor="text1"/>
          <w:szCs w:val="28"/>
        </w:rPr>
        <w:t>качества :</w:t>
      </w:r>
      <w:proofErr w:type="gramEnd"/>
      <w:r w:rsidRPr="005D66DA">
        <w:rPr>
          <w:rFonts w:cs="Times New Roman"/>
          <w:color w:val="000000" w:themeColor="text1"/>
          <w:szCs w:val="28"/>
        </w:rPr>
        <w:t xml:space="preserve"> ГОСТ 19.401-2000.</w:t>
      </w:r>
      <w:r>
        <w:rPr>
          <w:rFonts w:cs="Times New Roman"/>
          <w:color w:val="000000" w:themeColor="text1"/>
          <w:szCs w:val="28"/>
          <w:lang w:val="en-US"/>
        </w:rPr>
        <w:t> </w:t>
      </w:r>
      <w:r w:rsidRPr="005D66DA">
        <w:rPr>
          <w:rFonts w:cs="Times New Roman"/>
          <w:color w:val="000000" w:themeColor="text1"/>
          <w:szCs w:val="28"/>
        </w:rPr>
        <w:t xml:space="preserve">– </w:t>
      </w:r>
      <w:proofErr w:type="spellStart"/>
      <w:r w:rsidRPr="005D66DA">
        <w:rPr>
          <w:rFonts w:cs="Times New Roman"/>
          <w:color w:val="000000" w:themeColor="text1"/>
          <w:szCs w:val="28"/>
        </w:rPr>
        <w:t>Введ</w:t>
      </w:r>
      <w:proofErr w:type="spellEnd"/>
      <w:r w:rsidRPr="005D66DA">
        <w:rPr>
          <w:rFonts w:cs="Times New Roman"/>
          <w:color w:val="000000" w:themeColor="text1"/>
          <w:szCs w:val="28"/>
        </w:rPr>
        <w:t xml:space="preserve">. 01.09.2001. – </w:t>
      </w:r>
      <w:proofErr w:type="gramStart"/>
      <w:r w:rsidRPr="005D66DA">
        <w:rPr>
          <w:rFonts w:cs="Times New Roman"/>
          <w:color w:val="000000" w:themeColor="text1"/>
          <w:szCs w:val="28"/>
        </w:rPr>
        <w:t>Минск :</w:t>
      </w:r>
      <w:proofErr w:type="gramEnd"/>
      <w:r w:rsidRPr="005D66D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5D66DA">
        <w:rPr>
          <w:rFonts w:cs="Times New Roman"/>
          <w:color w:val="000000" w:themeColor="text1"/>
          <w:szCs w:val="28"/>
        </w:rPr>
        <w:t>Межгос</w:t>
      </w:r>
      <w:proofErr w:type="spellEnd"/>
      <w:r w:rsidRPr="005D66DA">
        <w:rPr>
          <w:rFonts w:cs="Times New Roman"/>
          <w:color w:val="000000" w:themeColor="text1"/>
          <w:szCs w:val="28"/>
        </w:rPr>
        <w:t>. совет по стандартизации, метрологии и сертификации, 2000. – 16 с.</w:t>
      </w:r>
    </w:p>
    <w:p w14:paraId="0AF2EA29" w14:textId="532857DB" w:rsidR="003A2A03" w:rsidRDefault="003A2A03" w:rsidP="00AB517A"/>
    <w:p w14:paraId="4DBF44E6" w14:textId="77777777" w:rsidR="003A2A03" w:rsidRDefault="003A2A03">
      <w:pPr>
        <w:spacing w:after="160" w:line="259" w:lineRule="auto"/>
        <w:ind w:firstLine="0"/>
        <w:jc w:val="left"/>
      </w:pPr>
      <w:r>
        <w:br w:type="page"/>
      </w:r>
    </w:p>
    <w:p w14:paraId="19FEFE98" w14:textId="08F56742" w:rsidR="003A2A03" w:rsidRDefault="003A2A03" w:rsidP="003A2A03">
      <w:pPr>
        <w:pStyle w:val="1"/>
        <w:numPr>
          <w:ilvl w:val="0"/>
          <w:numId w:val="0"/>
        </w:numPr>
        <w:jc w:val="center"/>
      </w:pPr>
      <w:bookmarkStart w:id="183" w:name="_Toc198826761"/>
      <w:bookmarkStart w:id="184" w:name="_Toc199161139"/>
      <w:r>
        <w:t>ПРИЛОЖЕНИЕ А</w:t>
      </w:r>
      <w:bookmarkEnd w:id="183"/>
      <w:bookmarkEnd w:id="184"/>
    </w:p>
    <w:p w14:paraId="6679CF4E" w14:textId="77777777" w:rsidR="003A2A03" w:rsidRPr="00867937" w:rsidRDefault="003A2A03" w:rsidP="003A2A03">
      <w:pPr>
        <w:ind w:firstLine="0"/>
        <w:jc w:val="center"/>
        <w:rPr>
          <w:b/>
          <w:bCs/>
        </w:rPr>
      </w:pPr>
      <w:r w:rsidRPr="00867937">
        <w:rPr>
          <w:b/>
          <w:bCs/>
        </w:rPr>
        <w:t>(обязательное)</w:t>
      </w:r>
    </w:p>
    <w:p w14:paraId="6A12C51D" w14:textId="77777777" w:rsidR="003A2A03" w:rsidRDefault="003A2A03" w:rsidP="003A2A03">
      <w:pPr>
        <w:spacing w:after="560"/>
        <w:ind w:firstLine="0"/>
        <w:jc w:val="center"/>
        <w:rPr>
          <w:b/>
          <w:bCs/>
        </w:rPr>
      </w:pPr>
      <w:r w:rsidRPr="00867937">
        <w:rPr>
          <w:b/>
          <w:bCs/>
        </w:rPr>
        <w:t>Текст программных модулей</w:t>
      </w:r>
    </w:p>
    <w:p w14:paraId="7679E86B" w14:textId="65765092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9909E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9909E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highlight w:val="white"/>
          <w:lang w:val="en-US"/>
        </w:rPr>
        <w:t>MainWindow</w:t>
      </w:r>
      <w:r w:rsidRPr="009909E7">
        <w:rPr>
          <w:rFonts w:cs="Times New Roman"/>
          <w:szCs w:val="24"/>
          <w:lang w:val="en-US"/>
        </w:rPr>
        <w:t>.</w:t>
      </w:r>
      <w:r w:rsidRPr="00B63DB7">
        <w:rPr>
          <w:rFonts w:cs="Times New Roman"/>
          <w:szCs w:val="24"/>
          <w:lang w:val="en-US"/>
        </w:rPr>
        <w:t>cs</w:t>
      </w:r>
      <w:proofErr w:type="spellEnd"/>
    </w:p>
    <w:p w14:paraId="1E1C75D7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MainWindow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44E18D4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{</w:t>
      </w:r>
    </w:p>
    <w:p w14:paraId="1BF4A96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MainWindow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1414273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64305AE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2E1CB43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1E3ADA2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52CFF62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PasswordBox_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MouseButtonEventArgs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0F22931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3C7225FC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PasswordBox.Password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"";</w:t>
      </w:r>
    </w:p>
    <w:p w14:paraId="022810B6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5615D9A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1F4AC23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EnterBtn_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1209A8D3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179E6F43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if(</w:t>
      </w:r>
      <w:proofErr w:type="spellStart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PasswordBox.Password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=="13022007")</w:t>
      </w:r>
    </w:p>
    <w:p w14:paraId="341F113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26E352F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).Show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9F21F6C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58AC68B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}</w:t>
      </w:r>
    </w:p>
    <w:p w14:paraId="6939553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else</w:t>
      </w:r>
    </w:p>
    <w:p w14:paraId="578830E5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1EC8A75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("</w:t>
      </w:r>
      <w:r w:rsidRPr="00B63DB7">
        <w:rPr>
          <w:rFonts w:cs="Times New Roman"/>
          <w:sz w:val="24"/>
          <w:szCs w:val="24"/>
          <w:highlight w:val="white"/>
        </w:rPr>
        <w:t>Неверный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пароль</w:t>
      </w:r>
      <w:r w:rsidRPr="00B63DB7">
        <w:rPr>
          <w:rFonts w:cs="Times New Roman"/>
          <w:sz w:val="24"/>
          <w:szCs w:val="24"/>
          <w:highlight w:val="white"/>
          <w:lang w:val="en-US"/>
        </w:rPr>
        <w:t>");</w:t>
      </w:r>
    </w:p>
    <w:p w14:paraId="12C7BE5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</w:rPr>
        <w:t>}</w:t>
      </w:r>
    </w:p>
    <w:p w14:paraId="13DF043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}</w:t>
      </w:r>
    </w:p>
    <w:p w14:paraId="7ED3297E" w14:textId="7E8C839A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</w:rPr>
      </w:pPr>
      <w:r w:rsidRPr="00B63DB7">
        <w:rPr>
          <w:rFonts w:cs="Times New Roman"/>
          <w:szCs w:val="24"/>
          <w:highlight w:val="white"/>
        </w:rPr>
        <w:t xml:space="preserve"> }</w:t>
      </w:r>
    </w:p>
    <w:p w14:paraId="24D42926" w14:textId="58804D23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ProgramMain.cs</w:t>
      </w:r>
      <w:proofErr w:type="spellEnd"/>
    </w:p>
    <w:p w14:paraId="688EAD3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ProgramMain</w:t>
      </w:r>
      <w:proofErr w:type="spellEnd"/>
      <w:r w:rsidRPr="00B63DB7">
        <w:rPr>
          <w:rFonts w:cs="Times New Roman"/>
          <w:szCs w:val="24"/>
          <w:lang w:val="en-US"/>
        </w:rPr>
        <w:t xml:space="preserve"> :</w:t>
      </w:r>
      <w:proofErr w:type="gram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System.Windows.Window</w:t>
      </w:r>
      <w:proofErr w:type="spellEnd"/>
    </w:p>
    <w:p w14:paraId="4497F08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{</w:t>
      </w:r>
    </w:p>
    <w:p w14:paraId="13F2FA7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class </w:t>
      </w:r>
      <w:proofErr w:type="spellStart"/>
      <w:r w:rsidRPr="00B63DB7">
        <w:rPr>
          <w:rFonts w:cs="Times New Roman"/>
          <w:szCs w:val="24"/>
          <w:lang w:val="en-US"/>
        </w:rPr>
        <w:t>WordReplacer</w:t>
      </w:r>
      <w:proofErr w:type="spellEnd"/>
    </w:p>
    <w:p w14:paraId="6B80043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292DBEE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public void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ReplacePlaceholders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string </w:t>
      </w:r>
      <w:proofErr w:type="spellStart"/>
      <w:r w:rsidRPr="00B63DB7">
        <w:rPr>
          <w:rFonts w:cs="Times New Roman"/>
          <w:szCs w:val="24"/>
          <w:lang w:val="en-US"/>
        </w:rPr>
        <w:t>templatePath</w:t>
      </w:r>
      <w:proofErr w:type="spellEnd"/>
      <w:r w:rsidRPr="00B63DB7">
        <w:rPr>
          <w:rFonts w:cs="Times New Roman"/>
          <w:szCs w:val="24"/>
          <w:lang w:val="en-US"/>
        </w:rPr>
        <w:t xml:space="preserve">, string </w:t>
      </w:r>
      <w:proofErr w:type="spellStart"/>
      <w:r w:rsidRPr="00B63DB7">
        <w:rPr>
          <w:rFonts w:cs="Times New Roman"/>
          <w:szCs w:val="24"/>
          <w:lang w:val="en-US"/>
        </w:rPr>
        <w:t>outputPath</w:t>
      </w:r>
      <w:proofErr w:type="spellEnd"/>
      <w:r w:rsidRPr="00B63DB7">
        <w:rPr>
          <w:rFonts w:cs="Times New Roman"/>
          <w:szCs w:val="24"/>
          <w:lang w:val="en-US"/>
        </w:rPr>
        <w:t>, string number, string date)</w:t>
      </w:r>
    </w:p>
    <w:p w14:paraId="5B010AA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520313C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</w:t>
      </w:r>
      <w:proofErr w:type="spellStart"/>
      <w:r w:rsidRPr="00B63DB7">
        <w:rPr>
          <w:rFonts w:cs="Times New Roman"/>
          <w:szCs w:val="24"/>
          <w:lang w:val="en-US"/>
        </w:rPr>
        <w:t>wordApp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Word.Application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5B1B2C2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document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wordApp.Documents.Open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</w:t>
      </w:r>
      <w:proofErr w:type="spellStart"/>
      <w:r w:rsidRPr="00B63DB7">
        <w:rPr>
          <w:rFonts w:cs="Times New Roman"/>
          <w:szCs w:val="24"/>
          <w:lang w:val="en-US"/>
        </w:rPr>
        <w:t>templatePath</w:t>
      </w:r>
      <w:proofErr w:type="spellEnd"/>
      <w:r w:rsidRPr="00B63DB7">
        <w:rPr>
          <w:rFonts w:cs="Times New Roman"/>
          <w:szCs w:val="24"/>
          <w:lang w:val="en-US"/>
        </w:rPr>
        <w:t>);</w:t>
      </w:r>
    </w:p>
    <w:p w14:paraId="3C7908F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0A58D14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FindAndReplace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End"/>
      <w:r w:rsidRPr="00B63DB7">
        <w:rPr>
          <w:rFonts w:cs="Times New Roman"/>
          <w:szCs w:val="24"/>
          <w:lang w:val="en-US"/>
        </w:rPr>
        <w:t>wordApp</w:t>
      </w:r>
      <w:proofErr w:type="spellEnd"/>
      <w:r w:rsidRPr="00B63DB7">
        <w:rPr>
          <w:rFonts w:cs="Times New Roman"/>
          <w:szCs w:val="24"/>
          <w:lang w:val="en-US"/>
        </w:rPr>
        <w:t>, "{{</w:t>
      </w:r>
      <w:r w:rsidRPr="00B63DB7">
        <w:rPr>
          <w:rFonts w:cs="Times New Roman"/>
          <w:szCs w:val="24"/>
        </w:rPr>
        <w:t>номер</w:t>
      </w:r>
      <w:r w:rsidRPr="00B63DB7">
        <w:rPr>
          <w:rFonts w:cs="Times New Roman"/>
          <w:szCs w:val="24"/>
          <w:lang w:val="en-US"/>
        </w:rPr>
        <w:t>}}", number);</w:t>
      </w:r>
    </w:p>
    <w:p w14:paraId="0C62695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FindAndReplace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End"/>
      <w:r w:rsidRPr="00B63DB7">
        <w:rPr>
          <w:rFonts w:cs="Times New Roman"/>
          <w:szCs w:val="24"/>
          <w:lang w:val="en-US"/>
        </w:rPr>
        <w:t>wordApp</w:t>
      </w:r>
      <w:proofErr w:type="spellEnd"/>
      <w:r w:rsidRPr="00B63DB7">
        <w:rPr>
          <w:rFonts w:cs="Times New Roman"/>
          <w:szCs w:val="24"/>
          <w:lang w:val="en-US"/>
        </w:rPr>
        <w:t>, "{{</w:t>
      </w:r>
      <w:r w:rsidRPr="00B63DB7">
        <w:rPr>
          <w:rFonts w:cs="Times New Roman"/>
          <w:szCs w:val="24"/>
        </w:rPr>
        <w:t>дата</w:t>
      </w:r>
      <w:r w:rsidRPr="00B63DB7">
        <w:rPr>
          <w:rFonts w:cs="Times New Roman"/>
          <w:szCs w:val="24"/>
          <w:lang w:val="en-US"/>
        </w:rPr>
        <w:t>}}", date);</w:t>
      </w:r>
    </w:p>
    <w:p w14:paraId="366F02F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gramStart"/>
      <w:r w:rsidRPr="00B63DB7">
        <w:rPr>
          <w:rFonts w:cs="Times New Roman"/>
          <w:szCs w:val="24"/>
          <w:lang w:val="en-US"/>
        </w:rPr>
        <w:t>document.SaveAs</w:t>
      </w:r>
      <w:proofErr w:type="gramEnd"/>
      <w:r w:rsidRPr="00B63DB7">
        <w:rPr>
          <w:rFonts w:cs="Times New Roman"/>
          <w:szCs w:val="24"/>
          <w:lang w:val="en-US"/>
        </w:rPr>
        <w:t>2(</w:t>
      </w:r>
      <w:proofErr w:type="spellStart"/>
      <w:r w:rsidRPr="00B63DB7">
        <w:rPr>
          <w:rFonts w:cs="Times New Roman"/>
          <w:szCs w:val="24"/>
          <w:lang w:val="en-US"/>
        </w:rPr>
        <w:t>outputPath</w:t>
      </w:r>
      <w:proofErr w:type="spellEnd"/>
      <w:r w:rsidRPr="00B63DB7">
        <w:rPr>
          <w:rFonts w:cs="Times New Roman"/>
          <w:szCs w:val="24"/>
          <w:lang w:val="en-US"/>
        </w:rPr>
        <w:t>);</w:t>
      </w:r>
    </w:p>
    <w:p w14:paraId="5BD0D26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document.Close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7525C1F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wordApp.Quit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448F122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process = new </w:t>
      </w:r>
      <w:proofErr w:type="gramStart"/>
      <w:r w:rsidRPr="00B63DB7">
        <w:rPr>
          <w:rFonts w:cs="Times New Roman"/>
          <w:szCs w:val="24"/>
          <w:lang w:val="en-US"/>
        </w:rPr>
        <w:t>Process(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3FB8FC2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process.StartInfo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ProcessStartInfo</w:t>
      </w:r>
      <w:proofErr w:type="spellEnd"/>
    </w:p>
    <w:p w14:paraId="36AD1EC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2A83B41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FileName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outputPath</w:t>
      </w:r>
      <w:proofErr w:type="spellEnd"/>
      <w:r w:rsidRPr="00B63DB7">
        <w:rPr>
          <w:rFonts w:cs="Times New Roman"/>
          <w:szCs w:val="24"/>
          <w:lang w:val="en-US"/>
        </w:rPr>
        <w:t>,</w:t>
      </w:r>
    </w:p>
    <w:p w14:paraId="19A13F8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UseShellExecute</w:t>
      </w:r>
      <w:proofErr w:type="spellEnd"/>
      <w:r w:rsidRPr="00B63DB7">
        <w:rPr>
          <w:rFonts w:cs="Times New Roman"/>
          <w:szCs w:val="24"/>
          <w:lang w:val="en-US"/>
        </w:rPr>
        <w:t xml:space="preserve"> = true </w:t>
      </w:r>
    </w:p>
    <w:p w14:paraId="5A0F286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};</w:t>
      </w:r>
    </w:p>
    <w:p w14:paraId="128F16F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process.Start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1671107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0A91A66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10A9C35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private void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FindAndReplace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End"/>
      <w:r w:rsidRPr="00B63DB7">
        <w:rPr>
          <w:rFonts w:cs="Times New Roman"/>
          <w:szCs w:val="24"/>
          <w:lang w:val="en-US"/>
        </w:rPr>
        <w:t>Word.Application</w:t>
      </w:r>
      <w:proofErr w:type="spell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wordApp</w:t>
      </w:r>
      <w:proofErr w:type="spellEnd"/>
      <w:r w:rsidRPr="00B63DB7">
        <w:rPr>
          <w:rFonts w:cs="Times New Roman"/>
          <w:szCs w:val="24"/>
          <w:lang w:val="en-US"/>
        </w:rPr>
        <w:t xml:space="preserve">, string </w:t>
      </w:r>
      <w:proofErr w:type="spellStart"/>
      <w:r w:rsidRPr="00B63DB7">
        <w:rPr>
          <w:rFonts w:cs="Times New Roman"/>
          <w:szCs w:val="24"/>
          <w:lang w:val="en-US"/>
        </w:rPr>
        <w:t>findText</w:t>
      </w:r>
      <w:proofErr w:type="spellEnd"/>
      <w:r w:rsidRPr="00B63DB7">
        <w:rPr>
          <w:rFonts w:cs="Times New Roman"/>
          <w:szCs w:val="24"/>
          <w:lang w:val="en-US"/>
        </w:rPr>
        <w:t xml:space="preserve">, string </w:t>
      </w:r>
      <w:proofErr w:type="spellStart"/>
      <w:r w:rsidRPr="00B63DB7">
        <w:rPr>
          <w:rFonts w:cs="Times New Roman"/>
          <w:szCs w:val="24"/>
          <w:lang w:val="en-US"/>
        </w:rPr>
        <w:t>replaceText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5BB6C49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0DA1416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wordApp.Selection.Find.ClearFormatting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7E56F71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wordApp.Selection.Find.Text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findText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6953068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wordApp.Selection.Find.Replacement</w:t>
      </w:r>
      <w:proofErr w:type="gramEnd"/>
      <w:r w:rsidRPr="00B63DB7">
        <w:rPr>
          <w:rFonts w:cs="Times New Roman"/>
          <w:szCs w:val="24"/>
          <w:lang w:val="en-US"/>
        </w:rPr>
        <w:t>.ClearFormatting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312F222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wordApp.Selection.Find.Replacement</w:t>
      </w:r>
      <w:proofErr w:type="gramEnd"/>
      <w:r w:rsidRPr="00B63DB7">
        <w:rPr>
          <w:rFonts w:cs="Times New Roman"/>
          <w:szCs w:val="24"/>
          <w:lang w:val="en-US"/>
        </w:rPr>
        <w:t>.Text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replaceText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83EA86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16CE8C8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object </w:t>
      </w:r>
      <w:proofErr w:type="spellStart"/>
      <w:r w:rsidRPr="00B63DB7">
        <w:rPr>
          <w:rFonts w:cs="Times New Roman"/>
          <w:szCs w:val="24"/>
          <w:lang w:val="en-US"/>
        </w:rPr>
        <w:t>replaceAll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Word.WdReplace.wdReplaceAll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;</w:t>
      </w:r>
    </w:p>
    <w:p w14:paraId="0CF0B65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098FBEB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wordApp.Selection.Find.Execute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</w:t>
      </w:r>
    </w:p>
    <w:p w14:paraId="6A93175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Replace: ref </w:t>
      </w:r>
      <w:proofErr w:type="spellStart"/>
      <w:r w:rsidRPr="00B63DB7">
        <w:rPr>
          <w:rFonts w:cs="Times New Roman"/>
          <w:szCs w:val="24"/>
          <w:lang w:val="en-US"/>
        </w:rPr>
        <w:t>replaceAll</w:t>
      </w:r>
      <w:proofErr w:type="spellEnd"/>
      <w:r w:rsidRPr="00B63DB7">
        <w:rPr>
          <w:rFonts w:cs="Times New Roman"/>
          <w:szCs w:val="24"/>
          <w:lang w:val="en-US"/>
        </w:rPr>
        <w:t>,</w:t>
      </w:r>
    </w:p>
    <w:p w14:paraId="27F24CC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Forward: true,</w:t>
      </w:r>
    </w:p>
    <w:p w14:paraId="15792E2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Wrap: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Word.WdFindWrap.wdFindContinue</w:t>
      </w:r>
      <w:proofErr w:type="spellEnd"/>
      <w:proofErr w:type="gramEnd"/>
    </w:p>
    <w:p w14:paraId="64ECC4F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);</w:t>
      </w:r>
    </w:p>
    <w:p w14:paraId="6A4E25E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531102C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4EA39F4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76220F4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public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ProgramMain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>)</w:t>
      </w:r>
    </w:p>
    <w:p w14:paraId="13B00DC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640C503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InitializeComponent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476D790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List&lt;String&gt; teacher = new List&lt;String</w:t>
      </w:r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4DC842A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teacher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Teachers.Select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(n =&gt; </w:t>
      </w:r>
      <w:proofErr w:type="spellStart"/>
      <w:r w:rsidRPr="00B63DB7">
        <w:rPr>
          <w:rFonts w:cs="Times New Roman"/>
          <w:szCs w:val="24"/>
          <w:lang w:val="en-US"/>
        </w:rPr>
        <w:t>n.Name</w:t>
      </w:r>
      <w:proofErr w:type="spellEnd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ToList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16B2D7D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660F29A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</w:t>
      </w:r>
      <w:proofErr w:type="spellStart"/>
      <w:r w:rsidRPr="00B63DB7">
        <w:rPr>
          <w:rFonts w:cs="Times New Roman"/>
          <w:szCs w:val="24"/>
          <w:lang w:val="en-US"/>
        </w:rPr>
        <w:t>taskLoad</w:t>
      </w:r>
      <w:proofErr w:type="spellEnd"/>
      <w:r w:rsidRPr="00B63DB7">
        <w:rPr>
          <w:rFonts w:cs="Times New Roman"/>
          <w:szCs w:val="24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Tasks.ToList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6EBD974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foreach (var d in </w:t>
      </w:r>
      <w:proofErr w:type="spellStart"/>
      <w:r w:rsidRPr="00B63DB7">
        <w:rPr>
          <w:rFonts w:cs="Times New Roman"/>
          <w:szCs w:val="24"/>
          <w:lang w:val="en-US"/>
        </w:rPr>
        <w:t>taskLoad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7A614DB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01EE637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taskForTeacher.Add</w:t>
      </w:r>
      <w:proofErr w:type="spell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(d));</w:t>
      </w:r>
    </w:p>
    <w:p w14:paraId="316B39F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799C12E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TaskGrid.ItemsSource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38ED62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TeacherComboBox.ItemsSource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teacher;</w:t>
      </w:r>
    </w:p>
    <w:p w14:paraId="49BB72A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TeacherDoc.ItemsSource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teacher;</w:t>
      </w:r>
    </w:p>
    <w:p w14:paraId="372A900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FilterComboBox.ItemsSource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teacher;</w:t>
      </w:r>
    </w:p>
    <w:p w14:paraId="76E4B6E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foreach (var d in teacher)</w:t>
      </w:r>
    </w:p>
    <w:p w14:paraId="3F48E17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69FEFC6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string path = </w:t>
      </w:r>
      <w:proofErr w:type="spellStart"/>
      <w:r w:rsidRPr="00B63DB7">
        <w:rPr>
          <w:rFonts w:cs="Times New Roman"/>
          <w:szCs w:val="24"/>
          <w:lang w:val="en-US"/>
        </w:rPr>
        <w:t>Path.Combine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AppDomain.CurrentDomain.BaseDirectory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, "</w:t>
      </w:r>
      <w:proofErr w:type="spellStart"/>
      <w:r w:rsidRPr="00B63DB7">
        <w:rPr>
          <w:rFonts w:cs="Times New Roman"/>
          <w:szCs w:val="24"/>
          <w:lang w:val="en-US"/>
        </w:rPr>
        <w:t>PlansWork</w:t>
      </w:r>
      <w:proofErr w:type="spellEnd"/>
      <w:r w:rsidRPr="00B63DB7">
        <w:rPr>
          <w:rFonts w:cs="Times New Roman"/>
          <w:szCs w:val="24"/>
          <w:lang w:val="en-US"/>
        </w:rPr>
        <w:t>");</w:t>
      </w:r>
    </w:p>
    <w:p w14:paraId="7625072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path += $"\\{</w:t>
      </w:r>
      <w:proofErr w:type="gramStart"/>
      <w:r w:rsidRPr="00B63DB7">
        <w:rPr>
          <w:rFonts w:cs="Times New Roman"/>
          <w:szCs w:val="24"/>
          <w:lang w:val="en-US"/>
        </w:rPr>
        <w:t>d.TrimEnd</w:t>
      </w:r>
      <w:proofErr w:type="gramEnd"/>
      <w:r w:rsidRPr="00B63DB7">
        <w:rPr>
          <w:rFonts w:cs="Times New Roman"/>
          <w:szCs w:val="24"/>
          <w:lang w:val="en-US"/>
        </w:rPr>
        <w:t>()}";</w:t>
      </w:r>
    </w:p>
    <w:p w14:paraId="058F5A6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if </w:t>
      </w:r>
      <w:proofErr w:type="gramStart"/>
      <w:r w:rsidRPr="00B63DB7">
        <w:rPr>
          <w:rFonts w:cs="Times New Roman"/>
          <w:szCs w:val="24"/>
          <w:lang w:val="en-US"/>
        </w:rPr>
        <w:t>(!</w:t>
      </w:r>
      <w:proofErr w:type="spellStart"/>
      <w:r w:rsidRPr="00B63DB7">
        <w:rPr>
          <w:rFonts w:cs="Times New Roman"/>
          <w:szCs w:val="24"/>
          <w:lang w:val="en-US"/>
        </w:rPr>
        <w:t>Directory.Exists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(path))</w:t>
      </w:r>
    </w:p>
    <w:p w14:paraId="678CCE8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1FDCF7F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Directory.CreateDirectory</w:t>
      </w:r>
      <w:proofErr w:type="spellEnd"/>
      <w:r w:rsidRPr="00B63DB7">
        <w:rPr>
          <w:rFonts w:cs="Times New Roman"/>
          <w:szCs w:val="24"/>
          <w:lang w:val="en-US"/>
        </w:rPr>
        <w:t>(path);</w:t>
      </w:r>
    </w:p>
    <w:p w14:paraId="7B21015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3C3E2FB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38B86A2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List&lt;string&gt; </w:t>
      </w:r>
      <w:proofErr w:type="spellStart"/>
      <w:r w:rsidRPr="00B63DB7">
        <w:rPr>
          <w:rFonts w:cs="Times New Roman"/>
          <w:szCs w:val="24"/>
          <w:lang w:val="en-US"/>
        </w:rPr>
        <w:t>MyStringList</w:t>
      </w:r>
      <w:proofErr w:type="spellEnd"/>
      <w:r w:rsidRPr="00B63DB7">
        <w:rPr>
          <w:rFonts w:cs="Times New Roman"/>
          <w:szCs w:val="24"/>
          <w:lang w:val="en-US"/>
        </w:rPr>
        <w:t xml:space="preserve"> = new List&lt;string&gt; </w:t>
      </w:r>
      <w:proofErr w:type="gramStart"/>
      <w:r w:rsidRPr="00B63DB7">
        <w:rPr>
          <w:rFonts w:cs="Times New Roman"/>
          <w:szCs w:val="24"/>
          <w:lang w:val="en-US"/>
        </w:rPr>
        <w:t>{ "</w:t>
      </w:r>
      <w:proofErr w:type="gramEnd"/>
      <w:r w:rsidRPr="00B63DB7">
        <w:rPr>
          <w:rFonts w:cs="Times New Roman"/>
          <w:szCs w:val="24"/>
        </w:rPr>
        <w:t>ИТК</w:t>
      </w:r>
      <w:r w:rsidRPr="00B63DB7">
        <w:rPr>
          <w:rFonts w:cs="Times New Roman"/>
          <w:szCs w:val="24"/>
          <w:lang w:val="en-US"/>
        </w:rPr>
        <w:t>", "</w:t>
      </w:r>
      <w:r w:rsidRPr="00B63DB7">
        <w:rPr>
          <w:rFonts w:cs="Times New Roman"/>
          <w:szCs w:val="24"/>
        </w:rPr>
        <w:t>ОКР</w:t>
      </w:r>
      <w:r w:rsidRPr="00B63DB7">
        <w:rPr>
          <w:rFonts w:cs="Times New Roman"/>
          <w:szCs w:val="24"/>
          <w:lang w:val="en-US"/>
        </w:rPr>
        <w:t>", "</w:t>
      </w:r>
      <w:r w:rsidRPr="00B63DB7">
        <w:rPr>
          <w:rFonts w:cs="Times New Roman"/>
          <w:szCs w:val="24"/>
        </w:rPr>
        <w:t>Литература</w:t>
      </w:r>
      <w:r w:rsidRPr="00B63DB7">
        <w:rPr>
          <w:rFonts w:cs="Times New Roman"/>
          <w:szCs w:val="24"/>
          <w:lang w:val="en-US"/>
        </w:rPr>
        <w:t>","</w:t>
      </w:r>
      <w:r w:rsidRPr="00B63DB7">
        <w:rPr>
          <w:rFonts w:cs="Times New Roman"/>
          <w:szCs w:val="24"/>
        </w:rPr>
        <w:t>Учебная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программа</w:t>
      </w:r>
      <w:r w:rsidRPr="00B63DB7">
        <w:rPr>
          <w:rFonts w:cs="Times New Roman"/>
          <w:szCs w:val="24"/>
          <w:lang w:val="en-US"/>
        </w:rPr>
        <w:t>" };</w:t>
      </w:r>
    </w:p>
    <w:p w14:paraId="15CD0D4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Documents.ItemsSource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MyStringList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682E54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foreach (var d in teacher)</w:t>
      </w:r>
    </w:p>
    <w:p w14:paraId="16A202F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6058D6C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gramStart"/>
      <w:r w:rsidRPr="00B63DB7">
        <w:rPr>
          <w:rFonts w:cs="Times New Roman"/>
          <w:szCs w:val="24"/>
          <w:lang w:val="en-US"/>
        </w:rPr>
        <w:t>foreach(</w:t>
      </w:r>
      <w:proofErr w:type="gramEnd"/>
      <w:r w:rsidRPr="00B63DB7">
        <w:rPr>
          <w:rFonts w:cs="Times New Roman"/>
          <w:szCs w:val="24"/>
          <w:lang w:val="en-US"/>
        </w:rPr>
        <w:t xml:space="preserve">var t in </w:t>
      </w:r>
      <w:proofErr w:type="spellStart"/>
      <w:r w:rsidRPr="00B63DB7">
        <w:rPr>
          <w:rFonts w:cs="Times New Roman"/>
          <w:szCs w:val="24"/>
          <w:lang w:val="en-US"/>
        </w:rPr>
        <w:t>MyStringList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4B35A08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635D743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string path = </w:t>
      </w:r>
      <w:proofErr w:type="spellStart"/>
      <w:r w:rsidRPr="00B63DB7">
        <w:rPr>
          <w:rFonts w:cs="Times New Roman"/>
          <w:szCs w:val="24"/>
          <w:lang w:val="en-US"/>
        </w:rPr>
        <w:t>Path.Combine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AppDomain.CurrentDomain.BaseDirectory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, "</w:t>
      </w:r>
      <w:proofErr w:type="spellStart"/>
      <w:r w:rsidRPr="00B63DB7">
        <w:rPr>
          <w:rFonts w:cs="Times New Roman"/>
          <w:szCs w:val="24"/>
          <w:lang w:val="en-US"/>
        </w:rPr>
        <w:t>PlansWork</w:t>
      </w:r>
      <w:proofErr w:type="spellEnd"/>
      <w:r w:rsidRPr="00B63DB7">
        <w:rPr>
          <w:rFonts w:cs="Times New Roman"/>
          <w:szCs w:val="24"/>
          <w:lang w:val="en-US"/>
        </w:rPr>
        <w:t>");</w:t>
      </w:r>
    </w:p>
    <w:p w14:paraId="1340AC9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path += $"\\{</w:t>
      </w:r>
      <w:proofErr w:type="gramStart"/>
      <w:r w:rsidRPr="00B63DB7">
        <w:rPr>
          <w:rFonts w:cs="Times New Roman"/>
          <w:szCs w:val="24"/>
          <w:lang w:val="en-US"/>
        </w:rPr>
        <w:t>d.TrimEnd</w:t>
      </w:r>
      <w:proofErr w:type="gramEnd"/>
      <w:r w:rsidRPr="00B63DB7">
        <w:rPr>
          <w:rFonts w:cs="Times New Roman"/>
          <w:szCs w:val="24"/>
          <w:lang w:val="en-US"/>
        </w:rPr>
        <w:t>()}\\" + $"{</w:t>
      </w:r>
      <w:proofErr w:type="spellStart"/>
      <w:r w:rsidRPr="00B63DB7">
        <w:rPr>
          <w:rFonts w:cs="Times New Roman"/>
          <w:szCs w:val="24"/>
          <w:lang w:val="en-US"/>
        </w:rPr>
        <w:t>t.TrimEnd</w:t>
      </w:r>
      <w:proofErr w:type="spellEnd"/>
      <w:r w:rsidRPr="00B63DB7">
        <w:rPr>
          <w:rFonts w:cs="Times New Roman"/>
          <w:szCs w:val="24"/>
          <w:lang w:val="en-US"/>
        </w:rPr>
        <w:t>()}";</w:t>
      </w:r>
    </w:p>
    <w:p w14:paraId="3329D65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if </w:t>
      </w:r>
      <w:proofErr w:type="gramStart"/>
      <w:r w:rsidRPr="00B63DB7">
        <w:rPr>
          <w:rFonts w:cs="Times New Roman"/>
          <w:szCs w:val="24"/>
          <w:lang w:val="en-US"/>
        </w:rPr>
        <w:t>(!</w:t>
      </w:r>
      <w:proofErr w:type="spellStart"/>
      <w:r w:rsidRPr="00B63DB7">
        <w:rPr>
          <w:rFonts w:cs="Times New Roman"/>
          <w:szCs w:val="24"/>
          <w:lang w:val="en-US"/>
        </w:rPr>
        <w:t>Directory.Exists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(path))</w:t>
      </w:r>
    </w:p>
    <w:p w14:paraId="6710143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{</w:t>
      </w:r>
    </w:p>
    <w:p w14:paraId="6EE3F7D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    </w:t>
      </w:r>
      <w:proofErr w:type="spellStart"/>
      <w:r w:rsidRPr="00B63DB7">
        <w:rPr>
          <w:rFonts w:cs="Times New Roman"/>
          <w:szCs w:val="24"/>
          <w:lang w:val="en-US"/>
        </w:rPr>
        <w:t>Directory.CreateDirectory</w:t>
      </w:r>
      <w:proofErr w:type="spellEnd"/>
      <w:r w:rsidRPr="00B63DB7">
        <w:rPr>
          <w:rFonts w:cs="Times New Roman"/>
          <w:szCs w:val="24"/>
          <w:lang w:val="en-US"/>
        </w:rPr>
        <w:t>(path);</w:t>
      </w:r>
    </w:p>
    <w:p w14:paraId="3AA8C57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}</w:t>
      </w:r>
    </w:p>
    <w:p w14:paraId="77ACE49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3ECB283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12D27D0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disciplines = new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301448F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</w:t>
      </w:r>
      <w:proofErr w:type="spellStart"/>
      <w:r w:rsidRPr="00B63DB7">
        <w:rPr>
          <w:rFonts w:cs="Times New Roman"/>
          <w:szCs w:val="24"/>
          <w:lang w:val="en-US"/>
        </w:rPr>
        <w:t>disciplinesDistinct</w:t>
      </w:r>
      <w:proofErr w:type="spellEnd"/>
      <w:r w:rsidRPr="00B63DB7">
        <w:rPr>
          <w:rFonts w:cs="Times New Roman"/>
          <w:szCs w:val="24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Disciplines.ToList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1540257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foreach (var d in </w:t>
      </w:r>
      <w:proofErr w:type="spellStart"/>
      <w:r w:rsidRPr="00B63DB7">
        <w:rPr>
          <w:rFonts w:cs="Times New Roman"/>
          <w:szCs w:val="24"/>
          <w:lang w:val="en-US"/>
        </w:rPr>
        <w:t>disciplinesDistinct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58EB0C9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4C4FEBE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disciplines.Add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r w:rsidRPr="00B63DB7">
        <w:rPr>
          <w:rFonts w:cs="Times New Roman"/>
          <w:szCs w:val="24"/>
          <w:lang w:val="en-US"/>
        </w:rPr>
        <w:t>(d));</w:t>
      </w:r>
    </w:p>
    <w:p w14:paraId="311ADDD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6EBCFC1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TeacherGrid.ItemsSource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disciplines;</w:t>
      </w:r>
    </w:p>
    <w:p w14:paraId="631FAB5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50FBF54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static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r w:rsidRPr="00B63DB7">
        <w:rPr>
          <w:rFonts w:cs="Times New Roman"/>
          <w:szCs w:val="24"/>
          <w:lang w:val="en-US"/>
        </w:rPr>
        <w:t>&gt; disciplines;</w:t>
      </w:r>
    </w:p>
    <w:p w14:paraId="6CFE719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static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 xml:space="preserve">&gt;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859DB1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2A37FF9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TeacherPageBtn_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4154264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544D725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TeacherPage</w:t>
      </w:r>
      <w:proofErr w:type="spell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teacherPage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TeacherPage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3A2974A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teacherPage.Show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636D628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766A3E9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64F02DB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6D17109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SubjectsBtn_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28E51AE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7846991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SubjectPage</w:t>
      </w:r>
      <w:proofErr w:type="spell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subjectsPage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SubjectPage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476BDA8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subjectsPage.Show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0FAB388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36A3369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2E72A35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AddTaskBtn_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7EF0071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594C945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string teacher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TeacherComboBox.SelectedItem.ToString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69E45E4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DateTime</w:t>
      </w:r>
      <w:proofErr w:type="spell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issuanseD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IssuanceDate.SelectedDate.Value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;</w:t>
      </w:r>
    </w:p>
    <w:p w14:paraId="7901568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DateTime</w:t>
      </w:r>
      <w:proofErr w:type="spell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dueD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DueDate.SelectedDate.Value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;</w:t>
      </w:r>
    </w:p>
    <w:p w14:paraId="4361749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Tasks </w:t>
      </w:r>
      <w:proofErr w:type="spellStart"/>
      <w:r w:rsidRPr="00B63DB7">
        <w:rPr>
          <w:rFonts w:cs="Times New Roman"/>
          <w:szCs w:val="24"/>
          <w:lang w:val="en-US"/>
        </w:rPr>
        <w:t>tasks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gramStart"/>
      <w:r w:rsidRPr="00B63DB7">
        <w:rPr>
          <w:rFonts w:cs="Times New Roman"/>
          <w:szCs w:val="24"/>
          <w:lang w:val="en-US"/>
        </w:rPr>
        <w:t>Tasks(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0CC2FFA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tasks.Description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DescriptionTextBox.Text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2FD67CF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tasks.IssuanceDate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= </w:t>
      </w:r>
      <w:proofErr w:type="spellStart"/>
      <w:r w:rsidRPr="00B63DB7">
        <w:rPr>
          <w:rFonts w:cs="Times New Roman"/>
          <w:szCs w:val="24"/>
          <w:lang w:val="en-US"/>
        </w:rPr>
        <w:t>issuanseD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5285CF2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tasks.DueDate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= </w:t>
      </w:r>
      <w:proofErr w:type="spellStart"/>
      <w:r w:rsidRPr="00B63DB7">
        <w:rPr>
          <w:rFonts w:cs="Times New Roman"/>
          <w:szCs w:val="24"/>
          <w:lang w:val="en-US"/>
        </w:rPr>
        <w:t>dueD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268CB7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tasks.IDTeacher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 = KBPClassBetaEntities1.GetContext().</w:t>
      </w:r>
      <w:proofErr w:type="spellStart"/>
      <w:r w:rsidRPr="00B63DB7">
        <w:rPr>
          <w:rFonts w:cs="Times New Roman"/>
          <w:szCs w:val="24"/>
          <w:lang w:val="en-US"/>
        </w:rPr>
        <w:t>Teachers.FirstOrDefault</w:t>
      </w:r>
      <w:proofErr w:type="spellEnd"/>
      <w:r w:rsidRPr="00B63DB7">
        <w:rPr>
          <w:rFonts w:cs="Times New Roman"/>
          <w:szCs w:val="24"/>
          <w:lang w:val="en-US"/>
        </w:rPr>
        <w:t xml:space="preserve">(t =&gt; </w:t>
      </w:r>
      <w:proofErr w:type="spellStart"/>
      <w:r w:rsidRPr="00B63DB7">
        <w:rPr>
          <w:rFonts w:cs="Times New Roman"/>
          <w:szCs w:val="24"/>
          <w:lang w:val="en-US"/>
        </w:rPr>
        <w:t>t.Name</w:t>
      </w:r>
      <w:proofErr w:type="spellEnd"/>
      <w:r w:rsidRPr="00B63DB7">
        <w:rPr>
          <w:rFonts w:cs="Times New Roman"/>
          <w:szCs w:val="24"/>
          <w:lang w:val="en-US"/>
        </w:rPr>
        <w:t xml:space="preserve"> == teacher).</w:t>
      </w:r>
      <w:proofErr w:type="spellStart"/>
      <w:r w:rsidRPr="00B63DB7">
        <w:rPr>
          <w:rFonts w:cs="Times New Roman"/>
          <w:szCs w:val="24"/>
          <w:lang w:val="en-US"/>
        </w:rPr>
        <w:t>IDTeacher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39521B8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Tasks.Add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(tasks);</w:t>
      </w:r>
    </w:p>
    <w:p w14:paraId="1DF5C8C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try</w:t>
      </w:r>
    </w:p>
    <w:p w14:paraId="79254F5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27629C6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0D16A10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382CC80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2901EA9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catch (</w:t>
      </w:r>
      <w:proofErr w:type="spellStart"/>
      <w:r w:rsidRPr="00B63DB7">
        <w:rPr>
          <w:rFonts w:cs="Times New Roman"/>
          <w:szCs w:val="24"/>
          <w:lang w:val="en-US"/>
        </w:rPr>
        <w:t>DbEntityValidationException</w:t>
      </w:r>
      <w:proofErr w:type="spellEnd"/>
      <w:r w:rsidRPr="00B63DB7">
        <w:rPr>
          <w:rFonts w:cs="Times New Roman"/>
          <w:szCs w:val="24"/>
          <w:lang w:val="en-US"/>
        </w:rPr>
        <w:t xml:space="preserve"> ex)</w:t>
      </w:r>
    </w:p>
    <w:p w14:paraId="499171F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6BCE7CD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foreach (var error in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ex.EntityValidationErrors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)</w:t>
      </w:r>
    </w:p>
    <w:p w14:paraId="6B97B84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3684EE3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foreach (var </w:t>
      </w:r>
      <w:proofErr w:type="spellStart"/>
      <w:r w:rsidRPr="00B63DB7">
        <w:rPr>
          <w:rFonts w:cs="Times New Roman"/>
          <w:szCs w:val="24"/>
          <w:lang w:val="en-US"/>
        </w:rPr>
        <w:t>validationError</w:t>
      </w:r>
      <w:proofErr w:type="spellEnd"/>
      <w:r w:rsidRPr="00B63DB7">
        <w:rPr>
          <w:rFonts w:cs="Times New Roman"/>
          <w:szCs w:val="24"/>
          <w:lang w:val="en-US"/>
        </w:rPr>
        <w:t xml:space="preserve"> in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error.ValidationErrors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)</w:t>
      </w:r>
    </w:p>
    <w:p w14:paraId="24B42C1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{</w:t>
      </w:r>
    </w:p>
    <w:p w14:paraId="2F0B71D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    </w:t>
      </w:r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gramEnd"/>
      <w:r w:rsidRPr="00B63DB7">
        <w:rPr>
          <w:rFonts w:cs="Times New Roman"/>
          <w:szCs w:val="24"/>
          <w:lang w:val="en-US"/>
        </w:rPr>
        <w:t>($"{validationError.PropertyName}\n{validationError.ErrorMessage}");</w:t>
      </w:r>
    </w:p>
    <w:p w14:paraId="651A89D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}</w:t>
      </w:r>
    </w:p>
    <w:p w14:paraId="4626BCF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572B607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throw;</w:t>
      </w:r>
    </w:p>
    <w:p w14:paraId="362072D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15E1C7F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11C13B3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</w:t>
      </w:r>
      <w:proofErr w:type="spellStart"/>
      <w:r w:rsidRPr="00B63DB7">
        <w:rPr>
          <w:rFonts w:cs="Times New Roman"/>
          <w:szCs w:val="24"/>
          <w:lang w:val="en-US"/>
        </w:rPr>
        <w:t>TaskAdd</w:t>
      </w:r>
      <w:proofErr w:type="spellEnd"/>
      <w:r w:rsidRPr="00B63DB7">
        <w:rPr>
          <w:rFonts w:cs="Times New Roman"/>
          <w:szCs w:val="24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Tasks.ToList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3D09FA8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foreach (var d in </w:t>
      </w:r>
      <w:proofErr w:type="spellStart"/>
      <w:r w:rsidRPr="00B63DB7">
        <w:rPr>
          <w:rFonts w:cs="Times New Roman"/>
          <w:szCs w:val="24"/>
          <w:lang w:val="en-US"/>
        </w:rPr>
        <w:t>TaskAdd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42DC304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143518F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taskForTeacher.Add</w:t>
      </w:r>
      <w:proofErr w:type="spell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(d));</w:t>
      </w:r>
    </w:p>
    <w:p w14:paraId="540AA6C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37ACCFE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TaskGrid.ItemsSource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BAF84F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178CC13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0DDDFBF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ChangeBtn_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1818963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0247812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</w:t>
      </w:r>
      <w:proofErr w:type="spellStart"/>
      <w:r w:rsidRPr="00B63DB7">
        <w:rPr>
          <w:rFonts w:cs="Times New Roman"/>
          <w:szCs w:val="24"/>
          <w:lang w:val="en-US"/>
        </w:rPr>
        <w:t>buttom</w:t>
      </w:r>
      <w:proofErr w:type="spellEnd"/>
      <w:r w:rsidRPr="00B63DB7">
        <w:rPr>
          <w:rFonts w:cs="Times New Roman"/>
          <w:szCs w:val="24"/>
          <w:lang w:val="en-US"/>
        </w:rPr>
        <w:t xml:space="preserve"> = sender as Button;</w:t>
      </w:r>
    </w:p>
    <w:p w14:paraId="0C320EA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</w:t>
      </w:r>
      <w:proofErr w:type="spellStart"/>
      <w:r w:rsidRPr="00B63DB7">
        <w:rPr>
          <w:rFonts w:cs="Times New Roman"/>
          <w:szCs w:val="24"/>
          <w:lang w:val="en-US"/>
        </w:rPr>
        <w:t>curTask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buttom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?.</w:t>
      </w:r>
      <w:proofErr w:type="spellStart"/>
      <w:r w:rsidRPr="00B63DB7">
        <w:rPr>
          <w:rFonts w:cs="Times New Roman"/>
          <w:szCs w:val="24"/>
          <w:lang w:val="en-US"/>
        </w:rPr>
        <w:t>DataContext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 as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7690EE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EditTaskPage</w:t>
      </w:r>
      <w:proofErr w:type="spell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addedit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EditTaskPage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r w:rsidRPr="00B63DB7">
        <w:rPr>
          <w:rFonts w:cs="Times New Roman"/>
          <w:szCs w:val="24"/>
          <w:lang w:val="en-US"/>
        </w:rPr>
        <w:t>curTask</w:t>
      </w:r>
      <w:proofErr w:type="spellEnd"/>
      <w:r w:rsidRPr="00B63DB7">
        <w:rPr>
          <w:rFonts w:cs="Times New Roman"/>
          <w:szCs w:val="24"/>
          <w:lang w:val="en-US"/>
        </w:rPr>
        <w:t>);</w:t>
      </w:r>
    </w:p>
    <w:p w14:paraId="146ED7B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if 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addedit.ShowDialog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 == true)</w:t>
      </w:r>
    </w:p>
    <w:p w14:paraId="7B5707A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54CDB95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734CC5A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</w:t>
      </w:r>
      <w:proofErr w:type="spellStart"/>
      <w:r w:rsidRPr="00B63DB7">
        <w:rPr>
          <w:rFonts w:cs="Times New Roman"/>
          <w:szCs w:val="24"/>
          <w:lang w:val="en-US"/>
        </w:rPr>
        <w:t>taskReload</w:t>
      </w:r>
      <w:proofErr w:type="spellEnd"/>
      <w:r w:rsidRPr="00B63DB7">
        <w:rPr>
          <w:rFonts w:cs="Times New Roman"/>
          <w:szCs w:val="24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Tasks.ToList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6348741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foreach (var d in </w:t>
      </w:r>
      <w:proofErr w:type="spellStart"/>
      <w:r w:rsidRPr="00B63DB7">
        <w:rPr>
          <w:rFonts w:cs="Times New Roman"/>
          <w:szCs w:val="24"/>
          <w:lang w:val="en-US"/>
        </w:rPr>
        <w:t>taskReload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6D9A3BB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50F2DA5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taskForTeacher.Add</w:t>
      </w:r>
      <w:proofErr w:type="spell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(d));</w:t>
      </w:r>
    </w:p>
    <w:p w14:paraId="0FB002D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6E68EE6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TaskGrid.ItemsSource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4A8DF30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42B0394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7D91BF9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5B70E90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DeleteBtn_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15A8F9F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0E8AC16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if 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($"</w:t>
      </w:r>
      <w:r w:rsidRPr="00B63DB7">
        <w:rPr>
          <w:rFonts w:cs="Times New Roman"/>
          <w:szCs w:val="24"/>
        </w:rPr>
        <w:t>Вы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точно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хотите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удалить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данный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предмет</w:t>
      </w:r>
      <w:r w:rsidRPr="00B63DB7">
        <w:rPr>
          <w:rFonts w:cs="Times New Roman"/>
          <w:szCs w:val="24"/>
          <w:lang w:val="en-US"/>
        </w:rPr>
        <w:t>?", "</w:t>
      </w:r>
      <w:r w:rsidRPr="00B63DB7">
        <w:rPr>
          <w:rFonts w:cs="Times New Roman"/>
          <w:szCs w:val="24"/>
        </w:rPr>
        <w:t>Внимание</w:t>
      </w:r>
      <w:r w:rsidRPr="00B63DB7">
        <w:rPr>
          <w:rFonts w:cs="Times New Roman"/>
          <w:szCs w:val="24"/>
          <w:lang w:val="en-US"/>
        </w:rPr>
        <w:t xml:space="preserve">", </w:t>
      </w:r>
      <w:proofErr w:type="spellStart"/>
      <w:r w:rsidRPr="00B63DB7">
        <w:rPr>
          <w:rFonts w:cs="Times New Roman"/>
          <w:szCs w:val="24"/>
          <w:lang w:val="en-US"/>
        </w:rPr>
        <w:t>MessageBoxButton.YesNo</w:t>
      </w:r>
      <w:proofErr w:type="spellEnd"/>
      <w:r w:rsidRPr="00B63DB7">
        <w:rPr>
          <w:rFonts w:cs="Times New Roman"/>
          <w:szCs w:val="24"/>
          <w:lang w:val="en-US"/>
        </w:rPr>
        <w:t xml:space="preserve">, </w:t>
      </w:r>
      <w:proofErr w:type="spellStart"/>
      <w:r w:rsidRPr="00B63DB7">
        <w:rPr>
          <w:rFonts w:cs="Times New Roman"/>
          <w:szCs w:val="24"/>
          <w:lang w:val="en-US"/>
        </w:rPr>
        <w:t>MessageBoxImage.Question</w:t>
      </w:r>
      <w:proofErr w:type="spellEnd"/>
      <w:r w:rsidRPr="00B63DB7">
        <w:rPr>
          <w:rFonts w:cs="Times New Roman"/>
          <w:szCs w:val="24"/>
          <w:lang w:val="en-US"/>
        </w:rPr>
        <w:t xml:space="preserve">) == </w:t>
      </w:r>
      <w:proofErr w:type="spellStart"/>
      <w:r w:rsidRPr="00B63DB7">
        <w:rPr>
          <w:rFonts w:cs="Times New Roman"/>
          <w:szCs w:val="24"/>
          <w:lang w:val="en-US"/>
        </w:rPr>
        <w:t>MessageBoxResult.Yes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7C29DD6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6D20EFC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try</w:t>
      </w:r>
    </w:p>
    <w:p w14:paraId="239C445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3CF6B8B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var but = sender as Button;</w:t>
      </w:r>
    </w:p>
    <w:p w14:paraId="601908A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var tsk = but</w:t>
      </w:r>
      <w:proofErr w:type="gramStart"/>
      <w:r w:rsidRPr="00B63DB7">
        <w:rPr>
          <w:rFonts w:cs="Times New Roman"/>
          <w:szCs w:val="24"/>
          <w:lang w:val="en-US"/>
        </w:rPr>
        <w:t>?.</w:t>
      </w:r>
      <w:proofErr w:type="spellStart"/>
      <w:r w:rsidRPr="00B63DB7">
        <w:rPr>
          <w:rFonts w:cs="Times New Roman"/>
          <w:szCs w:val="24"/>
          <w:lang w:val="en-US"/>
        </w:rPr>
        <w:t>DataContext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 as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3B6E46D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var r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Tasks.FirstOrDefault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(c =&gt; </w:t>
      </w:r>
      <w:proofErr w:type="spellStart"/>
      <w:r w:rsidRPr="00B63DB7">
        <w:rPr>
          <w:rFonts w:cs="Times New Roman"/>
          <w:szCs w:val="24"/>
          <w:lang w:val="en-US"/>
        </w:rPr>
        <w:t>c.IDTask</w:t>
      </w:r>
      <w:proofErr w:type="spellEnd"/>
      <w:r w:rsidRPr="00B63DB7">
        <w:rPr>
          <w:rFonts w:cs="Times New Roman"/>
          <w:szCs w:val="24"/>
          <w:lang w:val="en-US"/>
        </w:rPr>
        <w:t xml:space="preserve"> == tsk.id);</w:t>
      </w:r>
    </w:p>
    <w:p w14:paraId="10A05AD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Tasks.Remove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(r);</w:t>
      </w:r>
    </w:p>
    <w:p w14:paraId="72CA589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57B5EC0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792BB71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1D1C715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var </w:t>
      </w:r>
      <w:proofErr w:type="spellStart"/>
      <w:r w:rsidRPr="00B63DB7">
        <w:rPr>
          <w:rFonts w:cs="Times New Roman"/>
          <w:szCs w:val="24"/>
          <w:lang w:val="en-US"/>
        </w:rPr>
        <w:t>taski</w:t>
      </w:r>
      <w:proofErr w:type="spellEnd"/>
      <w:r w:rsidRPr="00B63DB7">
        <w:rPr>
          <w:rFonts w:cs="Times New Roman"/>
          <w:szCs w:val="24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Tasks.ToList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6735954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foreach (var t in </w:t>
      </w:r>
      <w:proofErr w:type="spellStart"/>
      <w:r w:rsidRPr="00B63DB7">
        <w:rPr>
          <w:rFonts w:cs="Times New Roman"/>
          <w:szCs w:val="24"/>
          <w:lang w:val="en-US"/>
        </w:rPr>
        <w:t>taski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0DACFA9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{</w:t>
      </w:r>
    </w:p>
    <w:p w14:paraId="40157FD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    </w:t>
      </w:r>
      <w:proofErr w:type="spellStart"/>
      <w:r w:rsidRPr="00B63DB7">
        <w:rPr>
          <w:rFonts w:cs="Times New Roman"/>
          <w:szCs w:val="24"/>
          <w:lang w:val="en-US"/>
        </w:rPr>
        <w:t>taskForTeacher.Add</w:t>
      </w:r>
      <w:proofErr w:type="spell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(t));</w:t>
      </w:r>
    </w:p>
    <w:p w14:paraId="13D63BE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}</w:t>
      </w:r>
    </w:p>
    <w:p w14:paraId="1CC54D9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TaskGrid.ItemsSource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583D40B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40E8772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catch (</w:t>
      </w:r>
      <w:proofErr w:type="spellStart"/>
      <w:r w:rsidRPr="00B63DB7">
        <w:rPr>
          <w:rFonts w:cs="Times New Roman"/>
          <w:szCs w:val="24"/>
          <w:lang w:val="en-US"/>
        </w:rPr>
        <w:t>System.Exception</w:t>
      </w:r>
      <w:proofErr w:type="spellEnd"/>
      <w:r w:rsidRPr="00B63DB7">
        <w:rPr>
          <w:rFonts w:cs="Times New Roman"/>
          <w:szCs w:val="24"/>
          <w:lang w:val="en-US"/>
        </w:rPr>
        <w:t xml:space="preserve"> ex)</w:t>
      </w:r>
    </w:p>
    <w:p w14:paraId="3131239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452EFF5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</w:t>
      </w:r>
      <w:proofErr w:type="spellStart"/>
      <w:r w:rsidRPr="00B63DB7">
        <w:rPr>
          <w:rFonts w:cs="Times New Roman"/>
          <w:szCs w:val="24"/>
          <w:lang w:val="en-US"/>
        </w:rPr>
        <w:t>ex.Message.ToString</w:t>
      </w:r>
      <w:proofErr w:type="spellEnd"/>
      <w:r w:rsidRPr="00B63DB7">
        <w:rPr>
          <w:rFonts w:cs="Times New Roman"/>
          <w:szCs w:val="24"/>
          <w:lang w:val="en-US"/>
        </w:rPr>
        <w:t>());</w:t>
      </w:r>
    </w:p>
    <w:p w14:paraId="3706A23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148B051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344FBBD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71E5270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7F180DA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AddProtocolBtn_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58D11AF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6905027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string </w:t>
      </w:r>
      <w:proofErr w:type="spellStart"/>
      <w:r w:rsidRPr="00B63DB7">
        <w:rPr>
          <w:rFonts w:cs="Times New Roman"/>
          <w:szCs w:val="24"/>
          <w:lang w:val="en-US"/>
        </w:rPr>
        <w:t>Unumber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ProtocolNum.Text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003DB0E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string </w:t>
      </w:r>
      <w:proofErr w:type="spellStart"/>
      <w:r w:rsidRPr="00B63DB7">
        <w:rPr>
          <w:rFonts w:cs="Times New Roman"/>
          <w:szCs w:val="24"/>
          <w:lang w:val="en-US"/>
        </w:rPr>
        <w:t>Udate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ProtocolDate.Text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59B7936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string </w:t>
      </w:r>
      <w:proofErr w:type="spellStart"/>
      <w:r w:rsidRPr="00B63DB7">
        <w:rPr>
          <w:rFonts w:cs="Times New Roman"/>
          <w:szCs w:val="24"/>
          <w:lang w:val="en-US"/>
        </w:rPr>
        <w:t>outputDir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string.Format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(@"C:\Papka\</w:t>
      </w:r>
      <w:r w:rsidRPr="00B63DB7">
        <w:rPr>
          <w:rFonts w:cs="Times New Roman"/>
          <w:szCs w:val="24"/>
        </w:rPr>
        <w:t>Протокол</w:t>
      </w:r>
      <w:r w:rsidRPr="00B63DB7">
        <w:rPr>
          <w:rFonts w:cs="Times New Roman"/>
          <w:szCs w:val="24"/>
          <w:lang w:val="en-US"/>
        </w:rPr>
        <w:t xml:space="preserve">_№{0}_{1}.docx", </w:t>
      </w:r>
      <w:proofErr w:type="spellStart"/>
      <w:r w:rsidRPr="00B63DB7">
        <w:rPr>
          <w:rFonts w:cs="Times New Roman"/>
          <w:szCs w:val="24"/>
          <w:lang w:val="en-US"/>
        </w:rPr>
        <w:t>Unumber</w:t>
      </w:r>
      <w:proofErr w:type="spellEnd"/>
      <w:r w:rsidRPr="00B63DB7">
        <w:rPr>
          <w:rFonts w:cs="Times New Roman"/>
          <w:szCs w:val="24"/>
          <w:lang w:val="en-US"/>
        </w:rPr>
        <w:t xml:space="preserve">, </w:t>
      </w:r>
      <w:proofErr w:type="spellStart"/>
      <w:r w:rsidRPr="00B63DB7">
        <w:rPr>
          <w:rFonts w:cs="Times New Roman"/>
          <w:szCs w:val="24"/>
          <w:lang w:val="en-US"/>
        </w:rPr>
        <w:t>Udate</w:t>
      </w:r>
      <w:proofErr w:type="spellEnd"/>
      <w:r w:rsidRPr="00B63DB7">
        <w:rPr>
          <w:rFonts w:cs="Times New Roman"/>
          <w:szCs w:val="24"/>
          <w:lang w:val="en-US"/>
        </w:rPr>
        <w:t>);</w:t>
      </w:r>
    </w:p>
    <w:p w14:paraId="729EFDA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58760E7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replacer = new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WordReplacer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4414DAF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replacer.ReplacePlaceholders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</w:t>
      </w:r>
    </w:p>
    <w:p w14:paraId="6F22293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templatePath</w:t>
      </w:r>
      <w:proofErr w:type="spellEnd"/>
      <w:r w:rsidRPr="00B63DB7">
        <w:rPr>
          <w:rFonts w:cs="Times New Roman"/>
          <w:szCs w:val="24"/>
          <w:lang w:val="en-US"/>
        </w:rPr>
        <w:t>: @"C:\Users\LocalUSer\Desktop\</w:t>
      </w:r>
      <w:r w:rsidRPr="00B63DB7">
        <w:rPr>
          <w:rFonts w:cs="Times New Roman"/>
          <w:szCs w:val="24"/>
        </w:rPr>
        <w:t>Подопытный</w:t>
      </w:r>
      <w:r w:rsidRPr="00B63DB7">
        <w:rPr>
          <w:rFonts w:cs="Times New Roman"/>
          <w:szCs w:val="24"/>
          <w:lang w:val="en-US"/>
        </w:rPr>
        <w:t>.docx",</w:t>
      </w:r>
    </w:p>
    <w:p w14:paraId="0C945F9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outputPath</w:t>
      </w:r>
      <w:proofErr w:type="spellEnd"/>
      <w:r w:rsidRPr="00B63DB7">
        <w:rPr>
          <w:rFonts w:cs="Times New Roman"/>
          <w:szCs w:val="24"/>
          <w:lang w:val="en-US"/>
        </w:rPr>
        <w:t xml:space="preserve">: </w:t>
      </w:r>
      <w:proofErr w:type="spellStart"/>
      <w:r w:rsidRPr="00B63DB7">
        <w:rPr>
          <w:rFonts w:cs="Times New Roman"/>
          <w:szCs w:val="24"/>
          <w:lang w:val="en-US"/>
        </w:rPr>
        <w:t>outputDir</w:t>
      </w:r>
      <w:proofErr w:type="spellEnd"/>
      <w:r w:rsidRPr="00B63DB7">
        <w:rPr>
          <w:rFonts w:cs="Times New Roman"/>
          <w:szCs w:val="24"/>
          <w:lang w:val="en-US"/>
        </w:rPr>
        <w:t>,</w:t>
      </w:r>
    </w:p>
    <w:p w14:paraId="33236B9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number: </w:t>
      </w:r>
      <w:proofErr w:type="spellStart"/>
      <w:r w:rsidRPr="00B63DB7">
        <w:rPr>
          <w:rFonts w:cs="Times New Roman"/>
          <w:szCs w:val="24"/>
          <w:lang w:val="en-US"/>
        </w:rPr>
        <w:t>Unumber</w:t>
      </w:r>
      <w:proofErr w:type="spellEnd"/>
      <w:r w:rsidRPr="00B63DB7">
        <w:rPr>
          <w:rFonts w:cs="Times New Roman"/>
          <w:szCs w:val="24"/>
          <w:lang w:val="en-US"/>
        </w:rPr>
        <w:t>,</w:t>
      </w:r>
    </w:p>
    <w:p w14:paraId="70E3238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date: </w:t>
      </w:r>
      <w:proofErr w:type="spellStart"/>
      <w:r w:rsidRPr="00B63DB7">
        <w:rPr>
          <w:rFonts w:cs="Times New Roman"/>
          <w:szCs w:val="24"/>
          <w:lang w:val="en-US"/>
        </w:rPr>
        <w:t>Udate</w:t>
      </w:r>
      <w:proofErr w:type="spellEnd"/>
    </w:p>
    <w:p w14:paraId="54D690D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);</w:t>
      </w:r>
    </w:p>
    <w:p w14:paraId="467F54C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1DE3695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384D512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ViewTeachersBtn_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092E11A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4767925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string </w:t>
      </w:r>
      <w:proofErr w:type="spellStart"/>
      <w:r w:rsidRPr="00B63DB7">
        <w:rPr>
          <w:rFonts w:cs="Times New Roman"/>
          <w:szCs w:val="24"/>
          <w:lang w:val="en-US"/>
        </w:rPr>
        <w:t>filePath</w:t>
      </w:r>
      <w:proofErr w:type="spellEnd"/>
      <w:r w:rsidRPr="00B63DB7">
        <w:rPr>
          <w:rFonts w:cs="Times New Roman"/>
          <w:szCs w:val="24"/>
          <w:lang w:val="en-US"/>
        </w:rPr>
        <w:t xml:space="preserve"> = "C:\\Users\\LocalUSer\\Desktop\\</w:t>
      </w:r>
      <w:r w:rsidRPr="00B63DB7">
        <w:rPr>
          <w:rFonts w:cs="Times New Roman"/>
          <w:szCs w:val="24"/>
        </w:rPr>
        <w:t>Курсовая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зачем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мне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вообще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это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надо</w:t>
      </w:r>
      <w:r w:rsidRPr="00B63DB7">
        <w:rPr>
          <w:rFonts w:cs="Times New Roman"/>
          <w:szCs w:val="24"/>
          <w:lang w:val="en-US"/>
        </w:rPr>
        <w:t>\\</w:t>
      </w:r>
      <w:r w:rsidRPr="00B63DB7">
        <w:rPr>
          <w:rFonts w:cs="Times New Roman"/>
          <w:szCs w:val="24"/>
        </w:rPr>
        <w:t>Состав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ЦК</w:t>
      </w:r>
      <w:r w:rsidRPr="00B63DB7">
        <w:rPr>
          <w:rFonts w:cs="Times New Roman"/>
          <w:szCs w:val="24"/>
          <w:lang w:val="en-US"/>
        </w:rPr>
        <w:t>.docx";</w:t>
      </w:r>
    </w:p>
    <w:p w14:paraId="6B655A8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try</w:t>
      </w:r>
    </w:p>
    <w:p w14:paraId="2A4E1DB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11D601D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Process.Start</w:t>
      </w:r>
      <w:proofErr w:type="spell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ProcessStartInfo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>)</w:t>
      </w:r>
    </w:p>
    <w:p w14:paraId="5A12711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1088AE1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FileName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filePath</w:t>
      </w:r>
      <w:proofErr w:type="spellEnd"/>
      <w:r w:rsidRPr="00B63DB7">
        <w:rPr>
          <w:rFonts w:cs="Times New Roman"/>
          <w:szCs w:val="24"/>
          <w:lang w:val="en-US"/>
        </w:rPr>
        <w:t>,</w:t>
      </w:r>
    </w:p>
    <w:p w14:paraId="668A4C3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UseShellExecute</w:t>
      </w:r>
      <w:proofErr w:type="spellEnd"/>
      <w:r w:rsidRPr="00B63DB7">
        <w:rPr>
          <w:rFonts w:cs="Times New Roman"/>
          <w:szCs w:val="24"/>
          <w:lang w:val="en-US"/>
        </w:rPr>
        <w:t xml:space="preserve"> = true </w:t>
      </w:r>
    </w:p>
    <w:p w14:paraId="629AC0D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});</w:t>
      </w:r>
    </w:p>
    <w:p w14:paraId="65E57A7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2F97BFB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catch (Exception ex)</w:t>
      </w:r>
    </w:p>
    <w:p w14:paraId="6BA351F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738CFD5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("</w:t>
      </w:r>
      <w:r w:rsidRPr="00B63DB7">
        <w:rPr>
          <w:rFonts w:cs="Times New Roman"/>
          <w:szCs w:val="24"/>
        </w:rPr>
        <w:t>Не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удалось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открыть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</w:t>
      </w:r>
      <w:r w:rsidRPr="00B63DB7">
        <w:rPr>
          <w:rFonts w:cs="Times New Roman"/>
          <w:szCs w:val="24"/>
          <w:lang w:val="en-US"/>
        </w:rPr>
        <w:t xml:space="preserve">: " + </w:t>
      </w:r>
      <w:proofErr w:type="spellStart"/>
      <w:r w:rsidRPr="00B63DB7">
        <w:rPr>
          <w:rFonts w:cs="Times New Roman"/>
          <w:szCs w:val="24"/>
          <w:lang w:val="en-US"/>
        </w:rPr>
        <w:t>ex.Message</w:t>
      </w:r>
      <w:proofErr w:type="spellEnd"/>
      <w:r w:rsidRPr="00B63DB7">
        <w:rPr>
          <w:rFonts w:cs="Times New Roman"/>
          <w:szCs w:val="24"/>
          <w:lang w:val="en-US"/>
        </w:rPr>
        <w:t>);</w:t>
      </w:r>
    </w:p>
    <w:p w14:paraId="02E0203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6B40B29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2C0F8E0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6BC80D7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Open_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74BA4CA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2A1C61C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string path = </w:t>
      </w:r>
      <w:proofErr w:type="spellStart"/>
      <w:r w:rsidRPr="00B63DB7">
        <w:rPr>
          <w:rFonts w:cs="Times New Roman"/>
          <w:szCs w:val="24"/>
          <w:lang w:val="en-US"/>
        </w:rPr>
        <w:t>Path.Combine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AppDomain.CurrentDomain.BaseDirectory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, "</w:t>
      </w:r>
      <w:proofErr w:type="spellStart"/>
      <w:r w:rsidRPr="00B63DB7">
        <w:rPr>
          <w:rFonts w:cs="Times New Roman"/>
          <w:szCs w:val="24"/>
          <w:lang w:val="en-US"/>
        </w:rPr>
        <w:t>PlansWork</w:t>
      </w:r>
      <w:proofErr w:type="spellEnd"/>
      <w:r w:rsidRPr="00B63DB7">
        <w:rPr>
          <w:rFonts w:cs="Times New Roman"/>
          <w:szCs w:val="24"/>
          <w:lang w:val="en-US"/>
        </w:rPr>
        <w:t>");</w:t>
      </w:r>
    </w:p>
    <w:p w14:paraId="1DE04D3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gramStart"/>
      <w:r w:rsidRPr="00B63DB7">
        <w:rPr>
          <w:rFonts w:cs="Times New Roman"/>
          <w:szCs w:val="24"/>
          <w:lang w:val="en-US"/>
        </w:rPr>
        <w:t>if(</w:t>
      </w:r>
      <w:proofErr w:type="gramEnd"/>
      <w:r w:rsidRPr="00B63DB7">
        <w:rPr>
          <w:rFonts w:cs="Times New Roman"/>
          <w:szCs w:val="24"/>
          <w:lang w:val="en-US"/>
        </w:rPr>
        <w:t>(</w:t>
      </w:r>
      <w:proofErr w:type="spellStart"/>
      <w:r w:rsidRPr="00B63DB7">
        <w:rPr>
          <w:rFonts w:cs="Times New Roman"/>
          <w:szCs w:val="24"/>
          <w:lang w:val="en-US"/>
        </w:rPr>
        <w:t>TeacherDoc.SelectedItem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 &amp;&amp; </w:t>
      </w:r>
      <w:proofErr w:type="spellStart"/>
      <w:r w:rsidRPr="00B63DB7">
        <w:rPr>
          <w:rFonts w:cs="Times New Roman"/>
          <w:szCs w:val="24"/>
          <w:lang w:val="en-US"/>
        </w:rPr>
        <w:t>Documents.SelectedItem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null) || (</w:t>
      </w:r>
      <w:proofErr w:type="spellStart"/>
      <w:r w:rsidRPr="00B63DB7">
        <w:rPr>
          <w:rFonts w:cs="Times New Roman"/>
          <w:szCs w:val="24"/>
          <w:lang w:val="en-US"/>
        </w:rPr>
        <w:t>TeacherDoc.SelectedItem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 &amp;&amp; </w:t>
      </w:r>
      <w:proofErr w:type="spellStart"/>
      <w:r w:rsidRPr="00B63DB7">
        <w:rPr>
          <w:rFonts w:cs="Times New Roman"/>
          <w:szCs w:val="24"/>
          <w:lang w:val="en-US"/>
        </w:rPr>
        <w:t>Documents.SelectedItem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== null))</w:t>
      </w:r>
    </w:p>
    <w:p w14:paraId="40FFE23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3397507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gramStart"/>
      <w:r w:rsidRPr="00B63DB7">
        <w:rPr>
          <w:rFonts w:cs="Times New Roman"/>
          <w:szCs w:val="24"/>
          <w:lang w:val="en-US"/>
        </w:rPr>
        <w:t>if(</w:t>
      </w:r>
      <w:proofErr w:type="spellStart"/>
      <w:proofErr w:type="gramEnd"/>
      <w:r w:rsidRPr="00B63DB7">
        <w:rPr>
          <w:rFonts w:cs="Times New Roman"/>
          <w:szCs w:val="24"/>
          <w:lang w:val="en-US"/>
        </w:rPr>
        <w:t>TeacherDoc.SelectedItem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null)</w:t>
      </w:r>
    </w:p>
    <w:p w14:paraId="4EF7E82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1792467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path += "\\" +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TeacherDoc.SelectedItem.ToString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().</w:t>
      </w:r>
      <w:proofErr w:type="spellStart"/>
      <w:r w:rsidRPr="00B63DB7">
        <w:rPr>
          <w:rFonts w:cs="Times New Roman"/>
          <w:szCs w:val="24"/>
          <w:lang w:val="en-US"/>
        </w:rPr>
        <w:t>TrimEnd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61A4EC7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0F113AE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if 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Documents.SelectedItem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</w:t>
      </w:r>
      <w:proofErr w:type="gramEnd"/>
      <w:r w:rsidRPr="00B63DB7">
        <w:rPr>
          <w:rFonts w:cs="Times New Roman"/>
          <w:szCs w:val="24"/>
          <w:lang w:val="en-US"/>
        </w:rPr>
        <w:t>= null)</w:t>
      </w:r>
    </w:p>
    <w:p w14:paraId="230E3C7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743254B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path += "\\" +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Documents.SelectedItem.ToString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49E8756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75EDB02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Process.Start</w:t>
      </w:r>
      <w:proofErr w:type="spellEnd"/>
      <w:r w:rsidRPr="00B63DB7">
        <w:rPr>
          <w:rFonts w:cs="Times New Roman"/>
          <w:szCs w:val="24"/>
          <w:lang w:val="en-US"/>
        </w:rPr>
        <w:t>(path);</w:t>
      </w:r>
    </w:p>
    <w:p w14:paraId="3A8B0AE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032D1D6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else</w:t>
      </w:r>
    </w:p>
    <w:p w14:paraId="74CDACB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1167E07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("</w:t>
      </w:r>
      <w:r w:rsidRPr="00B63DB7">
        <w:rPr>
          <w:rFonts w:cs="Times New Roman"/>
          <w:szCs w:val="24"/>
        </w:rPr>
        <w:t>Выберите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преподавателя</w:t>
      </w:r>
      <w:r w:rsidRPr="00B63DB7">
        <w:rPr>
          <w:rFonts w:cs="Times New Roman"/>
          <w:szCs w:val="24"/>
          <w:lang w:val="en-US"/>
        </w:rPr>
        <w:t>.");</w:t>
      </w:r>
    </w:p>
    <w:p w14:paraId="591A387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5DF5699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2AE1052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158F523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Delete_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3652699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12A99CA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gramStart"/>
      <w:r w:rsidRPr="00B63DB7">
        <w:rPr>
          <w:rFonts w:cs="Times New Roman"/>
          <w:szCs w:val="24"/>
          <w:lang w:val="en-US"/>
        </w:rPr>
        <w:t>if(</w:t>
      </w:r>
      <w:proofErr w:type="spellStart"/>
      <w:proofErr w:type="gramEnd"/>
      <w:r w:rsidRPr="00B63DB7">
        <w:rPr>
          <w:rFonts w:cs="Times New Roman"/>
          <w:szCs w:val="24"/>
          <w:lang w:val="en-US"/>
        </w:rPr>
        <w:t>FileBox.SelectedItem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null)</w:t>
      </w:r>
    </w:p>
    <w:p w14:paraId="0FEA66A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2E70641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string path = </w:t>
      </w:r>
      <w:proofErr w:type="spellStart"/>
      <w:r w:rsidRPr="00B63DB7">
        <w:rPr>
          <w:rFonts w:cs="Times New Roman"/>
          <w:szCs w:val="24"/>
          <w:lang w:val="en-US"/>
        </w:rPr>
        <w:t>Path.Combine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AppDomain.CurrentDomain.BaseDirectory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, "</w:t>
      </w:r>
      <w:proofErr w:type="spellStart"/>
      <w:r w:rsidRPr="00B63DB7">
        <w:rPr>
          <w:rFonts w:cs="Times New Roman"/>
          <w:szCs w:val="24"/>
          <w:lang w:val="en-US"/>
        </w:rPr>
        <w:t>PlansWork</w:t>
      </w:r>
      <w:proofErr w:type="spellEnd"/>
      <w:r w:rsidRPr="00B63DB7">
        <w:rPr>
          <w:rFonts w:cs="Times New Roman"/>
          <w:szCs w:val="24"/>
          <w:lang w:val="en-US"/>
        </w:rPr>
        <w:t>");</w:t>
      </w:r>
    </w:p>
    <w:p w14:paraId="28BD91C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path += "\\" +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TeacherDoc.SelectedItem.ToString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().</w:t>
      </w:r>
      <w:proofErr w:type="spellStart"/>
      <w:r w:rsidRPr="00B63DB7">
        <w:rPr>
          <w:rFonts w:cs="Times New Roman"/>
          <w:szCs w:val="24"/>
          <w:lang w:val="en-US"/>
        </w:rPr>
        <w:t>TrimEnd</w:t>
      </w:r>
      <w:proofErr w:type="spellEnd"/>
      <w:r w:rsidRPr="00B63DB7">
        <w:rPr>
          <w:rFonts w:cs="Times New Roman"/>
          <w:szCs w:val="24"/>
          <w:lang w:val="en-US"/>
        </w:rPr>
        <w:t xml:space="preserve">() + "\\" + </w:t>
      </w:r>
      <w:proofErr w:type="spellStart"/>
      <w:r w:rsidRPr="00B63DB7">
        <w:rPr>
          <w:rFonts w:cs="Times New Roman"/>
          <w:szCs w:val="24"/>
          <w:lang w:val="en-US"/>
        </w:rPr>
        <w:t>Documents.SelectedItem.ToString</w:t>
      </w:r>
      <w:proofErr w:type="spellEnd"/>
      <w:r w:rsidRPr="00B63DB7">
        <w:rPr>
          <w:rFonts w:cs="Times New Roman"/>
          <w:szCs w:val="24"/>
          <w:lang w:val="en-US"/>
        </w:rPr>
        <w:t xml:space="preserve">() + "\\" + </w:t>
      </w:r>
      <w:proofErr w:type="spellStart"/>
      <w:r w:rsidRPr="00B63DB7">
        <w:rPr>
          <w:rFonts w:cs="Times New Roman"/>
          <w:szCs w:val="24"/>
          <w:lang w:val="en-US"/>
        </w:rPr>
        <w:t>FileBox.SelectedItem.ToString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0B8DCEE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if 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("</w:t>
      </w:r>
      <w:r w:rsidRPr="00B63DB7">
        <w:rPr>
          <w:rFonts w:cs="Times New Roman"/>
          <w:szCs w:val="24"/>
        </w:rPr>
        <w:t>Вы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точно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хотите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удалить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данный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</w:t>
      </w:r>
      <w:r w:rsidRPr="00B63DB7">
        <w:rPr>
          <w:rFonts w:cs="Times New Roman"/>
          <w:szCs w:val="24"/>
          <w:lang w:val="en-US"/>
        </w:rPr>
        <w:t>?", "</w:t>
      </w:r>
      <w:r w:rsidRPr="00B63DB7">
        <w:rPr>
          <w:rFonts w:cs="Times New Roman"/>
          <w:szCs w:val="24"/>
        </w:rPr>
        <w:t>Вопрос</w:t>
      </w:r>
      <w:r w:rsidRPr="00B63DB7">
        <w:rPr>
          <w:rFonts w:cs="Times New Roman"/>
          <w:szCs w:val="24"/>
          <w:lang w:val="en-US"/>
        </w:rPr>
        <w:t xml:space="preserve">", </w:t>
      </w:r>
      <w:proofErr w:type="spellStart"/>
      <w:r w:rsidRPr="00B63DB7">
        <w:rPr>
          <w:rFonts w:cs="Times New Roman"/>
          <w:szCs w:val="24"/>
          <w:lang w:val="en-US"/>
        </w:rPr>
        <w:t>MessageBoxButton.YesNo</w:t>
      </w:r>
      <w:proofErr w:type="spellEnd"/>
      <w:r w:rsidRPr="00B63DB7">
        <w:rPr>
          <w:rFonts w:cs="Times New Roman"/>
          <w:szCs w:val="24"/>
          <w:lang w:val="en-US"/>
        </w:rPr>
        <w:t xml:space="preserve">, </w:t>
      </w:r>
      <w:proofErr w:type="spellStart"/>
      <w:r w:rsidRPr="00B63DB7">
        <w:rPr>
          <w:rFonts w:cs="Times New Roman"/>
          <w:szCs w:val="24"/>
          <w:lang w:val="en-US"/>
        </w:rPr>
        <w:t>MessageBoxImage.Question</w:t>
      </w:r>
      <w:proofErr w:type="spellEnd"/>
      <w:r w:rsidRPr="00B63DB7">
        <w:rPr>
          <w:rFonts w:cs="Times New Roman"/>
          <w:szCs w:val="24"/>
          <w:lang w:val="en-US"/>
        </w:rPr>
        <w:t xml:space="preserve">) == </w:t>
      </w:r>
      <w:proofErr w:type="spellStart"/>
      <w:r w:rsidRPr="00B63DB7">
        <w:rPr>
          <w:rFonts w:cs="Times New Roman"/>
          <w:szCs w:val="24"/>
          <w:lang w:val="en-US"/>
        </w:rPr>
        <w:t>MessageBoxResult.Yes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5A46CDA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694B7A4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File.Delete</w:t>
      </w:r>
      <w:proofErr w:type="spellEnd"/>
      <w:r w:rsidRPr="00B63DB7">
        <w:rPr>
          <w:rFonts w:cs="Times New Roman"/>
          <w:szCs w:val="24"/>
          <w:lang w:val="en-US"/>
        </w:rPr>
        <w:t>(path);</w:t>
      </w:r>
    </w:p>
    <w:p w14:paraId="0F9F832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("</w:t>
      </w:r>
      <w:r w:rsidRPr="00B63DB7">
        <w:rPr>
          <w:rFonts w:cs="Times New Roman"/>
          <w:szCs w:val="24"/>
        </w:rPr>
        <w:t>Файл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был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успешно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</w:rPr>
        <w:t>удаён</w:t>
      </w:r>
      <w:proofErr w:type="spellEnd"/>
      <w:r w:rsidRPr="00B63DB7">
        <w:rPr>
          <w:rFonts w:cs="Times New Roman"/>
          <w:szCs w:val="24"/>
          <w:lang w:val="en-US"/>
        </w:rPr>
        <w:t>.");</w:t>
      </w:r>
    </w:p>
    <w:p w14:paraId="757795A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07B53F1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path = </w:t>
      </w:r>
      <w:proofErr w:type="spellStart"/>
      <w:r w:rsidRPr="00B63DB7">
        <w:rPr>
          <w:rFonts w:cs="Times New Roman"/>
          <w:szCs w:val="24"/>
          <w:lang w:val="en-US"/>
        </w:rPr>
        <w:t>Path.Combine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AppDomain.CurrentDomain.BaseDirectory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, "</w:t>
      </w:r>
      <w:proofErr w:type="spellStart"/>
      <w:r w:rsidRPr="00B63DB7">
        <w:rPr>
          <w:rFonts w:cs="Times New Roman"/>
          <w:szCs w:val="24"/>
          <w:lang w:val="en-US"/>
        </w:rPr>
        <w:t>PlansWork</w:t>
      </w:r>
      <w:proofErr w:type="spellEnd"/>
      <w:r w:rsidRPr="00B63DB7">
        <w:rPr>
          <w:rFonts w:cs="Times New Roman"/>
          <w:szCs w:val="24"/>
          <w:lang w:val="en-US"/>
        </w:rPr>
        <w:t>");</w:t>
      </w:r>
    </w:p>
    <w:p w14:paraId="4F427FA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path += "\\" +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TeacherDoc.SelectedItem.ToString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().</w:t>
      </w:r>
      <w:proofErr w:type="spellStart"/>
      <w:r w:rsidRPr="00B63DB7">
        <w:rPr>
          <w:rFonts w:cs="Times New Roman"/>
          <w:szCs w:val="24"/>
          <w:lang w:val="en-US"/>
        </w:rPr>
        <w:t>TrimEnd</w:t>
      </w:r>
      <w:proofErr w:type="spellEnd"/>
      <w:r w:rsidRPr="00B63DB7">
        <w:rPr>
          <w:rFonts w:cs="Times New Roman"/>
          <w:szCs w:val="24"/>
          <w:lang w:val="en-US"/>
        </w:rPr>
        <w:t xml:space="preserve">() + "\\" + </w:t>
      </w:r>
      <w:proofErr w:type="spellStart"/>
      <w:r w:rsidRPr="00B63DB7">
        <w:rPr>
          <w:rFonts w:cs="Times New Roman"/>
          <w:szCs w:val="24"/>
          <w:lang w:val="en-US"/>
        </w:rPr>
        <w:t>Documents.SelectedItem.ToString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452897F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files = </w:t>
      </w:r>
      <w:proofErr w:type="spellStart"/>
      <w:r w:rsidRPr="00B63DB7">
        <w:rPr>
          <w:rFonts w:cs="Times New Roman"/>
          <w:szCs w:val="24"/>
          <w:lang w:val="en-US"/>
        </w:rPr>
        <w:t>Directory.GetFiles</w:t>
      </w:r>
      <w:proofErr w:type="spellEnd"/>
      <w:r w:rsidRPr="00B63DB7">
        <w:rPr>
          <w:rFonts w:cs="Times New Roman"/>
          <w:szCs w:val="24"/>
          <w:lang w:val="en-US"/>
        </w:rPr>
        <w:t>(path);</w:t>
      </w:r>
    </w:p>
    <w:p w14:paraId="4159C3B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FileBox.ItemsSource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files.Select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(f =&gt; new </w:t>
      </w:r>
      <w:proofErr w:type="spellStart"/>
      <w:r w:rsidRPr="00B63DB7">
        <w:rPr>
          <w:rFonts w:cs="Times New Roman"/>
          <w:szCs w:val="24"/>
          <w:lang w:val="en-US"/>
        </w:rPr>
        <w:t>FileInfo</w:t>
      </w:r>
      <w:proofErr w:type="spellEnd"/>
      <w:r w:rsidRPr="00B63DB7">
        <w:rPr>
          <w:rFonts w:cs="Times New Roman"/>
          <w:szCs w:val="24"/>
          <w:lang w:val="en-US"/>
        </w:rPr>
        <w:t>(f).Name).</w:t>
      </w:r>
      <w:proofErr w:type="spellStart"/>
      <w:r w:rsidRPr="00B63DB7">
        <w:rPr>
          <w:rFonts w:cs="Times New Roman"/>
          <w:szCs w:val="24"/>
          <w:lang w:val="en-US"/>
        </w:rPr>
        <w:t>ToList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2BB5B15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74617ED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</w:p>
    <w:p w14:paraId="5B4B0FC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69AA6A0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49B1F1E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DocChange_</w:t>
      </w:r>
      <w:proofErr w:type="gramStart"/>
      <w:r w:rsidRPr="00B63DB7">
        <w:rPr>
          <w:rFonts w:cs="Times New Roman"/>
          <w:szCs w:val="24"/>
          <w:lang w:val="en-US"/>
        </w:rPr>
        <w:t>Change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SelectionChangedEventArgs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4A9AB5B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2C3AE6A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if 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TeacherDoc.SelectedItem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</w:t>
      </w:r>
      <w:proofErr w:type="gramEnd"/>
      <w:r w:rsidRPr="00B63DB7">
        <w:rPr>
          <w:rFonts w:cs="Times New Roman"/>
          <w:szCs w:val="24"/>
          <w:lang w:val="en-US"/>
        </w:rPr>
        <w:t xml:space="preserve">= null &amp;&amp; </w:t>
      </w:r>
      <w:proofErr w:type="spellStart"/>
      <w:r w:rsidRPr="00B63DB7">
        <w:rPr>
          <w:rFonts w:cs="Times New Roman"/>
          <w:szCs w:val="24"/>
          <w:lang w:val="en-US"/>
        </w:rPr>
        <w:t>Documents.SelectedItem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null)</w:t>
      </w:r>
    </w:p>
    <w:p w14:paraId="6AB084F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10E8E25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string path = </w:t>
      </w:r>
      <w:proofErr w:type="spellStart"/>
      <w:r w:rsidRPr="00B63DB7">
        <w:rPr>
          <w:rFonts w:cs="Times New Roman"/>
          <w:szCs w:val="24"/>
          <w:lang w:val="en-US"/>
        </w:rPr>
        <w:t>Path.Combine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AppDomain.CurrentDomain.BaseDirectory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, "</w:t>
      </w:r>
      <w:proofErr w:type="spellStart"/>
      <w:r w:rsidRPr="00B63DB7">
        <w:rPr>
          <w:rFonts w:cs="Times New Roman"/>
          <w:szCs w:val="24"/>
          <w:lang w:val="en-US"/>
        </w:rPr>
        <w:t>PlansWork</w:t>
      </w:r>
      <w:proofErr w:type="spellEnd"/>
      <w:r w:rsidRPr="00B63DB7">
        <w:rPr>
          <w:rFonts w:cs="Times New Roman"/>
          <w:szCs w:val="24"/>
          <w:lang w:val="en-US"/>
        </w:rPr>
        <w:t>");</w:t>
      </w:r>
    </w:p>
    <w:p w14:paraId="513F5CA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path += "\\" +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TeacherDoc.SelectedItem.ToString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().</w:t>
      </w:r>
      <w:proofErr w:type="spellStart"/>
      <w:r w:rsidRPr="00B63DB7">
        <w:rPr>
          <w:rFonts w:cs="Times New Roman"/>
          <w:szCs w:val="24"/>
          <w:lang w:val="en-US"/>
        </w:rPr>
        <w:t>TrimEnd</w:t>
      </w:r>
      <w:proofErr w:type="spellEnd"/>
      <w:r w:rsidRPr="00B63DB7">
        <w:rPr>
          <w:rFonts w:cs="Times New Roman"/>
          <w:szCs w:val="24"/>
          <w:lang w:val="en-US"/>
        </w:rPr>
        <w:t xml:space="preserve">() + "\\" + </w:t>
      </w:r>
      <w:proofErr w:type="spellStart"/>
      <w:r w:rsidRPr="00B63DB7">
        <w:rPr>
          <w:rFonts w:cs="Times New Roman"/>
          <w:szCs w:val="24"/>
          <w:lang w:val="en-US"/>
        </w:rPr>
        <w:t>Documents.SelectedItem.ToString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06D2259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files = </w:t>
      </w:r>
      <w:proofErr w:type="spellStart"/>
      <w:r w:rsidRPr="00B63DB7">
        <w:rPr>
          <w:rFonts w:cs="Times New Roman"/>
          <w:szCs w:val="24"/>
          <w:lang w:val="en-US"/>
        </w:rPr>
        <w:t>Directory.GetFiles</w:t>
      </w:r>
      <w:proofErr w:type="spellEnd"/>
      <w:r w:rsidRPr="00B63DB7">
        <w:rPr>
          <w:rFonts w:cs="Times New Roman"/>
          <w:szCs w:val="24"/>
          <w:lang w:val="en-US"/>
        </w:rPr>
        <w:t>(path);</w:t>
      </w:r>
    </w:p>
    <w:p w14:paraId="46FA0C0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FileBox.ItemsSource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files.Select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(f =&gt; new </w:t>
      </w:r>
      <w:proofErr w:type="spellStart"/>
      <w:r w:rsidRPr="00B63DB7">
        <w:rPr>
          <w:rFonts w:cs="Times New Roman"/>
          <w:szCs w:val="24"/>
          <w:lang w:val="en-US"/>
        </w:rPr>
        <w:t>FileInfo</w:t>
      </w:r>
      <w:proofErr w:type="spellEnd"/>
      <w:r w:rsidRPr="00B63DB7">
        <w:rPr>
          <w:rFonts w:cs="Times New Roman"/>
          <w:szCs w:val="24"/>
          <w:lang w:val="en-US"/>
        </w:rPr>
        <w:t>(f).Name).</w:t>
      </w:r>
      <w:proofErr w:type="spellStart"/>
      <w:r w:rsidRPr="00B63DB7">
        <w:rPr>
          <w:rFonts w:cs="Times New Roman"/>
          <w:szCs w:val="24"/>
          <w:lang w:val="en-US"/>
        </w:rPr>
        <w:t>ToList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01ABEBB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r w:rsidRPr="00B63DB7">
        <w:rPr>
          <w:rFonts w:cs="Times New Roman"/>
          <w:szCs w:val="24"/>
        </w:rPr>
        <w:t>}</w:t>
      </w:r>
    </w:p>
    <w:p w14:paraId="3B7DB0E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</w:rPr>
        <w:t xml:space="preserve">     </w:t>
      </w:r>
      <w:r w:rsidRPr="00B63DB7">
        <w:rPr>
          <w:rFonts w:cs="Times New Roman"/>
          <w:szCs w:val="24"/>
          <w:lang w:val="en-US"/>
        </w:rPr>
        <w:t>}</w:t>
      </w:r>
    </w:p>
    <w:p w14:paraId="5FF8725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5946B3E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ApplyFilterBtn_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0871091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7375FB6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gramStart"/>
      <w:r w:rsidRPr="00B63DB7">
        <w:rPr>
          <w:rFonts w:cs="Times New Roman"/>
          <w:szCs w:val="24"/>
          <w:lang w:val="en-US"/>
        </w:rPr>
        <w:t>if(</w:t>
      </w:r>
      <w:proofErr w:type="spellStart"/>
      <w:proofErr w:type="gramEnd"/>
      <w:r w:rsidRPr="00B63DB7">
        <w:rPr>
          <w:rFonts w:cs="Times New Roman"/>
          <w:szCs w:val="24"/>
          <w:lang w:val="en-US"/>
        </w:rPr>
        <w:t>FilterComboBox.SelectedItem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null)</w:t>
      </w:r>
    </w:p>
    <w:p w14:paraId="103ADF5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3D979BC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item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FilterComboBox.SelectedItem.ToString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7C3FBC1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</w:t>
      </w:r>
      <w:proofErr w:type="spellStart"/>
      <w:r w:rsidRPr="00B63DB7">
        <w:rPr>
          <w:rFonts w:cs="Times New Roman"/>
          <w:szCs w:val="24"/>
          <w:lang w:val="en-US"/>
        </w:rPr>
        <w:t>teachId</w:t>
      </w:r>
      <w:proofErr w:type="spellEnd"/>
      <w:r w:rsidRPr="00B63DB7">
        <w:rPr>
          <w:rFonts w:cs="Times New Roman"/>
          <w:szCs w:val="24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Teachers.FirstOrDefault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(t =&gt; </w:t>
      </w:r>
      <w:proofErr w:type="spellStart"/>
      <w:r w:rsidRPr="00B63DB7">
        <w:rPr>
          <w:rFonts w:cs="Times New Roman"/>
          <w:szCs w:val="24"/>
          <w:lang w:val="en-US"/>
        </w:rPr>
        <w:t>t.Name</w:t>
      </w:r>
      <w:proofErr w:type="spellEnd"/>
      <w:r w:rsidRPr="00B63DB7">
        <w:rPr>
          <w:rFonts w:cs="Times New Roman"/>
          <w:szCs w:val="24"/>
          <w:lang w:val="en-US"/>
        </w:rPr>
        <w:t xml:space="preserve"> == item).</w:t>
      </w:r>
      <w:proofErr w:type="spellStart"/>
      <w:r w:rsidRPr="00B63DB7">
        <w:rPr>
          <w:rFonts w:cs="Times New Roman"/>
          <w:szCs w:val="24"/>
          <w:lang w:val="en-US"/>
        </w:rPr>
        <w:t>IDTeacher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3420A5C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</w:t>
      </w:r>
      <w:proofErr w:type="gramStart"/>
      <w:r w:rsidRPr="00B63DB7">
        <w:rPr>
          <w:rFonts w:cs="Times New Roman"/>
          <w:szCs w:val="24"/>
          <w:lang w:val="en-US"/>
        </w:rPr>
        <w:t>list  =</w:t>
      </w:r>
      <w:proofErr w:type="gramEnd"/>
      <w:r w:rsidRPr="00B63DB7">
        <w:rPr>
          <w:rFonts w:cs="Times New Roman"/>
          <w:szCs w:val="24"/>
          <w:lang w:val="en-US"/>
        </w:rPr>
        <w:t xml:space="preserve"> new List&lt;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r w:rsidRPr="00B63DB7">
        <w:rPr>
          <w:rFonts w:cs="Times New Roman"/>
          <w:szCs w:val="24"/>
          <w:lang w:val="en-US"/>
        </w:rPr>
        <w:t>&gt;();</w:t>
      </w:r>
    </w:p>
    <w:p w14:paraId="6384F69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gramStart"/>
      <w:r w:rsidRPr="00B63DB7">
        <w:rPr>
          <w:rFonts w:cs="Times New Roman"/>
          <w:szCs w:val="24"/>
          <w:lang w:val="en-US"/>
        </w:rPr>
        <w:t>foreach(</w:t>
      </w:r>
      <w:proofErr w:type="gramEnd"/>
      <w:r w:rsidRPr="00B63DB7">
        <w:rPr>
          <w:rFonts w:cs="Times New Roman"/>
          <w:szCs w:val="24"/>
          <w:lang w:val="en-US"/>
        </w:rPr>
        <w:t xml:space="preserve">var </w:t>
      </w:r>
      <w:proofErr w:type="spellStart"/>
      <w:r w:rsidRPr="00B63DB7">
        <w:rPr>
          <w:rFonts w:cs="Times New Roman"/>
          <w:szCs w:val="24"/>
          <w:lang w:val="en-US"/>
        </w:rPr>
        <w:t>i</w:t>
      </w:r>
      <w:proofErr w:type="spellEnd"/>
      <w:r w:rsidRPr="00B63DB7">
        <w:rPr>
          <w:rFonts w:cs="Times New Roman"/>
          <w:szCs w:val="24"/>
          <w:lang w:val="en-US"/>
        </w:rPr>
        <w:t xml:space="preserve"> in KBPClassBetaEntities1.GetContext().</w:t>
      </w:r>
      <w:proofErr w:type="spellStart"/>
      <w:r w:rsidRPr="00B63DB7">
        <w:rPr>
          <w:rFonts w:cs="Times New Roman"/>
          <w:szCs w:val="24"/>
          <w:lang w:val="en-US"/>
        </w:rPr>
        <w:t>Disciplines.Where</w:t>
      </w:r>
      <w:proofErr w:type="spellEnd"/>
      <w:r w:rsidRPr="00B63DB7">
        <w:rPr>
          <w:rFonts w:cs="Times New Roman"/>
          <w:szCs w:val="24"/>
          <w:lang w:val="en-US"/>
        </w:rPr>
        <w:t xml:space="preserve">(d =&gt; </w:t>
      </w:r>
      <w:proofErr w:type="spellStart"/>
      <w:r w:rsidRPr="00B63DB7">
        <w:rPr>
          <w:rFonts w:cs="Times New Roman"/>
          <w:szCs w:val="24"/>
          <w:lang w:val="en-US"/>
        </w:rPr>
        <w:t>d.IDTeacher</w:t>
      </w:r>
      <w:proofErr w:type="spellEnd"/>
      <w:r w:rsidRPr="00B63DB7">
        <w:rPr>
          <w:rFonts w:cs="Times New Roman"/>
          <w:szCs w:val="24"/>
          <w:lang w:val="en-US"/>
        </w:rPr>
        <w:t xml:space="preserve"> == </w:t>
      </w:r>
      <w:proofErr w:type="spellStart"/>
      <w:r w:rsidRPr="00B63DB7">
        <w:rPr>
          <w:rFonts w:cs="Times New Roman"/>
          <w:szCs w:val="24"/>
          <w:lang w:val="en-US"/>
        </w:rPr>
        <w:t>teachId</w:t>
      </w:r>
      <w:proofErr w:type="spellEnd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ToList</w:t>
      </w:r>
      <w:proofErr w:type="spellEnd"/>
      <w:r w:rsidRPr="00B63DB7">
        <w:rPr>
          <w:rFonts w:cs="Times New Roman"/>
          <w:szCs w:val="24"/>
          <w:lang w:val="en-US"/>
        </w:rPr>
        <w:t>())</w:t>
      </w:r>
    </w:p>
    <w:p w14:paraId="7EF5189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1BBDE80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list.Add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r w:rsidRPr="00B63DB7">
        <w:rPr>
          <w:rFonts w:cs="Times New Roman"/>
          <w:szCs w:val="24"/>
          <w:lang w:val="en-US"/>
        </w:rPr>
        <w:t>i</w:t>
      </w:r>
      <w:proofErr w:type="spellEnd"/>
      <w:r w:rsidRPr="00B63DB7">
        <w:rPr>
          <w:rFonts w:cs="Times New Roman"/>
          <w:szCs w:val="24"/>
          <w:lang w:val="en-US"/>
        </w:rPr>
        <w:t>));</w:t>
      </w:r>
    </w:p>
    <w:p w14:paraId="5F7AEF7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0A40A3E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</w:p>
    <w:p w14:paraId="6CDCDDA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TeacherGrid.ItemsSource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list;</w:t>
      </w:r>
    </w:p>
    <w:p w14:paraId="7030893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110BECC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1186546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69608DF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ClearFiltersBtn_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38323BE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7A31EA1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list = new List&lt;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67EE128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foreach (var </w:t>
      </w:r>
      <w:proofErr w:type="spellStart"/>
      <w:r w:rsidRPr="00B63DB7">
        <w:rPr>
          <w:rFonts w:cs="Times New Roman"/>
          <w:szCs w:val="24"/>
          <w:lang w:val="en-US"/>
        </w:rPr>
        <w:t>i</w:t>
      </w:r>
      <w:proofErr w:type="spellEnd"/>
      <w:r w:rsidRPr="00B63DB7">
        <w:rPr>
          <w:rFonts w:cs="Times New Roman"/>
          <w:szCs w:val="24"/>
          <w:lang w:val="en-US"/>
        </w:rPr>
        <w:t xml:space="preserve"> in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Disciplines.ToList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())</w:t>
      </w:r>
    </w:p>
    <w:p w14:paraId="334A8CD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4E0A7B0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list.Add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r w:rsidRPr="00B63DB7">
        <w:rPr>
          <w:rFonts w:cs="Times New Roman"/>
          <w:szCs w:val="24"/>
          <w:lang w:val="en-US"/>
        </w:rPr>
        <w:t>i</w:t>
      </w:r>
      <w:proofErr w:type="spellEnd"/>
      <w:r w:rsidRPr="00B63DB7">
        <w:rPr>
          <w:rFonts w:cs="Times New Roman"/>
          <w:szCs w:val="24"/>
          <w:lang w:val="en-US"/>
        </w:rPr>
        <w:t>));</w:t>
      </w:r>
    </w:p>
    <w:p w14:paraId="031EDB1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51C6EA0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570BDF2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TeacherGrid.ItemsSource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list;</w:t>
      </w:r>
    </w:p>
    <w:p w14:paraId="7D7C2A1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6FA194BE" w14:textId="62EC442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}</w:t>
      </w:r>
    </w:p>
    <w:p w14:paraId="36A585F4" w14:textId="14918F0F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highlight w:val="white"/>
          <w:lang w:val="en-US"/>
        </w:rPr>
        <w:t>AddSubjectPage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33D26229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290C818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{</w:t>
      </w:r>
    </w:p>
    <w:p w14:paraId="5FD11E0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747B0A6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2F49F86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43CBD7F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List&lt;String&gt; teacher = new List&lt;String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&gt;(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7E2825C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teacher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Teachers.Select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(n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n.Name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ToList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653ED68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teacher;</w:t>
      </w:r>
    </w:p>
    <w:p w14:paraId="36B7F326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49F7BBF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3FF1DCCD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3CB06C8E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5741536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Disciplines subject = new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Disciplines(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0028C19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if(</w:t>
      </w:r>
      <w:proofErr w:type="spellStart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Subject.Text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"")</w:t>
      </w:r>
    </w:p>
    <w:p w14:paraId="3697F31C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</w:rPr>
        <w:t>{</w:t>
      </w:r>
    </w:p>
    <w:p w14:paraId="7E563B8E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("Введите название предмета");</w:t>
      </w:r>
    </w:p>
    <w:p w14:paraId="4D37C2A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6F3260B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else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if(</w:t>
      </w:r>
      <w:proofErr w:type="spellStart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int.TryParse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, out int p))</w:t>
      </w:r>
    </w:p>
    <w:p w14:paraId="7AB46E1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</w:rPr>
        <w:t>{</w:t>
      </w:r>
    </w:p>
    <w:p w14:paraId="76EF877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("Поле не должно содержать цифры");</w:t>
      </w:r>
    </w:p>
    <w:p w14:paraId="5E2D0C3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0139888D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else if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(!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int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.TryParse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Hour.Text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, out int t))</w:t>
      </w:r>
    </w:p>
    <w:p w14:paraId="1738270C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</w:rPr>
        <w:t>{</w:t>
      </w:r>
    </w:p>
    <w:p w14:paraId="603EB613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("Введите корректное кол-во часов");</w:t>
      </w:r>
    </w:p>
    <w:p w14:paraId="60DBDD8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6DCDF49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else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if(</w:t>
      </w:r>
      <w:proofErr w:type="spellStart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Teacher.SelectedItem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null)</w:t>
      </w:r>
    </w:p>
    <w:p w14:paraId="112DCE7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</w:rPr>
        <w:t>{</w:t>
      </w:r>
    </w:p>
    <w:p w14:paraId="2556F50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("Заполните поле учителя");</w:t>
      </w:r>
    </w:p>
    <w:p w14:paraId="1402540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385D4AA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else</w:t>
      </w:r>
    </w:p>
    <w:p w14:paraId="6E05F3E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756A11A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string teach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Teacher.SelectedItem.ToString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0134D4F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string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62DAEDB5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int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countHour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Convert.ToInt32(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Hour.Text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03DE1AC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Disciplines discipline = new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Disciplines(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7AB5804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discipline.Name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2006408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discipline.IDTeacher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Teachers.FirstOrDefault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(m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m.Name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teach).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IDTeacher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2AE5C805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discipline.Hours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countHour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4C3726E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Disciplines.Add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(discipline);</w:t>
      </w:r>
    </w:p>
    <w:p w14:paraId="7ADC69D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4D676C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this.DialogResult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true;</w:t>
      </w:r>
    </w:p>
    <w:p w14:paraId="6298EB7E" w14:textId="77777777" w:rsidR="003A2A03" w:rsidRPr="009909E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proofErr w:type="gramStart"/>
      <w:r w:rsidRPr="009909E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9909E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1F8F2A33" w14:textId="77777777" w:rsidR="003A2A03" w:rsidRPr="009909E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     }</w:t>
      </w:r>
    </w:p>
    <w:p w14:paraId="5252AFCE" w14:textId="77777777" w:rsidR="003A2A03" w:rsidRPr="009909E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1CFF7CB6" w14:textId="4996BC9B" w:rsidR="003A2A03" w:rsidRPr="009909E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highlight w:val="white"/>
          <w:lang w:val="en-US"/>
        </w:rPr>
        <w:t xml:space="preserve"> }</w:t>
      </w:r>
    </w:p>
    <w:p w14:paraId="06FD9206" w14:textId="1789DEB0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="00B63DB7" w:rsidRPr="00B63DB7">
        <w:rPr>
          <w:rFonts w:cs="Times New Roman"/>
          <w:szCs w:val="24"/>
          <w:highlight w:val="white"/>
          <w:lang w:val="en-US"/>
        </w:rPr>
        <w:t>AddTeacherPage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03ACB76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1403C7C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>{</w:t>
      </w:r>
    </w:p>
    <w:p w14:paraId="7012DD79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1EC76B29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6366D5A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7B1ED4E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68DBC54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522C9A73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142DFD3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43577C0C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Teachers teacher = new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Teachers(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0E3EAF2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bool f = false;</w:t>
      </w:r>
    </w:p>
    <w:p w14:paraId="15D1458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var teachers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18642867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foreach (var t in teachers)</w:t>
      </w:r>
    </w:p>
    <w:p w14:paraId="556EB64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{</w:t>
      </w:r>
    </w:p>
    <w:p w14:paraId="1353D135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t.Name.Trim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CompareTo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TeacherName.Text.TrimEnd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()) == 0)</w:t>
      </w:r>
    </w:p>
    <w:p w14:paraId="118DAB0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{</w:t>
      </w:r>
    </w:p>
    <w:p w14:paraId="02E818E6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f = true;</w:t>
      </w:r>
    </w:p>
    <w:p w14:paraId="1D0FD6B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}</w:t>
      </w:r>
    </w:p>
    <w:p w14:paraId="03AE10C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47C6F717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if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"")</w:t>
      </w:r>
    </w:p>
    <w:p w14:paraId="370201CD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r w:rsidRPr="00B63DB7">
        <w:rPr>
          <w:rFonts w:cs="Times New Roman"/>
          <w:sz w:val="24"/>
          <w:szCs w:val="24"/>
          <w:highlight w:val="white"/>
        </w:rPr>
        <w:t>{</w:t>
      </w:r>
    </w:p>
    <w:p w14:paraId="630BE425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("Введите имя преподавателя");</w:t>
      </w:r>
    </w:p>
    <w:p w14:paraId="5A3C550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5795E0F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else if 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int.TryParse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, out int p))</w:t>
      </w:r>
    </w:p>
    <w:p w14:paraId="2BE4B9F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r w:rsidRPr="00B63DB7">
        <w:rPr>
          <w:rFonts w:cs="Times New Roman"/>
          <w:sz w:val="24"/>
          <w:szCs w:val="24"/>
          <w:highlight w:val="white"/>
        </w:rPr>
        <w:t>{</w:t>
      </w:r>
    </w:p>
    <w:p w14:paraId="00BE8509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("Поле не должно содержать цифры");</w:t>
      </w:r>
    </w:p>
    <w:p w14:paraId="2802510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}</w:t>
      </w:r>
    </w:p>
    <w:p w14:paraId="7BEA900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else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if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 xml:space="preserve"> (f) </w:t>
      </w:r>
    </w:p>
    <w:p w14:paraId="70A4E4ED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{</w:t>
      </w:r>
    </w:p>
    <w:p w14:paraId="00EF422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($"Преподаватель {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TeacherName.Text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} уже добавлен");</w:t>
      </w:r>
    </w:p>
    <w:p w14:paraId="75C879F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26FD2A9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else </w:t>
      </w:r>
    </w:p>
    <w:p w14:paraId="5956D683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{ </w:t>
      </w:r>
    </w:p>
    <w:p w14:paraId="7370579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teacher.Name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TeacherName.Text.TrimEnd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37DE6E8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Teachers.Add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(teacher);</w:t>
      </w:r>
    </w:p>
    <w:p w14:paraId="6B428C4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30B6C55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this.DialogResult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true;</w:t>
      </w:r>
    </w:p>
    <w:p w14:paraId="1847E71A" w14:textId="77777777" w:rsidR="003A2A03" w:rsidRPr="009909E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9909E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9909E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19798B6B" w14:textId="77777777" w:rsidR="003A2A03" w:rsidRPr="009909E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66E63979" w14:textId="77777777" w:rsidR="003A2A03" w:rsidRPr="009909E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36CE623F" w14:textId="04C31FD2" w:rsidR="003A2A03" w:rsidRPr="009909E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highlight w:val="white"/>
          <w:lang w:val="en-US"/>
        </w:rPr>
        <w:t>}</w:t>
      </w:r>
    </w:p>
    <w:p w14:paraId="75605EDB" w14:textId="28E6B5F6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="00B63DB7" w:rsidRPr="00B63DB7">
        <w:rPr>
          <w:rFonts w:cs="Times New Roman"/>
          <w:szCs w:val="24"/>
          <w:highlight w:val="white"/>
          <w:lang w:val="en-US"/>
        </w:rPr>
        <w:t>EditSubjectPage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54423B1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0BE2A2E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>{</w:t>
      </w:r>
    </w:p>
    <w:p w14:paraId="108F2EF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6009670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63C3A68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63D8817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03EB150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d;</w:t>
      </w:r>
    </w:p>
    <w:p w14:paraId="6C91CDB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subject)</w:t>
      </w:r>
    </w:p>
    <w:p w14:paraId="308D8CB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415D35C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2FE41A0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d = subject;</w:t>
      </w:r>
    </w:p>
    <w:p w14:paraId="5CC88F5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var tech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Teachers.Select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cc.Name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ToList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152FA09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tech;</w:t>
      </w:r>
    </w:p>
    <w:p w14:paraId="5F2FE21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=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subject.Name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4B00AEF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Hours.Text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=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subject.Hour.ToString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4463A0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foreach (var c in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452D5D7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{</w:t>
      </w:r>
    </w:p>
    <w:p w14:paraId="78674AC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c.ToString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() ==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subject.idTeacher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) </w:t>
      </w:r>
    </w:p>
    <w:p w14:paraId="2DADEA5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{</w:t>
      </w:r>
    </w:p>
    <w:p w14:paraId="0403473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Teacher.SelectedItem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c;</w:t>
      </w:r>
    </w:p>
    <w:p w14:paraId="0CCF293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break;</w:t>
      </w:r>
    </w:p>
    <w:p w14:paraId="026D444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}</w:t>
      </w:r>
    </w:p>
    <w:p w14:paraId="34E21A9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6122B37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0B4B342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5F1C427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5A2E8C9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46D49A5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6532678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string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59BB8BE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string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subjc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0AF2E42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int hours = Convert.ToInt32(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Hours.Text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2328623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disp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Disciplines.FirstOrDefault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c.IDDisciplines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d.id);</w:t>
      </w:r>
    </w:p>
    <w:p w14:paraId="5F4CF04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disp.IDTeacher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Teachers.FirstOrDefault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c.Name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IDTeacher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25ABEB1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disp.Name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subjc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4F672D9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disp.Hours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hours;</w:t>
      </w:r>
    </w:p>
    <w:p w14:paraId="444C0DC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34BA9AE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this.DialogResult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true;</w:t>
      </w:r>
    </w:p>
    <w:p w14:paraId="75D4C463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9909E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9909E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E7F0691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4CA87369" w14:textId="2B8473B5" w:rsidR="003A2A03" w:rsidRPr="009909E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highlight w:val="white"/>
          <w:lang w:val="en-US"/>
        </w:rPr>
        <w:t>}</w:t>
      </w:r>
    </w:p>
    <w:p w14:paraId="260355BB" w14:textId="749929B2" w:rsidR="00B63DB7" w:rsidRPr="00B63DB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highlight w:val="white"/>
          <w:lang w:val="en-US"/>
        </w:rPr>
        <w:t>EditTaskPage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073F029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EditTaskPage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175290C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{</w:t>
      </w:r>
    </w:p>
    <w:p w14:paraId="5587FD4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EditTaskPage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5D0D4DD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6270D76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1E0536A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490E9E8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TaskForTeacher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tft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50E37BA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EditTaskPage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TaskForTeacher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tasking)</w:t>
      </w:r>
    </w:p>
    <w:p w14:paraId="420C7A4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73BB0AB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69971F6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tft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tasking;</w:t>
      </w:r>
    </w:p>
    <w:p w14:paraId="659C248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var tech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Teachers.Select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cc.Name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ToList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323344A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TeacherComboBox.ItemsSource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tech;</w:t>
      </w:r>
    </w:p>
    <w:p w14:paraId="73DCEE0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IssuanceDate.Text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tasking.issuence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7DA3F04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DueDate.Text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tasking.due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154507E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DescriptionTextBox.Text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tasking.descript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144C8FA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foreach (var c in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TeacherComboBox.ItemsSource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583064C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5397992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if 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c.ToString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() ==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tasking.nameTeacher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79DAA1F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{</w:t>
      </w:r>
    </w:p>
    <w:p w14:paraId="5383664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TeacherComboBox.SelectedItem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c;</w:t>
      </w:r>
    </w:p>
    <w:p w14:paraId="72F88A6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break;</w:t>
      </w:r>
    </w:p>
    <w:p w14:paraId="43E1DFD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}</w:t>
      </w:r>
    </w:p>
    <w:p w14:paraId="4B54257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762E76E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}</w:t>
      </w:r>
    </w:p>
    <w:p w14:paraId="6F94AE5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35F06C5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6379E6E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AddTaskBtn_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569C11D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3C64805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string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TeacherComboBox.Text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769BE49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DateTime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issuenseD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IssuanceDate.SelectedDate.Value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559D590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DateTime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dueD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DueDate.SelectedDate.Value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106D829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string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ttask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DescriptionTextBox.Text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5436B56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var tasks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Tasks.FirstOrDefault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c.IDTask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tft.id);</w:t>
      </w:r>
    </w:p>
    <w:p w14:paraId="51DA7AF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tasks.IDTeacher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Teachers.FirstOrDefault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c.Name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IDTeacher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45AB952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tasks.IssuanceDate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issuenseD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6285704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tasks.DueDate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dueD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34302FD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tasks.Description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ttask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37A8878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5764FF6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this.DialogResult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true;</w:t>
      </w:r>
    </w:p>
    <w:p w14:paraId="58A690F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09154F2C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</w:t>
      </w:r>
      <w:r w:rsidRPr="009909E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1357AFE3" w14:textId="304D5000" w:rsidR="00B63DB7" w:rsidRPr="009909E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highlight w:val="white"/>
          <w:lang w:val="en-US"/>
        </w:rPr>
        <w:t xml:space="preserve"> }</w:t>
      </w:r>
    </w:p>
    <w:p w14:paraId="2102EBDD" w14:textId="0614C921" w:rsidR="00B63DB7" w:rsidRPr="00B63DB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highlight w:val="white"/>
          <w:lang w:val="en-US"/>
        </w:rPr>
        <w:t>EditTeacherPage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27D08FC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0727EE3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>{</w:t>
      </w:r>
    </w:p>
    <w:p w14:paraId="21EAFE5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4F2D00B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0C81388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5462A14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66D1315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Teachers teach;</w:t>
      </w:r>
    </w:p>
    <w:p w14:paraId="026005E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Teachers teacher)</w:t>
      </w:r>
    </w:p>
    <w:p w14:paraId="38CEE9C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74EA302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574580D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this.teach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teacher;</w:t>
      </w:r>
    </w:p>
    <w:p w14:paraId="206C6E9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teacher.Name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7ADAFFA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3E8D917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581345B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76659CF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3343D81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string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4CC5F04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Teachers teacher = new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Teachers(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609EB7C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teach.Name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43FDB9D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7CF57C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this.DialogResult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true;</w:t>
      </w:r>
    </w:p>
    <w:p w14:paraId="6868467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0364FC5C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</w:t>
      </w:r>
      <w:r w:rsidRPr="009909E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14E2C8B3" w14:textId="2D277267" w:rsidR="00B63DB7" w:rsidRPr="009909E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highlight w:val="white"/>
          <w:lang w:val="en-US"/>
        </w:rPr>
        <w:t>}</w:t>
      </w:r>
    </w:p>
    <w:p w14:paraId="5D5C9941" w14:textId="07857C56" w:rsidR="00B63DB7" w:rsidRPr="00B63DB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highlight w:val="white"/>
          <w:lang w:val="en-US"/>
        </w:rPr>
        <w:t>SubjectPage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6B94950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3E2712A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>{</w:t>
      </w:r>
    </w:p>
    <w:p w14:paraId="7C035F1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2864E28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415447B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5950010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disciplines =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ObservableCollection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&lt;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&gt;(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6D45848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disciplinesDistinct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1EF9EDF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foreach (var d in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disciplinesDistinct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752BA63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{</w:t>
      </w:r>
    </w:p>
    <w:p w14:paraId="2693E19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disciplines.Add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(d));</w:t>
      </w:r>
    </w:p>
    <w:p w14:paraId="12417F6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75C0377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disciplines;</w:t>
      </w:r>
    </w:p>
    <w:p w14:paraId="6A1D269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7B5EAF5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7A79B52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2A27B8D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static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ObservableCollection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&lt;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&gt; disciplines;</w:t>
      </w:r>
    </w:p>
    <w:p w14:paraId="50EAECF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ExitBtn_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5F90B56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4D8C718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1FEB657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249F520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0F1AB64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0ED0870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70DA112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78D1FD8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2AF832E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0EC6BD4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if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addSubjectPage.ShowDialog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 == true)</w:t>
      </w:r>
    </w:p>
    <w:p w14:paraId="795877C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{</w:t>
      </w:r>
    </w:p>
    <w:p w14:paraId="51F7FA7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disciplines =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ObservableCollection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&lt;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&gt;(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315073B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disciplinesDistinct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674B83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foreach (var d in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disciplinesDistinct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76CC8D7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{</w:t>
      </w:r>
    </w:p>
    <w:p w14:paraId="205C0CF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disciplines.Add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(d));</w:t>
      </w:r>
    </w:p>
    <w:p w14:paraId="06690CA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}</w:t>
      </w:r>
    </w:p>
    <w:p w14:paraId="07176F1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disciplines;</w:t>
      </w:r>
    </w:p>
    <w:p w14:paraId="290D619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01663D2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4A44730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3EFCE0E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ChangeBtn_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064CE6A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4F3A056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buttom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sender as Button;</w:t>
      </w:r>
    </w:p>
    <w:p w14:paraId="7FEE7E6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curSubject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buttom</w:t>
      </w:r>
      <w:proofErr w:type="spellEnd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?.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DataContext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as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7B755AB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EditSubjectPage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addedit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EditSubjectPage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curSubject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6026EC9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if 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addedit.ShowDialog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 == true)</w:t>
      </w:r>
    </w:p>
    <w:p w14:paraId="504F0DE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{</w:t>
      </w:r>
    </w:p>
    <w:p w14:paraId="03D662B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disciplines =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ObservableCollection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&lt;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&gt;(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5294E41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disciplinesReload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34FFEEC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foreach (var d in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disciplinesReload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5977EB4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{</w:t>
      </w:r>
    </w:p>
    <w:p w14:paraId="688A22B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disciplines.Add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(d));</w:t>
      </w:r>
    </w:p>
    <w:p w14:paraId="1661AB9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}</w:t>
      </w:r>
    </w:p>
    <w:p w14:paraId="3C0121D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disciplines;</w:t>
      </w:r>
    </w:p>
    <w:p w14:paraId="127C085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3B5936F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689E8C8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2581047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DeleteBtn_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6195D7C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4C84834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12AD104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if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($"</w:t>
      </w:r>
      <w:r w:rsidRPr="00B63DB7">
        <w:rPr>
          <w:rFonts w:cs="Times New Roman"/>
          <w:sz w:val="24"/>
          <w:szCs w:val="24"/>
          <w:highlight w:val="white"/>
        </w:rPr>
        <w:t>Вы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точно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хотите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удалить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данный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предмет</w:t>
      </w:r>
      <w:r w:rsidRPr="00B63DB7">
        <w:rPr>
          <w:rFonts w:cs="Times New Roman"/>
          <w:sz w:val="24"/>
          <w:szCs w:val="24"/>
          <w:highlight w:val="white"/>
          <w:lang w:val="en-US"/>
        </w:rPr>
        <w:t>?", "</w:t>
      </w:r>
      <w:r w:rsidRPr="00B63DB7">
        <w:rPr>
          <w:rFonts w:cs="Times New Roman"/>
          <w:sz w:val="24"/>
          <w:szCs w:val="24"/>
          <w:highlight w:val="white"/>
        </w:rPr>
        <w:t>Внимание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",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MessageBoxButton.YesNo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MessageBoxImage.Question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) ==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MessageBoxResult.Yes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1456A407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r w:rsidRPr="009909E7">
        <w:rPr>
          <w:rFonts w:cs="Times New Roman"/>
          <w:sz w:val="24"/>
          <w:szCs w:val="24"/>
          <w:highlight w:val="white"/>
          <w:lang w:val="en-US"/>
        </w:rPr>
        <w:t>{</w:t>
      </w:r>
    </w:p>
    <w:p w14:paraId="5ADF5C69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        try</w:t>
      </w:r>
    </w:p>
    <w:p w14:paraId="45E9070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{</w:t>
      </w:r>
    </w:p>
    <w:p w14:paraId="17BE898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var but = sender as Button;</w:t>
      </w:r>
    </w:p>
    <w:p w14:paraId="03AFDE6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var subj = but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?.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DataContext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as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0CF4231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var r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Disciplines.FirstOrDefault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c.IDDisciplines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subj.id);</w:t>
      </w:r>
    </w:p>
    <w:p w14:paraId="0CF3AF2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Disciplines.Remove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(r);</w:t>
      </w:r>
    </w:p>
    <w:p w14:paraId="7B935E0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5F8B443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("</w:t>
      </w:r>
      <w:r w:rsidRPr="00B63DB7">
        <w:rPr>
          <w:rFonts w:cs="Times New Roman"/>
          <w:sz w:val="24"/>
          <w:szCs w:val="24"/>
          <w:highlight w:val="white"/>
        </w:rPr>
        <w:t>Данные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удалены</w:t>
      </w:r>
      <w:r w:rsidRPr="00B63DB7">
        <w:rPr>
          <w:rFonts w:cs="Times New Roman"/>
          <w:sz w:val="24"/>
          <w:szCs w:val="24"/>
          <w:highlight w:val="white"/>
          <w:lang w:val="en-US"/>
        </w:rPr>
        <w:t>");</w:t>
      </w:r>
    </w:p>
    <w:p w14:paraId="7CC45CE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142DC85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3B6C70B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disciplines =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ObservableCollection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&lt;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&gt;(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4A2D5A5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disciplinesDistinct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48EFECD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foreach (var d in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disciplinesDistinct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375CB14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{</w:t>
      </w:r>
    </w:p>
    <w:p w14:paraId="7A0A59E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disciplines.Add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(d));</w:t>
      </w:r>
    </w:p>
    <w:p w14:paraId="7A27834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}</w:t>
      </w:r>
    </w:p>
    <w:p w14:paraId="58E31F2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disciplines;</w:t>
      </w:r>
    </w:p>
    <w:p w14:paraId="1C2F844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}</w:t>
      </w:r>
    </w:p>
    <w:p w14:paraId="65F2282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catch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System.Exception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ex)</w:t>
      </w:r>
    </w:p>
    <w:p w14:paraId="15FA446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{</w:t>
      </w:r>
    </w:p>
    <w:p w14:paraId="3D1E985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ex.Message.ToString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());</w:t>
      </w:r>
    </w:p>
    <w:p w14:paraId="59C6ACD9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r w:rsidRPr="009909E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35E1F4F9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387FBCC3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601E7C9B" w14:textId="4C1815D6" w:rsidR="00B63DB7" w:rsidRPr="009909E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highlight w:val="white"/>
          <w:lang w:val="en-US"/>
        </w:rPr>
        <w:t>}</w:t>
      </w:r>
    </w:p>
    <w:p w14:paraId="55950F40" w14:textId="122E0E71" w:rsidR="00B63DB7" w:rsidRPr="00B63DB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highlight w:val="white"/>
          <w:lang w:val="en-US"/>
        </w:rPr>
        <w:t>TeacherPage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3204539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6B07067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{</w:t>
      </w:r>
    </w:p>
    <w:p w14:paraId="078F074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1517DE5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4FB90FA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099B9E3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3212790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09BAE15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61634C2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ExitBtn_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396D389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2E20596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2A11F9B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0EA5B7A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068330C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71F3E59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34BC9A4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427701A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6A86A95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4B1C959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if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addTeacherPage.ShowDialog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 == true)</w:t>
      </w:r>
    </w:p>
    <w:p w14:paraId="22A3101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64AD9E4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39D9B5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}</w:t>
      </w:r>
    </w:p>
    <w:p w14:paraId="005CAC5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7E4BB8A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39F7C9F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ChangeBtn_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720BF52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4FC8ACA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buttom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sender as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System.Windows.Controls.Button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6093D08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curTeacher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buttom</w:t>
      </w:r>
      <w:proofErr w:type="spellEnd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?.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DataContext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as Teachers;</w:t>
      </w:r>
    </w:p>
    <w:p w14:paraId="21B42A7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EditTeacherPage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addedit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EditTeacherPage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curTeacher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17CE7D3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if 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addedit.ShowDialog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 == true)</w:t>
      </w:r>
    </w:p>
    <w:p w14:paraId="67A55F5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4E489D8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52D0DC2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}</w:t>
      </w:r>
    </w:p>
    <w:p w14:paraId="3199906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6B4615B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7ABBD3D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DeleteBtn_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12BAA82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1DD20AA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teacherForRemoving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TeacherGrid.SelectedItems.Cast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&lt;Teachers&gt;().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ToList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1DEEA53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674624C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if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($"</w:t>
      </w:r>
      <w:r w:rsidRPr="00B63DB7">
        <w:rPr>
          <w:rFonts w:cs="Times New Roman"/>
          <w:sz w:val="24"/>
          <w:szCs w:val="24"/>
          <w:highlight w:val="white"/>
        </w:rPr>
        <w:t>Вы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точно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хотите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удалить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следующие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{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teacherForRemoving.Count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} </w:t>
      </w:r>
      <w:r w:rsidRPr="00B63DB7">
        <w:rPr>
          <w:rFonts w:cs="Times New Roman"/>
          <w:sz w:val="24"/>
          <w:szCs w:val="24"/>
          <w:highlight w:val="white"/>
        </w:rPr>
        <w:t>элементов</w:t>
      </w:r>
      <w:r w:rsidRPr="00B63DB7">
        <w:rPr>
          <w:rFonts w:cs="Times New Roman"/>
          <w:sz w:val="24"/>
          <w:szCs w:val="24"/>
          <w:highlight w:val="white"/>
          <w:lang w:val="en-US"/>
        </w:rPr>
        <w:t>?", "</w:t>
      </w:r>
      <w:r w:rsidRPr="00B63DB7">
        <w:rPr>
          <w:rFonts w:cs="Times New Roman"/>
          <w:sz w:val="24"/>
          <w:szCs w:val="24"/>
          <w:highlight w:val="white"/>
        </w:rPr>
        <w:t>Внимание</w:t>
      </w:r>
      <w:r w:rsidRPr="00B63DB7">
        <w:rPr>
          <w:rFonts w:cs="Times New Roman"/>
          <w:sz w:val="24"/>
          <w:szCs w:val="24"/>
          <w:highlight w:val="white"/>
          <w:lang w:val="en-US"/>
        </w:rPr>
        <w:t>",</w:t>
      </w:r>
    </w:p>
    <w:p w14:paraId="08FE87D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MessageBoxButton.YesNo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MessageBoxImage.Question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) ==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MessageBoxResult.Yes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27AD315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3A4BD83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try</w:t>
      </w:r>
    </w:p>
    <w:p w14:paraId="0AB178A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{</w:t>
      </w:r>
    </w:p>
    <w:p w14:paraId="556DDED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).Teachers.RemoveRange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(teacherForRemoving);</w:t>
      </w:r>
    </w:p>
    <w:p w14:paraId="730A4E2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6D64C73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("</w:t>
      </w:r>
      <w:r w:rsidRPr="00B63DB7">
        <w:rPr>
          <w:rFonts w:cs="Times New Roman"/>
          <w:sz w:val="24"/>
          <w:szCs w:val="24"/>
          <w:highlight w:val="white"/>
        </w:rPr>
        <w:t>Данные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удалены</w:t>
      </w:r>
      <w:r w:rsidRPr="00B63DB7">
        <w:rPr>
          <w:rFonts w:cs="Times New Roman"/>
          <w:sz w:val="24"/>
          <w:szCs w:val="24"/>
          <w:highlight w:val="white"/>
          <w:lang w:val="en-US"/>
        </w:rPr>
        <w:t>");</w:t>
      </w:r>
    </w:p>
    <w:p w14:paraId="4E3A966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38A944D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50C2A7E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}</w:t>
      </w:r>
    </w:p>
    <w:p w14:paraId="56AFFA7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catch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System.Exception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ex)</w:t>
      </w:r>
    </w:p>
    <w:p w14:paraId="3827C3B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{</w:t>
      </w:r>
    </w:p>
    <w:p w14:paraId="688C880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ex.Message.ToString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());</w:t>
      </w:r>
    </w:p>
    <w:p w14:paraId="724AEC4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r w:rsidRPr="00B63DB7">
        <w:rPr>
          <w:rFonts w:cs="Times New Roman"/>
          <w:sz w:val="24"/>
          <w:szCs w:val="24"/>
          <w:highlight w:val="white"/>
        </w:rPr>
        <w:t>}</w:t>
      </w:r>
    </w:p>
    <w:p w14:paraId="3F58209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}</w:t>
      </w:r>
    </w:p>
    <w:p w14:paraId="32E5FF0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}</w:t>
      </w:r>
    </w:p>
    <w:p w14:paraId="530A84CA" w14:textId="3C7519F7" w:rsidR="00B63DB7" w:rsidRPr="00541EA7" w:rsidRDefault="00B63DB7" w:rsidP="00B63DB7">
      <w:pPr>
        <w:pStyle w:val="a5"/>
        <w:ind w:left="720" w:firstLine="0"/>
        <w:jc w:val="left"/>
        <w:rPr>
          <w:rFonts w:cs="Times New Roman"/>
          <w:szCs w:val="24"/>
        </w:rPr>
      </w:pPr>
      <w:r w:rsidRPr="00B63DB7">
        <w:rPr>
          <w:rFonts w:cs="Times New Roman"/>
          <w:szCs w:val="24"/>
          <w:highlight w:val="white"/>
        </w:rPr>
        <w:t xml:space="preserve"> }</w:t>
      </w:r>
    </w:p>
    <w:p w14:paraId="6EDDEF0A" w14:textId="77777777" w:rsidR="00AB517A" w:rsidRPr="00541EA7" w:rsidRDefault="00AB517A" w:rsidP="00AB517A"/>
    <w:p w14:paraId="0C9E5E7F" w14:textId="77777777" w:rsidR="007A6B10" w:rsidRPr="00541EA7" w:rsidRDefault="007A6B10" w:rsidP="00541EA7">
      <w:pPr>
        <w:ind w:firstLine="0"/>
        <w:sectPr w:rsidR="007A6B10" w:rsidRPr="00541EA7" w:rsidSect="00812FC3">
          <w:footerReference w:type="default" r:id="rId21"/>
          <w:footerReference w:type="first" r:id="rId2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804DB55" w14:textId="77777777" w:rsidR="00541EA7" w:rsidRPr="004A34A4" w:rsidRDefault="00541EA7" w:rsidP="00541EA7">
      <w:pPr>
        <w:pStyle w:val="1"/>
        <w:numPr>
          <w:ilvl w:val="0"/>
          <w:numId w:val="0"/>
        </w:numPr>
        <w:jc w:val="center"/>
      </w:pPr>
      <w:bookmarkStart w:id="185" w:name="_Toc198826762"/>
      <w:bookmarkStart w:id="186" w:name="_Toc199161140"/>
      <w:r w:rsidRPr="004A34A4">
        <w:t>ПРИЛОЖЕНИЕ Б</w:t>
      </w:r>
      <w:bookmarkEnd w:id="185"/>
      <w:bookmarkEnd w:id="186"/>
    </w:p>
    <w:p w14:paraId="3D5F08DF" w14:textId="77777777" w:rsidR="00541EA7" w:rsidRDefault="00541EA7" w:rsidP="00541EA7">
      <w:pPr>
        <w:ind w:firstLine="0"/>
        <w:jc w:val="center"/>
        <w:rPr>
          <w:b/>
          <w:bCs/>
        </w:rPr>
      </w:pPr>
      <w:r>
        <w:rPr>
          <w:b/>
          <w:bCs/>
        </w:rPr>
        <w:t>(справочное)</w:t>
      </w:r>
    </w:p>
    <w:p w14:paraId="01E4274F" w14:textId="77777777" w:rsidR="00541EA7" w:rsidRDefault="00541EA7" w:rsidP="00541EA7">
      <w:pPr>
        <w:spacing w:after="560"/>
        <w:ind w:firstLine="0"/>
        <w:jc w:val="center"/>
        <w:rPr>
          <w:b/>
          <w:bCs/>
        </w:rPr>
      </w:pPr>
      <w:r w:rsidRPr="0007551E">
        <w:rPr>
          <w:b/>
          <w:bCs/>
        </w:rPr>
        <w:t>Формы входных и выходных документов</w:t>
      </w:r>
    </w:p>
    <w:p w14:paraId="780BA897" w14:textId="0BB3DADC" w:rsidR="009909E7" w:rsidRDefault="009909E7" w:rsidP="007A6B10">
      <w:pPr>
        <w:spacing w:before="840"/>
        <w:ind w:firstLine="0"/>
      </w:pPr>
    </w:p>
    <w:p w14:paraId="75CA8E1F" w14:textId="5A39600D" w:rsidR="009909E7" w:rsidRDefault="009909E7">
      <w:pPr>
        <w:spacing w:after="160" w:line="259" w:lineRule="auto"/>
        <w:ind w:firstLine="0"/>
        <w:jc w:val="left"/>
      </w:pPr>
      <w:r>
        <w:br w:type="page"/>
      </w:r>
    </w:p>
    <w:p w14:paraId="2EEC65B3" w14:textId="7FC1F683" w:rsidR="009909E7" w:rsidRPr="00C003C0" w:rsidRDefault="009909E7" w:rsidP="009909E7">
      <w:pPr>
        <w:spacing w:before="1800"/>
        <w:ind w:firstLine="0"/>
      </w:pPr>
      <w:bookmarkStart w:id="187" w:name="_Hlk199158657"/>
      <w:r w:rsidRPr="009A782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063D7F" wp14:editId="5F369A1D">
                <wp:simplePos x="0" y="0"/>
                <wp:positionH relativeFrom="column">
                  <wp:posOffset>-306886</wp:posOffset>
                </wp:positionH>
                <wp:positionV relativeFrom="paragraph">
                  <wp:posOffset>-433070</wp:posOffset>
                </wp:positionV>
                <wp:extent cx="2420257" cy="372169"/>
                <wp:effectExtent l="0" t="0" r="0" b="8890"/>
                <wp:wrapNone/>
                <wp:docPr id="109" name="Надпись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>
                          <a:off x="0" y="0"/>
                          <a:ext cx="2420257" cy="372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3D4DDD" w14:textId="77777777" w:rsidR="009909E7" w:rsidRPr="00382472" w:rsidRDefault="009909E7" w:rsidP="009909E7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cap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 xml:space="preserve">КП </w:t>
                            </w:r>
                            <w:r w:rsidRPr="00382472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Т.</w:t>
                            </w: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292005.401</w:t>
                            </w:r>
                            <w:r w:rsidRPr="00382472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 xml:space="preserve"> ГЧ</w:t>
                            </w:r>
                          </w:p>
                          <w:p w14:paraId="3FE10BE0" w14:textId="77777777" w:rsidR="009909E7" w:rsidRPr="00AC018C" w:rsidRDefault="009909E7" w:rsidP="009909E7">
                            <w:pPr>
                              <w:ind w:firstLine="0"/>
                              <w:rPr>
                                <w:rFonts w:cs="Times New Roman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63D7F" id="_x0000_t202" coordsize="21600,21600" o:spt="202" path="m,l,21600r21600,l21600,xe">
                <v:stroke joinstyle="miter"/>
                <v:path gradientshapeok="t" o:connecttype="rect"/>
              </v:shapetype>
              <v:shape id="Надпись 109" o:spid="_x0000_s1079" type="#_x0000_t202" style="position:absolute;left:0;text-align:left;margin-left:-24.15pt;margin-top:-34.1pt;width:190.55pt;height:29.3pt;rotation:18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" fillcolor="white [3201]" stroked="f" strokeweight=".5pt">
                <v:textbox>
                  <w:txbxContent>
                    <w:p w14:paraId="793D4DDD" w14:textId="77777777" w:rsidR="009909E7" w:rsidRPr="00382472" w:rsidRDefault="009909E7" w:rsidP="009909E7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caps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sz w:val="40"/>
                          <w:szCs w:val="40"/>
                        </w:rPr>
                        <w:t xml:space="preserve">КП </w:t>
                      </w:r>
                      <w:r w:rsidRPr="00382472">
                        <w:rPr>
                          <w:rFonts w:cs="Times New Roman"/>
                          <w:sz w:val="40"/>
                          <w:szCs w:val="40"/>
                        </w:rPr>
                        <w:t>Т.</w:t>
                      </w:r>
                      <w:r>
                        <w:rPr>
                          <w:rFonts w:cs="Times New Roman"/>
                          <w:sz w:val="40"/>
                          <w:szCs w:val="40"/>
                        </w:rPr>
                        <w:t>292005.401</w:t>
                      </w:r>
                      <w:r w:rsidRPr="00382472">
                        <w:rPr>
                          <w:rFonts w:cs="Times New Roman"/>
                          <w:sz w:val="40"/>
                          <w:szCs w:val="40"/>
                        </w:rPr>
                        <w:t xml:space="preserve"> ГЧ</w:t>
                      </w:r>
                    </w:p>
                    <w:p w14:paraId="3FE10BE0" w14:textId="77777777" w:rsidR="009909E7" w:rsidRPr="00AC018C" w:rsidRDefault="009909E7" w:rsidP="009909E7">
                      <w:pPr>
                        <w:ind w:firstLine="0"/>
                        <w:rPr>
                          <w:rFonts w:cs="Times New Roman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F0756B" wp14:editId="3AD52957">
                <wp:simplePos x="0" y="0"/>
                <wp:positionH relativeFrom="margin">
                  <wp:posOffset>2245360</wp:posOffset>
                </wp:positionH>
                <wp:positionV relativeFrom="paragraph">
                  <wp:posOffset>9269730</wp:posOffset>
                </wp:positionV>
                <wp:extent cx="2037080" cy="331470"/>
                <wp:effectExtent l="0" t="0" r="1270" b="0"/>
                <wp:wrapNone/>
                <wp:docPr id="110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8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915C21" w14:textId="77777777" w:rsidR="009909E7" w:rsidRPr="00856BCB" w:rsidRDefault="009909E7" w:rsidP="009909E7">
                            <w:pPr>
                              <w:pStyle w:val="af5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Диаграмма вариантов использования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0756B" id="Rectangle 135" o:spid="_x0000_s1080" style="position:absolute;left:0;text-align:left;margin-left:176.8pt;margin-top:729.9pt;width:160.4pt;height:26.1pt;z-index:25168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" filled="f" stroked="f">
                <v:textbox inset="1pt,1pt,1pt,1pt">
                  <w:txbxContent>
                    <w:p w14:paraId="37915C21" w14:textId="77777777" w:rsidR="009909E7" w:rsidRPr="00856BCB" w:rsidRDefault="009909E7" w:rsidP="009909E7">
                      <w:pPr>
                        <w:pStyle w:val="af5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Диаграмма вариантов использования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9FD389" wp14:editId="7482FBF1">
                <wp:simplePos x="0" y="0"/>
                <wp:positionH relativeFrom="column">
                  <wp:posOffset>5701665</wp:posOffset>
                </wp:positionH>
                <wp:positionV relativeFrom="paragraph">
                  <wp:posOffset>9291418</wp:posOffset>
                </wp:positionV>
                <wp:extent cx="427892" cy="328246"/>
                <wp:effectExtent l="0" t="0" r="10795" b="15240"/>
                <wp:wrapNone/>
                <wp:docPr id="112" name="Прямоугольник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92" cy="3282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DE83D" id="Прямоугольник 112" o:spid="_x0000_s1026" style="position:absolute;margin-left:448.95pt;margin-top:731.6pt;width:33.7pt;height:25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" fillcolor="white [3201]" strokecolor="white [3212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60085033" wp14:editId="39F993E9">
                <wp:simplePos x="0" y="0"/>
                <wp:positionH relativeFrom="page">
                  <wp:posOffset>174171</wp:posOffset>
                </wp:positionH>
                <wp:positionV relativeFrom="paragraph">
                  <wp:posOffset>-480604</wp:posOffset>
                </wp:positionV>
                <wp:extent cx="7181850" cy="10189210"/>
                <wp:effectExtent l="0" t="0" r="38100" b="21590"/>
                <wp:wrapNone/>
                <wp:docPr id="113" name="Группа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1850" cy="10189210"/>
                          <a:chOff x="276" y="400"/>
                          <a:chExt cx="11330" cy="16039"/>
                        </a:xfrm>
                      </wpg:grpSpPr>
                      <wps:wsp>
                        <wps:cNvPr id="114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115" name="Group 97"/>
                        <wpg:cNvGrpSpPr/>
                        <wpg:grpSpPr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116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117" name="Group 99"/>
                          <wpg:cNvGrpSpPr/>
                          <wpg:grpSpPr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118" name="Group 100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19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0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21" name="Group 103"/>
                            <wpg:cNvGrpSpPr/>
                            <wpg:grpSpPr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122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3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g:grpSp>
                              <wpg:cNvPr id="124" name="Group 106"/>
                              <wpg:cNvGrpSpPr/>
                              <wpg:grpSpPr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25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49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E8829F7" w14:textId="77777777" w:rsidR="009909E7" w:rsidRPr="007B0056" w:rsidRDefault="009909E7" w:rsidP="009909E7">
                                      <w:pPr>
                                        <w:pStyle w:val="af5"/>
                                        <w:jc w:val="center"/>
                                        <w:rPr>
                                          <w:rFonts w:ascii="Times New Roman" w:hAnsi="Times New Roman"/>
                                          <w:sz w:val="30"/>
                                          <w:szCs w:val="30"/>
                                          <w:lang w:val="ru-RU"/>
                                        </w:rPr>
                                      </w:pPr>
                                      <w:r w:rsidRPr="007B0056">
                                        <w:rPr>
                                          <w:rFonts w:ascii="Times New Roman" w:hAnsi="Times New Roman"/>
                                          <w:sz w:val="30"/>
                                          <w:szCs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26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8BEC99D" w14:textId="77777777" w:rsidR="009909E7" w:rsidRPr="00382472" w:rsidRDefault="009909E7" w:rsidP="009909E7">
                                      <w:pPr>
                                        <w:pStyle w:val="af5"/>
                                        <w:jc w:val="center"/>
                                        <w:rPr>
                                          <w:rFonts w:ascii="Times New Roman" w:hAnsi="Times New Roman"/>
                                          <w:sz w:val="24"/>
                                          <w:lang w:val="ru-RU"/>
                                        </w:rPr>
                                      </w:pPr>
                                      <w:r w:rsidRPr="00382472">
                                        <w:rPr>
                                          <w:rFonts w:ascii="Times New Roman" w:hAnsi="Times New Roman"/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7" name="Group 109"/>
                                <wpg:cNvGrpSpPr/>
                                <wpg:grpSpPr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28" name="Group 110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29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49608E" w14:textId="77777777" w:rsidR="009909E7" w:rsidRDefault="009909E7" w:rsidP="009909E7">
                                          <w:pPr>
                                            <w:pStyle w:val="af5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0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C09FD3B" w14:textId="77777777" w:rsidR="009909E7" w:rsidRDefault="009909E7" w:rsidP="009909E7">
                                          <w:pPr>
                                            <w:pStyle w:val="af5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31" name="Group 113"/>
                                  <wpg:cNvGrpSpPr/>
                                  <wpg:grpSpPr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32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33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34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35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37" name="Group 118"/>
                                    <wpg:cNvGrpSpPr/>
                                    <wpg:grpSpPr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38" name="Group 119"/>
                                      <wpg:cNvGrpSpPr/>
                                      <wpg:grpSpPr>
                                        <a:xfrm>
                                          <a:off x="1161" y="14831"/>
                                          <a:ext cx="2558" cy="290"/>
                                          <a:chOff x="0" y="0"/>
                                          <a:chExt cx="21151" cy="25985"/>
                                        </a:xfrm>
                                      </wpg:grpSpPr>
                                      <wps:wsp>
                                        <wps:cNvPr id="139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6448B84" w14:textId="77777777" w:rsidR="009909E7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40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938" y="2240"/>
                                            <a:ext cx="11213" cy="22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EA8FA94" w14:textId="77777777" w:rsidR="009909E7" w:rsidRPr="00D54B0A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Внук В</w:t>
                                              </w: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В</w:t>
                                              </w: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41" name="Group 122"/>
                                      <wpg:cNvGrpSpPr/>
                                      <wpg:grpSpPr>
                                        <a:xfrm>
                                          <a:off x="1161" y="15085"/>
                                          <a:ext cx="2618" cy="291"/>
                                          <a:chOff x="0" y="-74"/>
                                          <a:chExt cx="21646" cy="26059"/>
                                        </a:xfrm>
                                      </wpg:grpSpPr>
                                      <wps:wsp>
                                        <wps:cNvPr id="142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3A1DF61" w14:textId="77777777" w:rsidR="009909E7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43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379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4033706" w14:textId="77777777" w:rsidR="009909E7" w:rsidRPr="000C4454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0C4454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Коропа 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44" name="Group 125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45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A62B027" w14:textId="77777777" w:rsidR="009909E7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46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70CB33E" w14:textId="77777777" w:rsidR="009909E7" w:rsidRDefault="009909E7" w:rsidP="009909E7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47" name="Group 128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48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D451AA7" w14:textId="77777777" w:rsidR="009909E7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49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F1C5D4B" w14:textId="0EF95003" w:rsidR="009909E7" w:rsidRDefault="006E798A" w:rsidP="009909E7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Коропа 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0" name="Group 131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51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E340447" w14:textId="77777777" w:rsidR="009909E7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2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C94DF5A" w14:textId="77777777" w:rsidR="009909E7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3" name="Group 134"/>
                                      <wpg:cNvGrpSpPr/>
                                      <wpg:grpSpPr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154" name="Rectangle 13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45" y="14382"/>
                                            <a:ext cx="3214" cy="10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6494515" w14:textId="77777777" w:rsidR="009909E7" w:rsidRPr="00C83E7E" w:rsidRDefault="009909E7" w:rsidP="009909E7">
                                              <w:pPr>
                                                <w:ind w:firstLine="0"/>
                                                <w:jc w:val="center"/>
                                                <w:rPr>
                                                  <w:i/>
                                                  <w:iCs/>
                                                  <w:sz w:val="20"/>
                                                </w:rPr>
                                              </w:pPr>
                                              <w:r w:rsidRPr="00C83E7E">
                                                <w:rPr>
                                                  <w:rFonts w:eastAsia="Times New Roman" w:cs="Times New Roman"/>
                                                  <w:i/>
                                                  <w:iCs/>
                                                  <w:color w:val="000000"/>
                                                  <w:sz w:val="18"/>
                                                  <w:szCs w:val="18"/>
                                                </w:rPr>
                                                <w:t>РАЗРАБОТКА ЭЛЕКТРОННОГО ОРГАНАЙЗЕРА ДЛЯ ПРЕДСЕДАТЕЛЯ ЦИКЛОВОЙ КОМИССИИ ЧУО "КОЛЛЕДЖ БИЗНЕСА И ПРАВА"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155" name="Group 136"/>
                                        <wpg:cNvGrpSpPr/>
                                        <wpg:grpSpPr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156" name="Line 13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65" y="14829"/>
                                              <a:ext cx="398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57" name="Group 138"/>
                                          <wpg:cNvGrpSpPr/>
                                          <wpg:grpSpPr>
                                            <a:xfrm>
                                              <a:off x="1161" y="14534"/>
                                              <a:ext cx="4076" cy="322"/>
                                              <a:chOff x="1157" y="14052"/>
                                              <a:chExt cx="3929" cy="322"/>
                                            </a:xfrm>
                                          </wpg:grpSpPr>
                                          <wps:wsp>
                                            <wps:cNvPr id="158" name="Rectangle 13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241" y="14052"/>
                                                <a:ext cx="1428" cy="3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3EBF1C0" w14:textId="77777777" w:rsidR="009909E7" w:rsidRDefault="009909E7" w:rsidP="009909E7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 xml:space="preserve">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№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док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у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59" name="Rectangle 140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637" y="14052"/>
                                                <a:ext cx="937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DA6124A" w14:textId="77777777" w:rsidR="009909E7" w:rsidRPr="00FB2A02" w:rsidRDefault="009909E7" w:rsidP="009909E7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Подп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ись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60" name="Rectangle 141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457" y="14052"/>
                                                <a:ext cx="629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7187BEC" w14:textId="77777777" w:rsidR="009909E7" w:rsidRDefault="009909E7" w:rsidP="009909E7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ата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61" name="Line 14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4062"/>
                                                <a:ext cx="384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62" name="Group 143"/>
                                            <wpg:cNvGrpSpPr/>
                                            <wpg:grpSpPr>
                                              <a:xfrm>
                                                <a:off x="1161" y="14053"/>
                                                <a:ext cx="1103" cy="290"/>
                                                <a:chOff x="1179" y="14296"/>
                                                <a:chExt cx="1103" cy="290"/>
                                              </a:xfrm>
                                            </wpg:grpSpPr>
                                            <wps:wsp>
                                              <wps:cNvPr id="163" name="Rectangle 14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79" y="14296"/>
                                                  <a:ext cx="443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156DAD0" w14:textId="77777777" w:rsidR="009909E7" w:rsidRDefault="009909E7" w:rsidP="009909E7">
                                                    <w:pPr>
                                                      <w:pStyle w:val="af5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Изм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64" name="Rectangle 14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730" y="14296"/>
                                                  <a:ext cx="552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C151B61" w14:textId="77777777" w:rsidR="009909E7" w:rsidRDefault="009909E7" w:rsidP="009909E7">
                                                    <w:pPr>
                                                      <w:pStyle w:val="af5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g:grpSp>
                                          <wpg:cNvPr id="165" name="Group 146"/>
                                          <wpg:cNvGrpSpPr/>
                                          <wpg:grpSpPr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166" name="Line 14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5084"/>
                                                <a:ext cx="3964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7" name="Line 14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59" y="15294"/>
                                                <a:ext cx="3022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68" name="Group 149"/>
                                            <wpg:cNvGrpSpPr/>
                                            <wpg:grpSpPr>
                                              <a:xfrm>
                                                <a:off x="5124" y="15587"/>
                                                <a:ext cx="6462" cy="3"/>
                                                <a:chOff x="4986" y="15084"/>
                                                <a:chExt cx="6240" cy="3"/>
                                              </a:xfrm>
                                            </wpg:grpSpPr>
                                            <wps:wsp>
                                              <wps:cNvPr id="169" name="Line 15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318" y="15085"/>
                                                  <a:ext cx="2908" cy="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0" name="Line 15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986" y="15084"/>
                                                  <a:ext cx="334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71" name="Group 152"/>
                                            <wpg:cNvGrpSpPr/>
                                            <wpg:grpSpPr>
                                              <a:xfrm>
                                                <a:off x="276" y="400"/>
                                                <a:ext cx="11330" cy="16039"/>
                                                <a:chOff x="276" y="400"/>
                                                <a:chExt cx="11330" cy="16039"/>
                                              </a:xfrm>
                                            </wpg:grpSpPr>
                                            <wps:wsp>
                                              <wps:cNvPr id="172" name="Line 15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541" y="14274"/>
                                                  <a:ext cx="2" cy="215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3" name="Line 15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725" y="13387"/>
                                                  <a:ext cx="0" cy="14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4" name="Line 15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2314" y="13424"/>
                                                  <a:ext cx="14" cy="301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5" name="Line 15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585" y="13419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6" name="Line 1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165" y="13707"/>
                                                  <a:ext cx="398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7" name="Line 15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3722" y="13424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8" name="Line 15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5146" y="13424"/>
                                                  <a:ext cx="0" cy="3015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9" name="Line 1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5136" y="14274"/>
                                                  <a:ext cx="6447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180" name="Group 161"/>
                                              <wpg:cNvGrpSpPr/>
                                              <wpg:grpSpPr>
                                                <a:xfrm>
                                                  <a:off x="9378" y="14271"/>
                                                  <a:ext cx="886" cy="1003"/>
                                                  <a:chOff x="9381" y="14274"/>
                                                  <a:chExt cx="886" cy="947"/>
                                                </a:xfrm>
                                              </wpg:grpSpPr>
                                              <wps:wsp>
                                                <wps:cNvPr id="181" name="Line 16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381" y="14274"/>
                                                    <a:ext cx="4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82" name="Line 163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0262" y="14274"/>
                                                    <a:ext cx="5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183" name="Group 164"/>
                                              <wpg:cNvGrpSpPr/>
                                              <wpg:grpSpPr>
                                                <a:xfrm>
                                                  <a:off x="8584" y="14253"/>
                                                  <a:ext cx="2928" cy="303"/>
                                                  <a:chOff x="8357" y="14586"/>
                                                  <a:chExt cx="2827" cy="283"/>
                                                </a:xfrm>
                                              </wpg:grpSpPr>
                                              <wps:wsp>
                                                <wps:cNvPr id="184" name="Rectangle 165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180" y="14586"/>
                                                    <a:ext cx="744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0C82C75" w14:textId="77777777" w:rsidR="009909E7" w:rsidRDefault="009909E7" w:rsidP="009909E7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Масса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85" name="Rectangle 166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357" y="14586"/>
                                                    <a:ext cx="743" cy="28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A5E64A2" w14:textId="77777777" w:rsidR="009909E7" w:rsidRDefault="009909E7" w:rsidP="009909E7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proofErr w:type="spellStart"/>
                                                      <w:r>
                                                        <w:rPr>
                                                          <w:sz w:val="20"/>
                                                        </w:rPr>
                                                        <w:t>Лит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86" name="Rectangle 167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0011" y="14586"/>
                                                    <a:ext cx="1173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2479CC8" w14:textId="77777777" w:rsidR="009909E7" w:rsidRDefault="009909E7" w:rsidP="009909E7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Масштаб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87" name="Group 168"/>
                                              <wpg:cNvGrpSpPr/>
                                              <wpg:grpSpPr>
                                                <a:xfrm>
                                                  <a:off x="8496" y="15296"/>
                                                  <a:ext cx="2571" cy="303"/>
                                                  <a:chOff x="8496" y="15296"/>
                                                  <a:chExt cx="2571" cy="303"/>
                                                </a:xfrm>
                                              </wpg:grpSpPr>
                                              <wps:wsp>
                                                <wps:cNvPr id="188" name="Rectangle 169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496" y="15296"/>
                                                    <a:ext cx="1105" cy="26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05656EE" w14:textId="77777777" w:rsidR="009909E7" w:rsidRPr="00AC018C" w:rsidRDefault="009909E7" w:rsidP="009909E7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 1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89" name="Rectangle 170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853" y="15296"/>
                                                    <a:ext cx="1214" cy="30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B51E417" w14:textId="77777777" w:rsidR="009909E7" w:rsidRDefault="009909E7" w:rsidP="009909E7">
                                                      <w:pPr>
                                                        <w:pStyle w:val="af5"/>
                                                        <w:jc w:val="left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Листов 3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90" name="Group 171"/>
                                              <wpg:cNvGrpSpPr/>
                                              <wpg:grpSpPr>
                                                <a:xfrm>
                                                  <a:off x="276" y="400"/>
                                                  <a:ext cx="11330" cy="16034"/>
                                                  <a:chOff x="276" y="400"/>
                                                  <a:chExt cx="11330" cy="16034"/>
                                                </a:xfrm>
                                              </wpg:grpSpPr>
                                              <wpg:grpSp>
                                                <wpg:cNvPr id="191" name="Group 172"/>
                                                <wpg:cNvGrpSpPr/>
                                                <wpg:grpSpPr>
                                                  <a:xfrm>
                                                    <a:off x="276" y="7254"/>
                                                    <a:ext cx="555" cy="9162"/>
                                                    <a:chOff x="276" y="7254"/>
                                                    <a:chExt cx="555" cy="9162"/>
                                                  </a:xfrm>
                                                </wpg:grpSpPr>
                                                <wps:wsp>
                                                  <wps:cNvPr id="745398656" name="Text Box 17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5058"/>
                                                      <a:ext cx="540" cy="135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FA83B52" w14:textId="77777777" w:rsidR="009909E7" w:rsidRDefault="009909E7" w:rsidP="009909E7">
                                                        <w:pPr>
                                                          <w:pStyle w:val="af5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.№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657" name="Text Box 174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3133"/>
                                                      <a:ext cx="540" cy="17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3F88119" w14:textId="77777777" w:rsidR="009909E7" w:rsidRDefault="009909E7" w:rsidP="009909E7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658" name="Text Box 175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1394"/>
                                                      <a:ext cx="540" cy="1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F7D5A6C" w14:textId="77777777" w:rsidR="009909E7" w:rsidRDefault="009909E7" w:rsidP="009909E7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Взам.инв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659" name="Text Box 176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9234"/>
                                                      <a:ext cx="540" cy="19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702BFDE" w14:textId="77777777" w:rsidR="009909E7" w:rsidRDefault="009909E7" w:rsidP="009909E7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дубл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660" name="Text Box 177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91" y="7254"/>
                                                      <a:ext cx="540" cy="1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F87914B" w14:textId="77777777" w:rsidR="009909E7" w:rsidRDefault="009909E7" w:rsidP="009909E7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745398661" name="Group 178"/>
                                                <wpg:cNvGrpSpPr/>
                                                <wpg:grpSpPr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s:wsp>
                                                  <wps:cNvPr id="745398662" name="Line 17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5" y="13407"/>
                                                      <a:ext cx="10440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745398663" name="Group 180"/>
                                                  <wpg:cNvGrpSpPr/>
                                                  <wpg:grpSpPr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g:grpSp>
                                                    <wpg:cNvPr id="745398664" name="Group 181"/>
                                                    <wpg:cNvGrpSpPr/>
                                                    <wpg:grpSpPr>
                                                      <a:xfrm>
                                                        <a:off x="426" y="400"/>
                                                        <a:ext cx="11180" cy="16034"/>
                                                        <a:chOff x="426" y="400"/>
                                                        <a:chExt cx="11180" cy="16034"/>
                                                      </a:xfrm>
                                                    </wpg:grpSpPr>
                                                    <wps:wsp>
                                                      <wps:cNvPr id="745398665" name="Rectangle 18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6" y="400"/>
                                                          <a:ext cx="10440" cy="1603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</a:ln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745398666" name="Group 183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7161"/>
                                                          <a:ext cx="735" cy="9273"/>
                                                          <a:chOff x="426" y="7161"/>
                                                          <a:chExt cx="735" cy="8668"/>
                                                        </a:xfrm>
                                                      </wpg:grpSpPr>
                                                      <wps:wsp>
                                                        <wps:cNvPr id="745398667" name="Line 184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26" y="158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68" name="Line 18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441" y="7174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69" name="Line 18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426" y="7174"/>
                                                            <a:ext cx="731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70" name="Line 187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696" y="7161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71" name="Line 18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905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72" name="Line 18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09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73" name="Line 19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253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74" name="Line 19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454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745398675" name="Line 19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161" y="1134"/>
                                                        <a:ext cx="391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745398676" name="Line 19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flipV="1">
                                                        <a:off x="5061" y="414"/>
                                                        <a:ext cx="0" cy="72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745398677" name="Text Box 1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5721" y="13553"/>
                                                <a:ext cx="5220" cy="6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EDDEECB" w14:textId="77777777" w:rsidR="009909E7" w:rsidRPr="00382472" w:rsidRDefault="009909E7" w:rsidP="009909E7">
                                                  <w:pPr>
                                                    <w:jc w:val="center"/>
                                                    <w:rPr>
                                                      <w:rFonts w:cs="Times New Roman"/>
                                                      <w:i/>
                                                      <w:caps/>
                                                      <w:sz w:val="40"/>
                                                      <w:szCs w:val="4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 xml:space="preserve">КП </w:t>
                                                  </w:r>
                                                  <w:r w:rsidRPr="00382472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Т.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29200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  <w:lang w:val="en-US"/>
                                                    </w:rPr>
                                                    <w:t>5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.401</w:t>
                                                  </w:r>
                                                  <w:r w:rsidRPr="00382472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 xml:space="preserve"> ГЧ</w:t>
                                                  </w:r>
                                                </w:p>
                                                <w:p w14:paraId="631EC805" w14:textId="77777777" w:rsidR="009909E7" w:rsidRPr="007D0E2B" w:rsidRDefault="009909E7" w:rsidP="009909E7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40"/>
                                                      <w:szCs w:val="40"/>
                                                      <w:lang w:val="ru-RU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085033" id="Группа 113" o:spid="_x0000_s1081" style="position:absolute;left:0;text-align:left;margin-left:13.7pt;margin-top:-37.85pt;width:565.5pt;height:802.3pt;z-index:-251636736;mso-position-horizontal-relative:page;mso-width-relative:margin;mso-height-relative:margin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">
                <v:line id="Line 96" o:spid="_x0000_s1082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group id="Group 97" o:spid="_x0000_s108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line id="Line 98" o:spid="_x0000_s1084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  <v:group id="Group 99" o:spid="_x0000_s108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  <v:group id="Group 100" o:spid="_x0000_s1086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  <v:line id="Line 101" o:spid="_x0000_s108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        <v:line id="Line 102" o:spid="_x0000_s108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      </v:group>
                    <v:group id="Group 103" o:spid="_x0000_s108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<v:line id="Line 104" o:spid="_x0000_s1090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      <v:line id="Line 105" o:spid="_x0000_s1091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        <v:group id="Group 106" o:spid="_x0000_s109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    <v:rect id="Rectangle 107" o:spid="_x0000_s1093" style="position:absolute;left:8541;top:15849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bWwQAAANwAAAAPAAAAZHJzL2Rvd25yZXYueG1sRE9Na8JA&#10;EL0X/A/LCF6KbhSq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Ex5VtbBAAAA3AAAAA8AAAAA&#10;AAAAAAAAAAAABwIAAGRycy9kb3ducmV2LnhtbFBLBQYAAAAAAwADALcAAAD1AgAAAAA=&#10;" filled="f" stroked="f">
                          <v:textbox inset="1pt,1pt,1pt,1pt">
                            <w:txbxContent>
                              <w:p w14:paraId="5E8829F7" w14:textId="77777777" w:rsidR="009909E7" w:rsidRPr="007B0056" w:rsidRDefault="009909E7" w:rsidP="009909E7">
                                <w:pPr>
                                  <w:pStyle w:val="af5"/>
                                  <w:jc w:val="center"/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  <w:lang w:val="ru-RU"/>
                                  </w:rPr>
                                </w:pPr>
                                <w:r w:rsidRPr="007B0056"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094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" filled="f" stroked="f">
                          <v:textbox>
                            <w:txbxContent>
                              <w:p w14:paraId="28BEC99D" w14:textId="77777777" w:rsidR="009909E7" w:rsidRPr="00382472" w:rsidRDefault="009909E7" w:rsidP="009909E7">
                                <w:pPr>
                                  <w:pStyle w:val="af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382472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09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        <v:group id="Group 110" o:spid="_x0000_s1096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        <v:rect id="Rectangle 111" o:spid="_x0000_s109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" filled="f" stroked="f">
                              <v:textbox inset="1pt,1pt,1pt,1pt">
                                <w:txbxContent>
                                  <w:p w14:paraId="3A49608E" w14:textId="77777777" w:rsidR="009909E7" w:rsidRDefault="009909E7" w:rsidP="009909E7">
                                    <w:pPr>
                                      <w:pStyle w:val="af5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0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2C09FD3B" w14:textId="77777777" w:rsidR="009909E7" w:rsidRDefault="009909E7" w:rsidP="009909E7">
                                    <w:pPr>
                                      <w:pStyle w:val="af5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09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          <v:line id="Line 114" o:spid="_x0000_s1100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              <v:line id="Line 115" o:spid="_x0000_s1101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              <v:line id="Line 116" o:spid="_x0000_s1102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2rZ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Rl2rZwgAAANwAAAAPAAAA&#10;AAAAAAAAAAAAAAcCAABkcnMvZG93bnJldi54bWxQSwUGAAAAAAMAAwC3AAAA9gIAAAAA&#10;" strokeweight="1pt"/>
                            <v:line id="Line 117" o:spid="_x0000_s1103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89C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A+289CwgAAANwAAAAPAAAA&#10;AAAAAAAAAAAAAAcCAABkcnMvZG93bnJldi54bWxQSwUGAAAAAAMAAwC3AAAA9gIAAAAA&#10;" strokeweight="1pt"/>
                            <v:group id="Group 118" o:spid="_x0000_s110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          <v:group id="Group 119" o:spid="_x0000_s1105" style="position:absolute;left:1161;top:14831;width:2558;height:290" coordsize="21151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            <v:rect id="Rectangle 120" o:spid="_x0000_s110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16448B84" w14:textId="77777777" w:rsidR="009909E7" w:rsidRDefault="009909E7" w:rsidP="009909E7">
                                        <w:pPr>
                                          <w:pStyle w:val="af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107" style="position:absolute;left:9938;top:2240;width:11213;height:2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5EA8FA94" w14:textId="77777777" w:rsidR="009909E7" w:rsidRPr="00D54B0A" w:rsidRDefault="009909E7" w:rsidP="009909E7">
                                        <w:pPr>
                                          <w:pStyle w:val="af5"/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Внук В</w:t>
                                        </w: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108" style="position:absolute;left:1161;top:15085;width:2618;height:291" coordorigin=",-74" coordsize="21646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              <v:rect id="Rectangle 123" o:spid="_x0000_s110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13A1DF61" w14:textId="77777777" w:rsidR="009909E7" w:rsidRDefault="009909E7" w:rsidP="009909E7">
                                        <w:pPr>
                                          <w:pStyle w:val="af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110" style="position:absolute;left:9379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4033706" w14:textId="77777777" w:rsidR="009909E7" w:rsidRPr="000C4454" w:rsidRDefault="009909E7" w:rsidP="009909E7">
                                        <w:pPr>
                                          <w:pStyle w:val="af5"/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0C4454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111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              <v:rect id="Rectangle 126" o:spid="_x0000_s1112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A62B027" w14:textId="77777777" w:rsidR="009909E7" w:rsidRDefault="009909E7" w:rsidP="009909E7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11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470CB33E" w14:textId="77777777" w:rsidR="009909E7" w:rsidRDefault="009909E7" w:rsidP="009909E7"/>
                                    </w:txbxContent>
                                  </v:textbox>
                                </v:rect>
                              </v:group>
                              <v:group id="Group 128" o:spid="_x0000_s1114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              <v:rect id="Rectangle 129" o:spid="_x0000_s111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4D451AA7" w14:textId="77777777" w:rsidR="009909E7" w:rsidRDefault="009909E7" w:rsidP="009909E7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11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6F1C5D4B" w14:textId="0EF95003" w:rsidR="009909E7" w:rsidRDefault="006E798A" w:rsidP="009909E7">
                                        <w:pPr>
                                          <w:pStyle w:val="af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117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              <v:rect id="Rectangle 132" o:spid="_x0000_s111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2E340447" w14:textId="77777777" w:rsidR="009909E7" w:rsidRDefault="009909E7" w:rsidP="009909E7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1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1C94DF5A" w14:textId="77777777" w:rsidR="009909E7" w:rsidRDefault="009909E7" w:rsidP="009909E7">
                                        <w:pPr>
                                          <w:pStyle w:val="af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4" o:spid="_x0000_s112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              <v:rect id="_x0000_s1121" style="position:absolute;left:5245;top:14382;width:3214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16494515" w14:textId="77777777" w:rsidR="009909E7" w:rsidRPr="00C83E7E" w:rsidRDefault="009909E7" w:rsidP="009909E7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i/>
                                            <w:iCs/>
                                            <w:sz w:val="20"/>
                                          </w:rPr>
                                        </w:pPr>
                                        <w:r w:rsidRPr="00C83E7E">
                                          <w:rPr>
                                            <w:rFonts w:eastAsia="Times New Roman" w:cs="Times New Roman"/>
                                            <w:i/>
                                            <w:iCs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w:t>РАЗРАБОТКА ЭЛЕКТРОННОГО ОРГАНАЙЗЕРА ДЛЯ ПРЕДСЕДАТЕЛЯ ЦИКЛОВОЙ КОМИССИИ ЧУО "КОЛЛЕДЖ БИЗНЕСА И ПРАВА"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136" o:spid="_x0000_s112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                <v:line id="Line 137" o:spid="_x0000_s1123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                  <v:group id="Group 138" o:spid="_x0000_s1124" style="position:absolute;left:1161;top:14534;width:4076;height:322" coordorigin="1157,14052" coordsize="3929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                  <v:rect id="Rectangle 139" o:spid="_x0000_s1125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" filled="f" stroked="f">
                                      <v:textbox inset="1pt,1pt,1pt,1pt">
                                        <w:txbxContent>
                                          <w:p w14:paraId="13EBF1C0" w14:textId="77777777" w:rsidR="009909E7" w:rsidRDefault="009909E7" w:rsidP="009909E7">
                                            <w:pPr>
                                              <w:pStyle w:val="af5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№ 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док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у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0" o:spid="_x0000_s1126" style="position:absolute;left:3637;top:14052;width:937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" filled="f" stroked="f">
                                      <v:textbox inset="1pt,1pt,1pt,1pt">
                                        <w:txbxContent>
                                          <w:p w14:paraId="5DA6124A" w14:textId="77777777" w:rsidR="009909E7" w:rsidRPr="00FB2A02" w:rsidRDefault="009909E7" w:rsidP="009909E7">
                                            <w:pPr>
                                              <w:pStyle w:val="af5"/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Подп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ись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rect id="Rectangle 141" o:spid="_x0000_s1127" style="position:absolute;left:4457;top:14052;width:629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" filled="f" stroked="f">
                                      <v:textbox inset="1pt,1pt,1pt,1pt">
                                        <w:txbxContent>
                                          <w:p w14:paraId="47187BEC" w14:textId="77777777" w:rsidR="009909E7" w:rsidRDefault="009909E7" w:rsidP="009909E7">
                                            <w:pPr>
                                              <w:pStyle w:val="af5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Д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ата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line id="Line 142" o:spid="_x0000_s1128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                      <v:group id="Group 143" o:spid="_x0000_s1129" style="position:absolute;left:1161;top:14053;width:1103;height:290" coordorigin="1179,14296" coordsize="1103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                    <v:rect id="Rectangle 144" o:spid="_x0000_s1130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1156DAD0" w14:textId="77777777" w:rsidR="009909E7" w:rsidRDefault="009909E7" w:rsidP="009909E7">
                                              <w:pPr>
                                                <w:pStyle w:val="af5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Изм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45" o:spid="_x0000_s1131" style="position:absolute;left:1730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4C151B61" w14:textId="77777777" w:rsidR="009909E7" w:rsidRDefault="009909E7" w:rsidP="009909E7">
                                              <w:pPr>
                                                <w:pStyle w:val="af5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  <v:group id="Group 146" o:spid="_x0000_s113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                <v:line id="Line 147" o:spid="_x0000_s1133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                      <v:line id="Line 148" o:spid="_x0000_s1134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k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7g&#10;+0y4QK4+AAAA//8DAFBLAQItABQABgAIAAAAIQDb4fbL7gAAAIUBAAATAAAAAAAAAAAAAAAAAAAA&#10;AABbQ29udGVudF9UeXBlc10ueG1sUEsBAi0AFAAGAAgAAAAhAFr0LFu/AAAAFQEAAAsAAAAAAAAA&#10;AAAAAAAAHwEAAF9yZWxzLy5yZWxzUEsBAi0AFAAGAAgAAAAhADZFWQC+AAAA3AAAAA8AAAAAAAAA&#10;AAAAAAAABwIAAGRycy9kb3ducmV2LnhtbFBLBQYAAAAAAwADALcAAADyAgAAAAA=&#10;" strokeweight="2pt"/>
                                    <v:group id="Group 149" o:spid="_x0000_s1135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                    <v:line id="Line 150" o:spid="_x0000_s1136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                        <v:line id="Line 151" o:spid="_x0000_s1137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                      </v:group>
                                    <v:group id="Group 152" o:spid="_x0000_s113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                  <v:line id="Line 153" o:spid="_x0000_s1139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                        <v:line id="Line 154" o:spid="_x0000_s1140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                        <v:line id="Line 155" o:spid="_x0000_s1141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                        <v:line id="Line 156" o:spid="_x0000_s1142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" strokeweight="2pt"/>
                                      <v:line id="Line 157" o:spid="_x0000_s1143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                        <v:line id="Line 158" o:spid="_x0000_s1144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" strokeweight="2pt"/>
                                      <v:line id="Line 159" o:spid="_x0000_s1145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" strokeweight="2pt"/>
                                      <v:line id="Line 160" o:spid="_x0000_s1146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                        <v:group id="Group 161" o:spid="_x0000_s1147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                      <v:line id="Line 162" o:spid="_x0000_s1148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                          <v:line id="Line 163" o:spid="_x0000_s1149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                        </v:group>
                                      <v:group id="Group 164" o:spid="_x0000_s1150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                      <v:rect id="Rectangle 165" o:spid="_x0000_s1151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" filled="f" stroked="f">
                                          <v:textbox inset="1pt,1pt,1pt,1pt">
                                            <w:txbxContent>
                                              <w:p w14:paraId="60C82C75" w14:textId="77777777" w:rsidR="009909E7" w:rsidRDefault="009909E7" w:rsidP="009909E7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6" o:spid="_x0000_s1152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" filled="f" stroked="f">
                                          <v:textbox inset="1pt,1pt,1pt,1pt">
                                            <w:txbxContent>
                                              <w:p w14:paraId="7A5E64A2" w14:textId="77777777" w:rsidR="009909E7" w:rsidRDefault="009909E7" w:rsidP="009909E7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7" o:spid="_x0000_s1153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" filled="f" stroked="f">
                                          <v:textbox inset="1pt,1pt,1pt,1pt">
                                            <w:txbxContent>
                                              <w:p w14:paraId="12479CC8" w14:textId="77777777" w:rsidR="009909E7" w:rsidRDefault="009909E7" w:rsidP="009909E7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68" o:spid="_x0000_s1154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                      <v:rect id="Rectangle 169" o:spid="_x0000_s1155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" filled="f" stroked="f">
                                          <v:textbox inset="1pt,1pt,1pt,1pt">
                                            <w:txbxContent>
                                              <w:p w14:paraId="605656EE" w14:textId="77777777" w:rsidR="009909E7" w:rsidRPr="00AC018C" w:rsidRDefault="009909E7" w:rsidP="009909E7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 1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70" o:spid="_x0000_s1156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" filled="f" stroked="f">
                                          <v:textbox inset="1pt,1pt,1pt,1pt">
                                            <w:txbxContent>
                                              <w:p w14:paraId="6B51E417" w14:textId="77777777" w:rsidR="009909E7" w:rsidRDefault="009909E7" w:rsidP="009909E7">
                                                <w:pPr>
                                                  <w:pStyle w:val="af5"/>
                                                  <w:jc w:val="left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Листов 3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71" o:spid="_x0000_s1157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                    <v:group id="Group 172" o:spid="_x0000_s1158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                        <v:shape id="Text Box 173" o:spid="_x0000_s1159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" stroked="f">
                                            <v:textbox style="layout-flow:vertical;mso-layout-flow-alt:bottom-to-top">
                                              <w:txbxContent>
                                                <w:p w14:paraId="3FA83B52" w14:textId="77777777" w:rsidR="009909E7" w:rsidRDefault="009909E7" w:rsidP="009909E7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.№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4" o:spid="_x0000_s1160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" stroked="f">
                                            <v:textbox style="layout-flow:vertical;mso-layout-flow-alt:bottom-to-top">
                                              <w:txbxContent>
                                                <w:p w14:paraId="33F88119" w14:textId="77777777" w:rsidR="009909E7" w:rsidRDefault="009909E7" w:rsidP="009909E7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5" o:spid="_x0000_s1161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" stroked="f">
                                            <v:textbox style="layout-flow:vertical;mso-layout-flow-alt:bottom-to-top">
                                              <w:txbxContent>
                                                <w:p w14:paraId="5F7D5A6C" w14:textId="77777777" w:rsidR="009909E7" w:rsidRDefault="009909E7" w:rsidP="009909E7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Взам.инв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6" o:spid="_x0000_s1162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6702BFDE" w14:textId="77777777" w:rsidR="009909E7" w:rsidRDefault="009909E7" w:rsidP="009909E7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дубл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7" o:spid="_x0000_s1163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" stroked="f">
                                            <v:textbox style="layout-flow:vertical;mso-layout-flow-alt:bottom-to-top">
                                              <w:txbxContent>
                                                <w:p w14:paraId="6F87914B" w14:textId="77777777" w:rsidR="009909E7" w:rsidRDefault="009909E7" w:rsidP="009909E7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group id="Group 178" o:spid="_x0000_s1164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">
                                          <v:line id="Line 179" o:spid="_x0000_s1165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" strokeweight="2pt"/>
                                          <v:group id="Group 180" o:spid="_x0000_s116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">
                                            <v:group id="Group 181" o:spid="_x0000_s1167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">
                                              <v:rect id="Rectangle 182" o:spid="_x0000_s1168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" filled="f" strokeweight="2pt"/>
                                              <v:group id="Group 183" o:spid="_x0000_s1169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">
                                                <v:line id="Line 184" o:spid="_x0000_s1170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" strokeweight="2pt"/>
                                                <v:line id="Line 185" o:spid="_x0000_s1171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" strokeweight="2pt"/>
                                                <v:line id="Line 186" o:spid="_x0000_s1172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" strokeweight="2pt"/>
                                                <v:line id="Line 187" o:spid="_x0000_s1173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" strokeweight="2pt"/>
                                                <v:line id="Line 188" o:spid="_x0000_s1174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" strokeweight="2pt"/>
                                                <v:line id="Line 189" o:spid="_x0000_s1175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" strokeweight="2pt"/>
                                                <v:line id="Line 190" o:spid="_x0000_s1176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" strokeweight="2pt"/>
                                                <v:line id="Line 191" o:spid="_x0000_s1177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" strokeweight="2pt"/>
                                              </v:group>
                                            </v:group>
                                            <v:line id="Line 192" o:spid="_x0000_s1178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" strokeweight="2pt"/>
                                            <v:line id="Line 193" o:spid="_x0000_s1179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" strokeweight="2pt"/>
                                          </v:group>
                                        </v:group>
                                      </v:group>
                                    </v:group>
                                    <v:shape id="Text Box 194" o:spid="_x0000_s1180" type="#_x0000_t202" style="position:absolute;left:5721;top:13553;width:522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" filled="f" stroked="f">
                                      <v:textbox>
                                        <w:txbxContent>
                                          <w:p w14:paraId="3EDDEECB" w14:textId="77777777" w:rsidR="009909E7" w:rsidRPr="00382472" w:rsidRDefault="009909E7" w:rsidP="009909E7">
                                            <w:pPr>
                                              <w:jc w:val="center"/>
                                              <w:rPr>
                                                <w:rFonts w:cs="Times New Roman"/>
                                                <w:i/>
                                                <w:caps/>
                                                <w:sz w:val="40"/>
                                                <w:szCs w:val="40"/>
                                              </w:rPr>
                                            </w:pP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 xml:space="preserve">КП </w:t>
                                            </w:r>
                                            <w:r w:rsidRPr="00382472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Т.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29200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  <w:lang w:val="en-US"/>
                                              </w:rPr>
                                              <w:t>5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.401</w:t>
                                            </w:r>
                                            <w:r w:rsidRPr="00382472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 xml:space="preserve"> ГЧ</w:t>
                                            </w:r>
                                          </w:p>
                                          <w:p w14:paraId="631EC805" w14:textId="77777777" w:rsidR="009909E7" w:rsidRPr="007D0E2B" w:rsidRDefault="009909E7" w:rsidP="009909E7">
                                            <w:pPr>
                                              <w:pStyle w:val="af5"/>
                                              <w:jc w:val="center"/>
                                              <w:rPr>
                                                <w:rFonts w:ascii="Times New Roman" w:hAnsi="Times New Roman"/>
                                                <w:sz w:val="40"/>
                                                <w:szCs w:val="40"/>
                                                <w:lang w:val="ru-RU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</w:p>
    <w:p w14:paraId="6626CAC1" w14:textId="4F1AF4ED" w:rsidR="009909E7" w:rsidRDefault="009909E7" w:rsidP="006E798A">
      <w:pPr>
        <w:spacing w:line="259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4C9A3D9" wp14:editId="58331352">
            <wp:simplePos x="0" y="0"/>
            <wp:positionH relativeFrom="margin">
              <wp:align>right</wp:align>
            </wp:positionH>
            <wp:positionV relativeFrom="margin">
              <wp:posOffset>2343150</wp:posOffset>
            </wp:positionV>
            <wp:extent cx="5940425" cy="4747260"/>
            <wp:effectExtent l="0" t="0" r="3175" b="0"/>
            <wp:wrapSquare wrapText="bothSides"/>
            <wp:docPr id="745397646" name="Рисунок 745397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799A200D" w14:textId="6D6C9795" w:rsidR="006E798A" w:rsidRPr="00C003C0" w:rsidRDefault="0044221F" w:rsidP="006E798A">
      <w:pPr>
        <w:spacing w:before="840"/>
        <w:ind w:firstLine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A0028BC" wp14:editId="735D9823">
            <wp:simplePos x="1082040" y="716280"/>
            <wp:positionH relativeFrom="margin">
              <wp:align>right</wp:align>
            </wp:positionH>
            <wp:positionV relativeFrom="margin">
              <wp:align>center</wp:align>
            </wp:positionV>
            <wp:extent cx="5940000" cy="4543200"/>
            <wp:effectExtent l="0" t="0" r="3810" b="0"/>
            <wp:wrapSquare wrapText="bothSides"/>
            <wp:docPr id="745398986" name="Рисунок 745398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5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798A" w:rsidRPr="009A782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CC8284" wp14:editId="48B7DC17">
                <wp:simplePos x="0" y="0"/>
                <wp:positionH relativeFrom="column">
                  <wp:posOffset>-306886</wp:posOffset>
                </wp:positionH>
                <wp:positionV relativeFrom="paragraph">
                  <wp:posOffset>-433070</wp:posOffset>
                </wp:positionV>
                <wp:extent cx="2420257" cy="372169"/>
                <wp:effectExtent l="0" t="0" r="0" b="8890"/>
                <wp:wrapNone/>
                <wp:docPr id="745398678" name="Надпись 745398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>
                          <a:off x="0" y="0"/>
                          <a:ext cx="2420257" cy="372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D3372C" w14:textId="77777777" w:rsidR="006E798A" w:rsidRPr="00382472" w:rsidRDefault="006E798A" w:rsidP="006E798A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cap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 xml:space="preserve">КП </w:t>
                            </w:r>
                            <w:r w:rsidRPr="00382472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Т.</w:t>
                            </w: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292005.401</w:t>
                            </w:r>
                            <w:r w:rsidRPr="00382472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 xml:space="preserve"> ГЧ</w:t>
                            </w:r>
                          </w:p>
                          <w:p w14:paraId="67F872AA" w14:textId="77777777" w:rsidR="006E798A" w:rsidRPr="00AC018C" w:rsidRDefault="006E798A" w:rsidP="006E798A">
                            <w:pPr>
                              <w:ind w:firstLine="0"/>
                              <w:rPr>
                                <w:rFonts w:cs="Times New Roman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C8284" id="Надпись 745398678" o:spid="_x0000_s1181" type="#_x0000_t202" style="position:absolute;left:0;text-align:left;margin-left:-24.15pt;margin-top:-34.1pt;width:190.55pt;height:29.3pt;rotation:18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" fillcolor="white [3201]" stroked="f" strokeweight=".5pt">
                <v:textbox>
                  <w:txbxContent>
                    <w:p w14:paraId="5ED3372C" w14:textId="77777777" w:rsidR="006E798A" w:rsidRPr="00382472" w:rsidRDefault="006E798A" w:rsidP="006E798A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caps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sz w:val="40"/>
                          <w:szCs w:val="40"/>
                        </w:rPr>
                        <w:t xml:space="preserve">КП </w:t>
                      </w:r>
                      <w:r w:rsidRPr="00382472">
                        <w:rPr>
                          <w:rFonts w:cs="Times New Roman"/>
                          <w:sz w:val="40"/>
                          <w:szCs w:val="40"/>
                        </w:rPr>
                        <w:t>Т.</w:t>
                      </w:r>
                      <w:r>
                        <w:rPr>
                          <w:rFonts w:cs="Times New Roman"/>
                          <w:sz w:val="40"/>
                          <w:szCs w:val="40"/>
                        </w:rPr>
                        <w:t>292005.401</w:t>
                      </w:r>
                      <w:r w:rsidRPr="00382472">
                        <w:rPr>
                          <w:rFonts w:cs="Times New Roman"/>
                          <w:sz w:val="40"/>
                          <w:szCs w:val="40"/>
                        </w:rPr>
                        <w:t xml:space="preserve"> ГЧ</w:t>
                      </w:r>
                    </w:p>
                    <w:p w14:paraId="67F872AA" w14:textId="77777777" w:rsidR="006E798A" w:rsidRPr="00AC018C" w:rsidRDefault="006E798A" w:rsidP="006E798A">
                      <w:pPr>
                        <w:ind w:firstLine="0"/>
                        <w:rPr>
                          <w:rFonts w:cs="Times New Roman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798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834BE6" wp14:editId="5803A5D2">
                <wp:simplePos x="0" y="0"/>
                <wp:positionH relativeFrom="margin">
                  <wp:posOffset>2245360</wp:posOffset>
                </wp:positionH>
                <wp:positionV relativeFrom="paragraph">
                  <wp:posOffset>9269730</wp:posOffset>
                </wp:positionV>
                <wp:extent cx="2037080" cy="331470"/>
                <wp:effectExtent l="0" t="0" r="1270" b="0"/>
                <wp:wrapNone/>
                <wp:docPr id="745398679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8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1B0903" w14:textId="1B37FDE6" w:rsidR="006E798A" w:rsidRPr="00856BCB" w:rsidRDefault="006E798A" w:rsidP="006E798A">
                            <w:pPr>
                              <w:pStyle w:val="af5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Диаграмма классов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34BE6" id="_x0000_s1182" style="position:absolute;left:0;text-align:left;margin-left:176.8pt;margin-top:729.9pt;width:160.4pt;height:26.1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" filled="f" stroked="f">
                <v:textbox inset="1pt,1pt,1pt,1pt">
                  <w:txbxContent>
                    <w:p w14:paraId="4A1B0903" w14:textId="1B37FDE6" w:rsidR="006E798A" w:rsidRPr="00856BCB" w:rsidRDefault="006E798A" w:rsidP="006E798A">
                      <w:pPr>
                        <w:pStyle w:val="af5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Диаграмма классов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E798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FD5F61" wp14:editId="7940C9E7">
                <wp:simplePos x="0" y="0"/>
                <wp:positionH relativeFrom="column">
                  <wp:posOffset>5701665</wp:posOffset>
                </wp:positionH>
                <wp:positionV relativeFrom="paragraph">
                  <wp:posOffset>9291418</wp:posOffset>
                </wp:positionV>
                <wp:extent cx="427892" cy="328246"/>
                <wp:effectExtent l="0" t="0" r="10795" b="15240"/>
                <wp:wrapNone/>
                <wp:docPr id="745398680" name="Прямоугольник 745398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92" cy="3282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DCAD7" id="Прямоугольник 745398680" o:spid="_x0000_s1026" style="position:absolute;margin-left:448.95pt;margin-top:731.6pt;width:33.7pt;height:25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" fillcolor="white [3201]" strokecolor="white [3212]" strokeweight="1pt"/>
            </w:pict>
          </mc:Fallback>
        </mc:AlternateContent>
      </w:r>
      <w:r w:rsidR="006E798A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58E8F90" wp14:editId="09266FD7">
                <wp:simplePos x="0" y="0"/>
                <wp:positionH relativeFrom="page">
                  <wp:posOffset>174171</wp:posOffset>
                </wp:positionH>
                <wp:positionV relativeFrom="paragraph">
                  <wp:posOffset>-480604</wp:posOffset>
                </wp:positionV>
                <wp:extent cx="7181850" cy="10189210"/>
                <wp:effectExtent l="0" t="0" r="38100" b="21590"/>
                <wp:wrapNone/>
                <wp:docPr id="745398681" name="Группа 745398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1850" cy="10189210"/>
                          <a:chOff x="276" y="400"/>
                          <a:chExt cx="11330" cy="16039"/>
                        </a:xfrm>
                      </wpg:grpSpPr>
                      <wps:wsp>
                        <wps:cNvPr id="745398682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745398683" name="Group 97"/>
                        <wpg:cNvGrpSpPr/>
                        <wpg:grpSpPr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745398684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745398685" name="Group 99"/>
                          <wpg:cNvGrpSpPr/>
                          <wpg:grpSpPr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745398686" name="Group 100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745398687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745398688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745398689" name="Group 103"/>
                            <wpg:cNvGrpSpPr/>
                            <wpg:grpSpPr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745398690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745398691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g:grpSp>
                              <wpg:cNvPr id="745398692" name="Group 106"/>
                              <wpg:cNvGrpSpPr/>
                              <wpg:grpSpPr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745398693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49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6CFAABE" w14:textId="77777777" w:rsidR="006E798A" w:rsidRPr="007B0056" w:rsidRDefault="006E798A" w:rsidP="006E798A">
                                      <w:pPr>
                                        <w:pStyle w:val="af5"/>
                                        <w:jc w:val="center"/>
                                        <w:rPr>
                                          <w:rFonts w:ascii="Times New Roman" w:hAnsi="Times New Roman"/>
                                          <w:sz w:val="30"/>
                                          <w:szCs w:val="30"/>
                                          <w:lang w:val="ru-RU"/>
                                        </w:rPr>
                                      </w:pPr>
                                      <w:r w:rsidRPr="007B0056">
                                        <w:rPr>
                                          <w:rFonts w:ascii="Times New Roman" w:hAnsi="Times New Roman"/>
                                          <w:sz w:val="30"/>
                                          <w:szCs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745398694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972A4E6" w14:textId="77777777" w:rsidR="006E798A" w:rsidRPr="00382472" w:rsidRDefault="006E798A" w:rsidP="006E798A">
                                      <w:pPr>
                                        <w:pStyle w:val="af5"/>
                                        <w:jc w:val="center"/>
                                        <w:rPr>
                                          <w:rFonts w:ascii="Times New Roman" w:hAnsi="Times New Roman"/>
                                          <w:sz w:val="24"/>
                                          <w:lang w:val="ru-RU"/>
                                        </w:rPr>
                                      </w:pPr>
                                      <w:r w:rsidRPr="00382472">
                                        <w:rPr>
                                          <w:rFonts w:ascii="Times New Roman" w:hAnsi="Times New Roman"/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45398695" name="Group 109"/>
                                <wpg:cNvGrpSpPr/>
                                <wpg:grpSpPr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745398796" name="Group 110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745398797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BC2415B" w14:textId="77777777" w:rsidR="006E798A" w:rsidRDefault="006E798A" w:rsidP="006E798A">
                                          <w:pPr>
                                            <w:pStyle w:val="af5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45398798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4C154DC" w14:textId="77777777" w:rsidR="006E798A" w:rsidRDefault="006E798A" w:rsidP="006E798A">
                                          <w:pPr>
                                            <w:pStyle w:val="af5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45398799" name="Group 113"/>
                                  <wpg:cNvGrpSpPr/>
                                  <wpg:grpSpPr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745398800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45398801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45398802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45398803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745398804" name="Group 118"/>
                                    <wpg:cNvGrpSpPr/>
                                    <wpg:grpSpPr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745398805" name="Group 119"/>
                                      <wpg:cNvGrpSpPr/>
                                      <wpg:grpSpPr>
                                        <a:xfrm>
                                          <a:off x="1161" y="14831"/>
                                          <a:ext cx="2558" cy="290"/>
                                          <a:chOff x="0" y="0"/>
                                          <a:chExt cx="21151" cy="25985"/>
                                        </a:xfrm>
                                      </wpg:grpSpPr>
                                      <wps:wsp>
                                        <wps:cNvPr id="745398806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96A999C" w14:textId="77777777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807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938" y="2240"/>
                                            <a:ext cx="11213" cy="22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4D1FA2E" w14:textId="77777777" w:rsidR="006E798A" w:rsidRPr="00D54B0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Внук В</w:t>
                                              </w: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В</w:t>
                                              </w: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808" name="Group 122"/>
                                      <wpg:cNvGrpSpPr/>
                                      <wpg:grpSpPr>
                                        <a:xfrm>
                                          <a:off x="1161" y="15085"/>
                                          <a:ext cx="2618" cy="291"/>
                                          <a:chOff x="0" y="-74"/>
                                          <a:chExt cx="21646" cy="26059"/>
                                        </a:xfrm>
                                      </wpg:grpSpPr>
                                      <wps:wsp>
                                        <wps:cNvPr id="745398809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13F61EF" w14:textId="77777777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810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379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81D05B1" w14:textId="77777777" w:rsidR="006E798A" w:rsidRPr="000C4454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0C4454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Коропа 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811" name="Group 125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745398812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52B99FE" w14:textId="77777777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813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42E2E3E" w14:textId="77777777" w:rsidR="006E798A" w:rsidRDefault="006E798A" w:rsidP="006E798A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814" name="Group 128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745398815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FF1F9B8" w14:textId="77777777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816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D337FC5" w14:textId="64B1FD4B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Коропа 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817" name="Group 131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745398818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3266B7D" w14:textId="77777777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819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A8435BC" w14:textId="77777777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820" name="Group 134"/>
                                      <wpg:cNvGrpSpPr/>
                                      <wpg:grpSpPr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745398821" name="Rectangle 13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45" y="14382"/>
                                            <a:ext cx="3214" cy="10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2D96FE" w14:textId="77777777" w:rsidR="006E798A" w:rsidRPr="00C83E7E" w:rsidRDefault="006E798A" w:rsidP="006E798A">
                                              <w:pPr>
                                                <w:ind w:firstLine="0"/>
                                                <w:jc w:val="center"/>
                                                <w:rPr>
                                                  <w:i/>
                                                  <w:iCs/>
                                                  <w:sz w:val="20"/>
                                                </w:rPr>
                                              </w:pPr>
                                              <w:r w:rsidRPr="00C83E7E">
                                                <w:rPr>
                                                  <w:rFonts w:eastAsia="Times New Roman" w:cs="Times New Roman"/>
                                                  <w:i/>
                                                  <w:iCs/>
                                                  <w:color w:val="000000"/>
                                                  <w:sz w:val="18"/>
                                                  <w:szCs w:val="18"/>
                                                </w:rPr>
                                                <w:t>РАЗРАБОТКА ЭЛЕКТРОННОГО ОРГАНАЙЗЕРА ДЛЯ ПРЕДСЕДАТЕЛЯ ЦИКЛОВОЙ КОМИССИИ ЧУО "КОЛЛЕДЖ БИЗНЕСА И ПРАВА"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745398822" name="Group 136"/>
                                        <wpg:cNvGrpSpPr/>
                                        <wpg:grpSpPr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745398823" name="Line 13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65" y="14829"/>
                                              <a:ext cx="398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745398824" name="Group 138"/>
                                          <wpg:cNvGrpSpPr/>
                                          <wpg:grpSpPr>
                                            <a:xfrm>
                                              <a:off x="1161" y="14534"/>
                                              <a:ext cx="4076" cy="322"/>
                                              <a:chOff x="1157" y="14052"/>
                                              <a:chExt cx="3929" cy="322"/>
                                            </a:xfrm>
                                          </wpg:grpSpPr>
                                          <wps:wsp>
                                            <wps:cNvPr id="745398825" name="Rectangle 13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241" y="14052"/>
                                                <a:ext cx="1428" cy="3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5039E2E" w14:textId="77777777" w:rsidR="006E798A" w:rsidRDefault="006E798A" w:rsidP="006E798A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 xml:space="preserve">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№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док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у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5398826" name="Rectangle 140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637" y="14052"/>
                                                <a:ext cx="937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A30673B" w14:textId="77777777" w:rsidR="006E798A" w:rsidRPr="00FB2A02" w:rsidRDefault="006E798A" w:rsidP="006E798A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Подп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ись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5398827" name="Rectangle 141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457" y="14052"/>
                                                <a:ext cx="629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8A4C7AA" w14:textId="77777777" w:rsidR="006E798A" w:rsidRDefault="006E798A" w:rsidP="006E798A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ата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5398828" name="Line 14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4062"/>
                                                <a:ext cx="384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745398829" name="Group 143"/>
                                            <wpg:cNvGrpSpPr/>
                                            <wpg:grpSpPr>
                                              <a:xfrm>
                                                <a:off x="1161" y="14053"/>
                                                <a:ext cx="1103" cy="290"/>
                                                <a:chOff x="1179" y="14296"/>
                                                <a:chExt cx="1103" cy="290"/>
                                              </a:xfrm>
                                            </wpg:grpSpPr>
                                            <wps:wsp>
                                              <wps:cNvPr id="745398830" name="Rectangle 14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79" y="14296"/>
                                                  <a:ext cx="443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F4BC0AC" w14:textId="77777777" w:rsidR="006E798A" w:rsidRDefault="006E798A" w:rsidP="006E798A">
                                                    <w:pPr>
                                                      <w:pStyle w:val="af5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Изм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745398831" name="Rectangle 14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730" y="14296"/>
                                                  <a:ext cx="552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1BC719B" w14:textId="77777777" w:rsidR="006E798A" w:rsidRDefault="006E798A" w:rsidP="006E798A">
                                                    <w:pPr>
                                                      <w:pStyle w:val="af5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g:grpSp>
                                          <wpg:cNvPr id="745398832" name="Group 146"/>
                                          <wpg:cNvGrpSpPr/>
                                          <wpg:grpSpPr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745398833" name="Line 14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5084"/>
                                                <a:ext cx="3964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45398834" name="Line 14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59" y="15294"/>
                                                <a:ext cx="3022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745398835" name="Group 149"/>
                                            <wpg:cNvGrpSpPr/>
                                            <wpg:grpSpPr>
                                              <a:xfrm>
                                                <a:off x="5124" y="15587"/>
                                                <a:ext cx="6462" cy="3"/>
                                                <a:chOff x="4986" y="15084"/>
                                                <a:chExt cx="6240" cy="3"/>
                                              </a:xfrm>
                                            </wpg:grpSpPr>
                                            <wps:wsp>
                                              <wps:cNvPr id="745398836" name="Line 15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318" y="15085"/>
                                                  <a:ext cx="2908" cy="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37" name="Line 15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986" y="15084"/>
                                                  <a:ext cx="334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745398838" name="Group 152"/>
                                            <wpg:cNvGrpSpPr/>
                                            <wpg:grpSpPr>
                                              <a:xfrm>
                                                <a:off x="276" y="400"/>
                                                <a:ext cx="11330" cy="16039"/>
                                                <a:chOff x="276" y="400"/>
                                                <a:chExt cx="11330" cy="16039"/>
                                              </a:xfrm>
                                            </wpg:grpSpPr>
                                            <wps:wsp>
                                              <wps:cNvPr id="745398839" name="Line 15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541" y="14274"/>
                                                  <a:ext cx="2" cy="215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0" name="Line 15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725" y="13387"/>
                                                  <a:ext cx="0" cy="14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1" name="Line 15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2314" y="13424"/>
                                                  <a:ext cx="14" cy="301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2" name="Line 15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585" y="13419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3" name="Line 1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165" y="13707"/>
                                                  <a:ext cx="398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4" name="Line 15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3722" y="13424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5" name="Line 15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5146" y="13424"/>
                                                  <a:ext cx="0" cy="3015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6" name="Line 1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5136" y="14274"/>
                                                  <a:ext cx="6447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745398847" name="Group 161"/>
                                              <wpg:cNvGrpSpPr/>
                                              <wpg:grpSpPr>
                                                <a:xfrm>
                                                  <a:off x="9378" y="14271"/>
                                                  <a:ext cx="886" cy="1003"/>
                                                  <a:chOff x="9381" y="14274"/>
                                                  <a:chExt cx="886" cy="947"/>
                                                </a:xfrm>
                                              </wpg:grpSpPr>
                                              <wps:wsp>
                                                <wps:cNvPr id="745398848" name="Line 16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381" y="14274"/>
                                                    <a:ext cx="4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745398849" name="Line 163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0262" y="14274"/>
                                                    <a:ext cx="5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745398850" name="Group 164"/>
                                              <wpg:cNvGrpSpPr/>
                                              <wpg:grpSpPr>
                                                <a:xfrm>
                                                  <a:off x="8584" y="14253"/>
                                                  <a:ext cx="2928" cy="303"/>
                                                  <a:chOff x="8357" y="14586"/>
                                                  <a:chExt cx="2827" cy="283"/>
                                                </a:xfrm>
                                              </wpg:grpSpPr>
                                              <wps:wsp>
                                                <wps:cNvPr id="745398851" name="Rectangle 165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180" y="14586"/>
                                                    <a:ext cx="744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851BC7C" w14:textId="77777777" w:rsidR="006E798A" w:rsidRDefault="006E798A" w:rsidP="006E798A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Масса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745398852" name="Rectangle 166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357" y="14586"/>
                                                    <a:ext cx="743" cy="28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2EF3342" w14:textId="77777777" w:rsidR="006E798A" w:rsidRDefault="006E798A" w:rsidP="006E798A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proofErr w:type="spellStart"/>
                                                      <w:r>
                                                        <w:rPr>
                                                          <w:sz w:val="20"/>
                                                        </w:rPr>
                                                        <w:t>Лит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745398853" name="Rectangle 167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0011" y="14586"/>
                                                    <a:ext cx="1173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7404899" w14:textId="77777777" w:rsidR="006E798A" w:rsidRDefault="006E798A" w:rsidP="006E798A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Масштаб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745398854" name="Group 168"/>
                                              <wpg:cNvGrpSpPr/>
                                              <wpg:grpSpPr>
                                                <a:xfrm>
                                                  <a:off x="8496" y="15296"/>
                                                  <a:ext cx="2571" cy="303"/>
                                                  <a:chOff x="8496" y="15296"/>
                                                  <a:chExt cx="2571" cy="303"/>
                                                </a:xfrm>
                                              </wpg:grpSpPr>
                                              <wps:wsp>
                                                <wps:cNvPr id="745398855" name="Rectangle 169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496" y="15296"/>
                                                    <a:ext cx="1105" cy="26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28F3334" w14:textId="7385063F" w:rsidR="006E798A" w:rsidRPr="00AC018C" w:rsidRDefault="006E798A" w:rsidP="006E798A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 2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745398856" name="Rectangle 170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853" y="15296"/>
                                                    <a:ext cx="1214" cy="30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9FF77A5" w14:textId="77777777" w:rsidR="006E798A" w:rsidRDefault="006E798A" w:rsidP="006E798A">
                                                      <w:pPr>
                                                        <w:pStyle w:val="af5"/>
                                                        <w:jc w:val="left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Листов 3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745398857" name="Group 171"/>
                                              <wpg:cNvGrpSpPr/>
                                              <wpg:grpSpPr>
                                                <a:xfrm>
                                                  <a:off x="276" y="400"/>
                                                  <a:ext cx="11330" cy="16034"/>
                                                  <a:chOff x="276" y="400"/>
                                                  <a:chExt cx="11330" cy="16034"/>
                                                </a:xfrm>
                                              </wpg:grpSpPr>
                                              <wpg:grpSp>
                                                <wpg:cNvPr id="745398858" name="Group 172"/>
                                                <wpg:cNvGrpSpPr/>
                                                <wpg:grpSpPr>
                                                  <a:xfrm>
                                                    <a:off x="276" y="7254"/>
                                                    <a:ext cx="555" cy="9162"/>
                                                    <a:chOff x="276" y="7254"/>
                                                    <a:chExt cx="555" cy="9162"/>
                                                  </a:xfrm>
                                                </wpg:grpSpPr>
                                                <wps:wsp>
                                                  <wps:cNvPr id="745398859" name="Text Box 17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5058"/>
                                                      <a:ext cx="540" cy="135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272ACA1" w14:textId="77777777" w:rsidR="006E798A" w:rsidRDefault="006E798A" w:rsidP="006E798A">
                                                        <w:pPr>
                                                          <w:pStyle w:val="af5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.№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860" name="Text Box 174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3133"/>
                                                      <a:ext cx="540" cy="17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FC5ADE0" w14:textId="77777777" w:rsidR="006E798A" w:rsidRDefault="006E798A" w:rsidP="006E798A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861" name="Text Box 175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1394"/>
                                                      <a:ext cx="540" cy="1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391115C" w14:textId="77777777" w:rsidR="006E798A" w:rsidRDefault="006E798A" w:rsidP="006E798A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Взам.инв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862" name="Text Box 176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9234"/>
                                                      <a:ext cx="540" cy="19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F91532E" w14:textId="77777777" w:rsidR="006E798A" w:rsidRDefault="006E798A" w:rsidP="006E798A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дубл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863" name="Text Box 177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91" y="7254"/>
                                                      <a:ext cx="540" cy="1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1FF8B96" w14:textId="77777777" w:rsidR="006E798A" w:rsidRDefault="006E798A" w:rsidP="006E798A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745398864" name="Group 178"/>
                                                <wpg:cNvGrpSpPr/>
                                                <wpg:grpSpPr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s:wsp>
                                                  <wps:cNvPr id="745398865" name="Line 17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5" y="13407"/>
                                                      <a:ext cx="10440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745398866" name="Group 180"/>
                                                  <wpg:cNvGrpSpPr/>
                                                  <wpg:grpSpPr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g:grpSp>
                                                    <wpg:cNvPr id="745398867" name="Group 181"/>
                                                    <wpg:cNvGrpSpPr/>
                                                    <wpg:grpSpPr>
                                                      <a:xfrm>
                                                        <a:off x="426" y="400"/>
                                                        <a:ext cx="11180" cy="16034"/>
                                                        <a:chOff x="426" y="400"/>
                                                        <a:chExt cx="11180" cy="16034"/>
                                                      </a:xfrm>
                                                    </wpg:grpSpPr>
                                                    <wps:wsp>
                                                      <wps:cNvPr id="745398868" name="Rectangle 18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6" y="400"/>
                                                          <a:ext cx="10440" cy="1603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</a:ln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745398869" name="Group 183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7161"/>
                                                          <a:ext cx="735" cy="9273"/>
                                                          <a:chOff x="426" y="7161"/>
                                                          <a:chExt cx="735" cy="8668"/>
                                                        </a:xfrm>
                                                      </wpg:grpSpPr>
                                                      <wps:wsp>
                                                        <wps:cNvPr id="745398870" name="Line 184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26" y="158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1" name="Line 18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441" y="7174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2" name="Line 18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426" y="7174"/>
                                                            <a:ext cx="731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3" name="Line 187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696" y="7161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4" name="Line 18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905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5" name="Line 18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09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6" name="Line 19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253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7" name="Line 19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454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745398878" name="Line 19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161" y="1134"/>
                                                        <a:ext cx="391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745398879" name="Line 19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flipV="1">
                                                        <a:off x="5061" y="414"/>
                                                        <a:ext cx="0" cy="72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745398880" name="Text Box 1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5721" y="13553"/>
                                                <a:ext cx="5220" cy="6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EB9C57A" w14:textId="77777777" w:rsidR="006E798A" w:rsidRPr="00382472" w:rsidRDefault="006E798A" w:rsidP="006E798A">
                                                  <w:pPr>
                                                    <w:jc w:val="center"/>
                                                    <w:rPr>
                                                      <w:rFonts w:cs="Times New Roman"/>
                                                      <w:i/>
                                                      <w:caps/>
                                                      <w:sz w:val="40"/>
                                                      <w:szCs w:val="4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 xml:space="preserve">КП </w:t>
                                                  </w:r>
                                                  <w:r w:rsidRPr="00382472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Т.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29200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  <w:lang w:val="en-US"/>
                                                    </w:rPr>
                                                    <w:t>5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.401</w:t>
                                                  </w:r>
                                                  <w:r w:rsidRPr="00382472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 xml:space="preserve"> ГЧ</w:t>
                                                  </w:r>
                                                </w:p>
                                                <w:p w14:paraId="27D99B2F" w14:textId="77777777" w:rsidR="006E798A" w:rsidRPr="007D0E2B" w:rsidRDefault="006E798A" w:rsidP="006E798A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40"/>
                                                      <w:szCs w:val="40"/>
                                                      <w:lang w:val="ru-RU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8E8F90" id="Группа 745398681" o:spid="_x0000_s1183" style="position:absolute;left:0;text-align:left;margin-left:13.7pt;margin-top:-37.85pt;width:565.5pt;height:802.3pt;z-index:-251630592;mso-position-horizontal-relative:page;mso-width-relative:margin;mso-height-relative:margin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">
                <v:line id="Line 96" o:spid="_x0000_s1184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" strokeweight="2pt"/>
                <v:group id="Group 97" o:spid="_x0000_s118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">
                  <v:line id="Line 98" o:spid="_x0000_s1186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" strokeweight="2pt"/>
                  <v:group id="Group 99" o:spid="_x0000_s118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">
                    <v:group id="Group 100" o:spid="_x0000_s1188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">
                      <v:line id="Line 101" o:spid="_x0000_s1189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" strokeweight="1pt"/>
                      <v:line id="Line 102" o:spid="_x0000_s1190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" strokeweight="1pt"/>
                    </v:group>
                    <v:group id="Group 103" o:spid="_x0000_s119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">
                      <v:line id="Line 104" o:spid="_x0000_s1192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" strokeweight="1pt"/>
                      <v:line id="Line 105" o:spid="_x0000_s1193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" strokeweight="1pt"/>
                      <v:group id="Group 106" o:spid="_x0000_s119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">
                        <v:rect id="Rectangle 107" o:spid="_x0000_s1195" style="position:absolute;left:8541;top:15849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" filled="f" stroked="f">
                          <v:textbox inset="1pt,1pt,1pt,1pt">
                            <w:txbxContent>
                              <w:p w14:paraId="46CFAABE" w14:textId="77777777" w:rsidR="006E798A" w:rsidRPr="007B0056" w:rsidRDefault="006E798A" w:rsidP="006E798A">
                                <w:pPr>
                                  <w:pStyle w:val="af5"/>
                                  <w:jc w:val="center"/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  <w:lang w:val="ru-RU"/>
                                  </w:rPr>
                                </w:pPr>
                                <w:r w:rsidRPr="007B0056"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196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" filled="f" stroked="f">
                          <v:textbox>
                            <w:txbxContent>
                              <w:p w14:paraId="5972A4E6" w14:textId="77777777" w:rsidR="006E798A" w:rsidRPr="00382472" w:rsidRDefault="006E798A" w:rsidP="006E798A">
                                <w:pPr>
                                  <w:pStyle w:val="af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382472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1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">
                          <v:group id="Group 110" o:spid="_x0000_s1198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">
                            <v:rect id="Rectangle 111" o:spid="_x0000_s119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" filled="f" stroked="f">
                              <v:textbox inset="1pt,1pt,1pt,1pt">
                                <w:txbxContent>
                                  <w:p w14:paraId="3BC2415B" w14:textId="77777777" w:rsidR="006E798A" w:rsidRDefault="006E798A" w:rsidP="006E798A">
                                    <w:pPr>
                                      <w:pStyle w:val="af5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2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" filled="f" stroked="f">
                              <v:textbox inset="1pt,1pt,1pt,1pt">
                                <w:txbxContent>
                                  <w:p w14:paraId="34C154DC" w14:textId="77777777" w:rsidR="006E798A" w:rsidRDefault="006E798A" w:rsidP="006E798A">
                                    <w:pPr>
                                      <w:pStyle w:val="af5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20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">
                            <v:line id="Line 114" o:spid="_x0000_s1202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" strokeweight="1pt"/>
                            <v:line id="Line 115" o:spid="_x0000_s1203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" strokeweight="1pt"/>
                            <v:line id="Line 116" o:spid="_x0000_s1204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" strokeweight="1pt"/>
                            <v:line id="Line 117" o:spid="_x0000_s1205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" strokeweight="1pt"/>
                            <v:group id="Group 118" o:spid="_x0000_s120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">
                              <v:group id="Group 119" o:spid="_x0000_s1207" style="position:absolute;left:1161;top:14831;width:2558;height:290" coordsize="21151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">
                                <v:rect id="Rectangle 120" o:spid="_x0000_s120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196A999C" w14:textId="77777777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209" style="position:absolute;left:9938;top:2240;width:11213;height:2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24D1FA2E" w14:textId="77777777" w:rsidR="006E798A" w:rsidRPr="00D54B0A" w:rsidRDefault="006E798A" w:rsidP="006E798A">
                                        <w:pPr>
                                          <w:pStyle w:val="af5"/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Внук В</w:t>
                                        </w: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210" style="position:absolute;left:1161;top:15085;width:2618;height:291" coordorigin=",-74" coordsize="21646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">
                                <v:rect id="Rectangle 123" o:spid="_x0000_s12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513F61EF" w14:textId="77777777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212" style="position:absolute;left:9379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281D05B1" w14:textId="77777777" w:rsidR="006E798A" w:rsidRPr="000C4454" w:rsidRDefault="006E798A" w:rsidP="006E798A">
                                        <w:pPr>
                                          <w:pStyle w:val="af5"/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0C4454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213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">
                                <v:rect id="Rectangle 126" o:spid="_x0000_s1214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752B99FE" w14:textId="77777777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2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642E2E3E" w14:textId="77777777" w:rsidR="006E798A" w:rsidRDefault="006E798A" w:rsidP="006E798A"/>
                                    </w:txbxContent>
                                  </v:textbox>
                                </v:rect>
                              </v:group>
                              <v:group id="Group 128" o:spid="_x0000_s1216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">
                                <v:rect id="Rectangle 129" o:spid="_x0000_s121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4FF1F9B8" w14:textId="77777777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2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2D337FC5" w14:textId="64B1FD4B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219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">
                                <v:rect id="Rectangle 132" o:spid="_x0000_s12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3266B7D" w14:textId="77777777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4A8435BC" w14:textId="77777777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4" o:spid="_x0000_s122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">
                                <v:rect id="_x0000_s1223" style="position:absolute;left:5245;top:14382;width:3214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" filled="f" stroked="f">
                                  <v:textbox inset="1pt,1pt,1pt,1pt">
                                    <w:txbxContent>
                                      <w:p w14:paraId="382D96FE" w14:textId="77777777" w:rsidR="006E798A" w:rsidRPr="00C83E7E" w:rsidRDefault="006E798A" w:rsidP="006E798A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i/>
                                            <w:iCs/>
                                            <w:sz w:val="20"/>
                                          </w:rPr>
                                        </w:pPr>
                                        <w:r w:rsidRPr="00C83E7E">
                                          <w:rPr>
                                            <w:rFonts w:eastAsia="Times New Roman" w:cs="Times New Roman"/>
                                            <w:i/>
                                            <w:iCs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w:t>РАЗРАБОТКА ЭЛЕКТРОННОГО ОРГАНАЙЗЕРА ДЛЯ ПРЕДСЕДАТЕЛЯ ЦИКЛОВОЙ КОМИССИИ ЧУО "КОЛЛЕДЖ БИЗНЕСА И ПРАВА"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136" o:spid="_x0000_s122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">
                                  <v:line id="Line 137" o:spid="_x0000_s1225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" strokeweight="2pt"/>
                                  <v:group id="Group 138" o:spid="_x0000_s1226" style="position:absolute;left:1161;top:14534;width:4076;height:322" coordorigin="1157,14052" coordsize="3929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">
                                    <v:rect id="Rectangle 139" o:spid="_x0000_s1227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35039E2E" w14:textId="77777777" w:rsidR="006E798A" w:rsidRDefault="006E798A" w:rsidP="006E798A">
                                            <w:pPr>
                                              <w:pStyle w:val="af5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№ 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док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у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0" o:spid="_x0000_s1228" style="position:absolute;left:3637;top:14052;width:937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0A30673B" w14:textId="77777777" w:rsidR="006E798A" w:rsidRPr="00FB2A02" w:rsidRDefault="006E798A" w:rsidP="006E798A">
                                            <w:pPr>
                                              <w:pStyle w:val="af5"/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Подп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ись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rect id="Rectangle 141" o:spid="_x0000_s1229" style="position:absolute;left:4457;top:14052;width:629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38A4C7AA" w14:textId="77777777" w:rsidR="006E798A" w:rsidRDefault="006E798A" w:rsidP="006E798A">
                                            <w:pPr>
                                              <w:pStyle w:val="af5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Д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ата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line id="Line 142" o:spid="_x0000_s1230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" strokeweight="2pt"/>
                                    <v:group id="Group 143" o:spid="_x0000_s1231" style="position:absolute;left:1161;top:14053;width:1103;height:290" coordorigin="1179,14296" coordsize="1103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">
                                      <v:rect id="Rectangle 144" o:spid="_x0000_s1232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3F4BC0AC" w14:textId="77777777" w:rsidR="006E798A" w:rsidRDefault="006E798A" w:rsidP="006E798A">
                                              <w:pPr>
                                                <w:pStyle w:val="af5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Изм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45" o:spid="_x0000_s1233" style="position:absolute;left:1730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" filled="f" stroked="f">
                                        <v:textbox inset="1pt,1pt,1pt,1pt">
                                          <w:txbxContent>
                                            <w:p w14:paraId="11BC719B" w14:textId="77777777" w:rsidR="006E798A" w:rsidRDefault="006E798A" w:rsidP="006E798A">
                                              <w:pPr>
                                                <w:pStyle w:val="af5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  <v:group id="Group 146" o:spid="_x0000_s123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">
                                    <v:line id="Line 147" o:spid="_x0000_s1235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" strokeweight="1pt"/>
                                    <v:line id="Line 148" o:spid="_x0000_s1236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" strokeweight="2pt"/>
                                    <v:group id="Group 149" o:spid="_x0000_s1237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">
                                      <v:line id="Line 150" o:spid="_x0000_s1238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" strokeweight="2pt"/>
                                      <v:line id="Line 151" o:spid="_x0000_s1239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" strokeweight="2pt"/>
                                    </v:group>
                                    <v:group id="Group 152" o:spid="_x0000_s124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">
                                      <v:line id="Line 153" o:spid="_x0000_s1241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" strokeweight="2pt"/>
                                      <v:line id="Line 154" o:spid="_x0000_s1242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" strokeweight="2pt"/>
                                      <v:line id="Line 155" o:spid="_x0000_s1243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" strokeweight="2pt"/>
                                      <v:line id="Line 156" o:spid="_x0000_s1244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" strokeweight="2pt"/>
                                      <v:line id="Line 157" o:spid="_x0000_s1245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" strokeweight="1pt"/>
                                      <v:line id="Line 158" o:spid="_x0000_s1246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" strokeweight="2pt"/>
                                      <v:line id="Line 159" o:spid="_x0000_s1247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" strokeweight="2pt"/>
                                      <v:line id="Line 160" o:spid="_x0000_s1248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" strokeweight="2pt"/>
                                      <v:group id="Group 161" o:spid="_x0000_s1249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">
                                        <v:line id="Line 162" o:spid="_x0000_s1250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" strokeweight="2pt"/>
                                        <v:line id="Line 163" o:spid="_x0000_s1251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" strokeweight="2pt"/>
                                      </v:group>
                                      <v:group id="Group 164" o:spid="_x0000_s1252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">
                                        <v:rect id="Rectangle 165" o:spid="_x0000_s1253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2851BC7C" w14:textId="77777777" w:rsidR="006E798A" w:rsidRDefault="006E798A" w:rsidP="006E798A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6" o:spid="_x0000_s1254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62EF3342" w14:textId="77777777" w:rsidR="006E798A" w:rsidRDefault="006E798A" w:rsidP="006E798A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7" o:spid="_x0000_s1255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27404899" w14:textId="77777777" w:rsidR="006E798A" w:rsidRDefault="006E798A" w:rsidP="006E798A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68" o:spid="_x0000_s1256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">
                                        <v:rect id="Rectangle 169" o:spid="_x0000_s1257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428F3334" w14:textId="7385063F" w:rsidR="006E798A" w:rsidRPr="00AC018C" w:rsidRDefault="006E798A" w:rsidP="006E798A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 2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70" o:spid="_x0000_s1258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09FF77A5" w14:textId="77777777" w:rsidR="006E798A" w:rsidRDefault="006E798A" w:rsidP="006E798A">
                                                <w:pPr>
                                                  <w:pStyle w:val="af5"/>
                                                  <w:jc w:val="left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Листов 3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71" o:spid="_x0000_s1259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">
                                        <v:group id="Group 172" o:spid="_x0000_s1260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">
                                          <v:shape id="Text Box 173" o:spid="_x0000_s1261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" stroked="f">
                                            <v:textbox style="layout-flow:vertical;mso-layout-flow-alt:bottom-to-top">
                                              <w:txbxContent>
                                                <w:p w14:paraId="4272ACA1" w14:textId="77777777" w:rsidR="006E798A" w:rsidRDefault="006E798A" w:rsidP="006E798A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.№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4" o:spid="_x0000_s1262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" stroked="f">
                                            <v:textbox style="layout-flow:vertical;mso-layout-flow-alt:bottom-to-top">
                                              <w:txbxContent>
                                                <w:p w14:paraId="1FC5ADE0" w14:textId="77777777" w:rsidR="006E798A" w:rsidRDefault="006E798A" w:rsidP="006E798A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5" o:spid="_x0000_s1263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5391115C" w14:textId="77777777" w:rsidR="006E798A" w:rsidRDefault="006E798A" w:rsidP="006E798A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Взам.инв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6" o:spid="_x0000_s1264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4F91532E" w14:textId="77777777" w:rsidR="006E798A" w:rsidRDefault="006E798A" w:rsidP="006E798A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дубл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7" o:spid="_x0000_s1265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11FF8B96" w14:textId="77777777" w:rsidR="006E798A" w:rsidRDefault="006E798A" w:rsidP="006E798A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group id="Group 178" o:spid="_x0000_s126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">
                                          <v:line id="Line 179" o:spid="_x0000_s1267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" strokeweight="2pt"/>
                                          <v:group id="Group 180" o:spid="_x0000_s1268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">
                                            <v:group id="Group 181" o:spid="_x0000_s126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">
                                              <v:rect id="Rectangle 182" o:spid="_x0000_s1270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" filled="f" strokeweight="2pt"/>
                                              <v:group id="Group 183" o:spid="_x0000_s1271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">
                                                <v:line id="Line 184" o:spid="_x0000_s1272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" strokeweight="2pt"/>
                                                <v:line id="Line 185" o:spid="_x0000_s1273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" strokeweight="2pt"/>
                                                <v:line id="Line 186" o:spid="_x0000_s1274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" strokeweight="2pt"/>
                                                <v:line id="Line 187" o:spid="_x0000_s1275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" strokeweight="2pt"/>
                                                <v:line id="Line 188" o:spid="_x0000_s1276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" strokeweight="2pt"/>
                                                <v:line id="Line 189" o:spid="_x0000_s1277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" strokeweight="2pt"/>
                                                <v:line id="Line 190" o:spid="_x0000_s1278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" strokeweight="2pt"/>
                                                <v:line id="Line 191" o:spid="_x0000_s1279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" strokeweight="2pt"/>
                                              </v:group>
                                            </v:group>
                                            <v:line id="Line 192" o:spid="_x0000_s1280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" strokeweight="2pt"/>
                                            <v:line id="Line 193" o:spid="_x0000_s1281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" strokeweight="2pt"/>
                                          </v:group>
                                        </v:group>
                                      </v:group>
                                    </v:group>
                                    <v:shape id="Text Box 194" o:spid="_x0000_s1282" type="#_x0000_t202" style="position:absolute;left:5721;top:13553;width:522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" filled="f" stroked="f">
                                      <v:textbox>
                                        <w:txbxContent>
                                          <w:p w14:paraId="2EB9C57A" w14:textId="77777777" w:rsidR="006E798A" w:rsidRPr="00382472" w:rsidRDefault="006E798A" w:rsidP="006E798A">
                                            <w:pPr>
                                              <w:jc w:val="center"/>
                                              <w:rPr>
                                                <w:rFonts w:cs="Times New Roman"/>
                                                <w:i/>
                                                <w:caps/>
                                                <w:sz w:val="40"/>
                                                <w:szCs w:val="40"/>
                                              </w:rPr>
                                            </w:pP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 xml:space="preserve">КП </w:t>
                                            </w:r>
                                            <w:r w:rsidRPr="00382472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Т.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29200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  <w:lang w:val="en-US"/>
                                              </w:rPr>
                                              <w:t>5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.401</w:t>
                                            </w:r>
                                            <w:r w:rsidRPr="00382472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 xml:space="preserve"> ГЧ</w:t>
                                            </w:r>
                                          </w:p>
                                          <w:p w14:paraId="27D99B2F" w14:textId="77777777" w:rsidR="006E798A" w:rsidRPr="007D0E2B" w:rsidRDefault="006E798A" w:rsidP="006E798A">
                                            <w:pPr>
                                              <w:pStyle w:val="af5"/>
                                              <w:jc w:val="center"/>
                                              <w:rPr>
                                                <w:rFonts w:ascii="Times New Roman" w:hAnsi="Times New Roman"/>
                                                <w:sz w:val="40"/>
                                                <w:szCs w:val="40"/>
                                                <w:lang w:val="ru-RU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</w:p>
    <w:p w14:paraId="7B5F5EEB" w14:textId="1787B8FE" w:rsidR="00C003C0" w:rsidRPr="006E798A" w:rsidRDefault="006E798A" w:rsidP="006E798A">
      <w:pPr>
        <w:tabs>
          <w:tab w:val="left" w:pos="3804"/>
        </w:tabs>
        <w:spacing w:after="160" w:line="259" w:lineRule="auto"/>
        <w:ind w:firstLine="0"/>
        <w:jc w:val="left"/>
        <w:rPr>
          <w:lang w:val="en-US"/>
        </w:rPr>
      </w:pPr>
      <w:r>
        <w:br w:type="page"/>
      </w:r>
      <w:r>
        <w:tab/>
      </w:r>
      <w:r>
        <w:rPr>
          <w:noProof/>
        </w:rPr>
        <w:drawing>
          <wp:inline distT="0" distB="0" distL="0" distR="0" wp14:anchorId="5D640E48" wp14:editId="4C2F4674">
            <wp:extent cx="5940425" cy="7421880"/>
            <wp:effectExtent l="0" t="0" r="0" b="0"/>
            <wp:docPr id="745398985" name="Рисунок 745398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59" cy="742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B10" w:rsidRPr="009A782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AFF6B6" wp14:editId="03DD94C8">
                <wp:simplePos x="0" y="0"/>
                <wp:positionH relativeFrom="column">
                  <wp:posOffset>-306886</wp:posOffset>
                </wp:positionH>
                <wp:positionV relativeFrom="paragraph">
                  <wp:posOffset>-433070</wp:posOffset>
                </wp:positionV>
                <wp:extent cx="2420257" cy="372169"/>
                <wp:effectExtent l="0" t="0" r="0" b="8890"/>
                <wp:wrapNone/>
                <wp:docPr id="136" name="Надпись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>
                          <a:off x="0" y="0"/>
                          <a:ext cx="2420257" cy="372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BE6DD4" w14:textId="1B15B7A2" w:rsidR="007A6B10" w:rsidRPr="00382472" w:rsidRDefault="007A6B10" w:rsidP="007A6B10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cap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 xml:space="preserve">КП </w:t>
                            </w:r>
                            <w:r w:rsidRPr="00382472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Т.</w:t>
                            </w: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29200</w:t>
                            </w:r>
                            <w:r w:rsidR="00E107FC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.401</w:t>
                            </w:r>
                            <w:r w:rsidRPr="00382472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 xml:space="preserve"> ГЧ</w:t>
                            </w:r>
                          </w:p>
                          <w:p w14:paraId="7E8824AB" w14:textId="77777777" w:rsidR="007A6B10" w:rsidRPr="00AC018C" w:rsidRDefault="007A6B10" w:rsidP="007A6B10">
                            <w:pPr>
                              <w:ind w:firstLine="0"/>
                              <w:rPr>
                                <w:rFonts w:cs="Times New Roman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FF6B6" id="Надпись 136" o:spid="_x0000_s1283" type="#_x0000_t202" style="position:absolute;margin-left:-24.15pt;margin-top:-34.1pt;width:190.55pt;height:29.3pt;rotation:18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" fillcolor="white [3201]" stroked="f" strokeweight=".5pt">
                <v:textbox>
                  <w:txbxContent>
                    <w:p w14:paraId="22BE6DD4" w14:textId="1B15B7A2" w:rsidR="007A6B10" w:rsidRPr="00382472" w:rsidRDefault="007A6B10" w:rsidP="007A6B10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caps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sz w:val="40"/>
                          <w:szCs w:val="40"/>
                        </w:rPr>
                        <w:t xml:space="preserve">КП </w:t>
                      </w:r>
                      <w:r w:rsidRPr="00382472">
                        <w:rPr>
                          <w:rFonts w:cs="Times New Roman"/>
                          <w:sz w:val="40"/>
                          <w:szCs w:val="40"/>
                        </w:rPr>
                        <w:t>Т.</w:t>
                      </w:r>
                      <w:r>
                        <w:rPr>
                          <w:rFonts w:cs="Times New Roman"/>
                          <w:sz w:val="40"/>
                          <w:szCs w:val="40"/>
                        </w:rPr>
                        <w:t>29200</w:t>
                      </w:r>
                      <w:r w:rsidR="00E107FC">
                        <w:rPr>
                          <w:rFonts w:cs="Times New Roman"/>
                          <w:sz w:val="40"/>
                          <w:szCs w:val="40"/>
                        </w:rPr>
                        <w:t>5</w:t>
                      </w:r>
                      <w:r>
                        <w:rPr>
                          <w:rFonts w:cs="Times New Roman"/>
                          <w:sz w:val="40"/>
                          <w:szCs w:val="40"/>
                        </w:rPr>
                        <w:t>.401</w:t>
                      </w:r>
                      <w:r w:rsidRPr="00382472">
                        <w:rPr>
                          <w:rFonts w:cs="Times New Roman"/>
                          <w:sz w:val="40"/>
                          <w:szCs w:val="40"/>
                        </w:rPr>
                        <w:t xml:space="preserve"> ГЧ</w:t>
                      </w:r>
                    </w:p>
                    <w:p w14:paraId="7E8824AB" w14:textId="77777777" w:rsidR="007A6B10" w:rsidRPr="00AC018C" w:rsidRDefault="007A6B10" w:rsidP="007A6B10">
                      <w:pPr>
                        <w:ind w:firstLine="0"/>
                        <w:rPr>
                          <w:rFonts w:cs="Times New Roman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6B1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615795" wp14:editId="5269AD05">
                <wp:simplePos x="0" y="0"/>
                <wp:positionH relativeFrom="margin">
                  <wp:posOffset>2245360</wp:posOffset>
                </wp:positionH>
                <wp:positionV relativeFrom="paragraph">
                  <wp:posOffset>9269730</wp:posOffset>
                </wp:positionV>
                <wp:extent cx="2037080" cy="331470"/>
                <wp:effectExtent l="0" t="0" r="1270" b="0"/>
                <wp:wrapNone/>
                <wp:docPr id="111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8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CBD063" w14:textId="01CE9038" w:rsidR="007A6B10" w:rsidRPr="00856BCB" w:rsidRDefault="007A6B10" w:rsidP="007A6B10">
                            <w:pPr>
                              <w:pStyle w:val="af5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 xml:space="preserve">Диаграмма </w:t>
                            </w:r>
                            <w:r w:rsidR="006E798A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деятельности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15795" id="_x0000_s1284" style="position:absolute;margin-left:176.8pt;margin-top:729.9pt;width:160.4pt;height:26.1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" filled="f" stroked="f">
                <v:textbox inset="1pt,1pt,1pt,1pt">
                  <w:txbxContent>
                    <w:p w14:paraId="4FCBD063" w14:textId="01CE9038" w:rsidR="007A6B10" w:rsidRPr="00856BCB" w:rsidRDefault="007A6B10" w:rsidP="007A6B10">
                      <w:pPr>
                        <w:pStyle w:val="af5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 xml:space="preserve">Диаграмма </w:t>
                      </w:r>
                      <w:r w:rsidR="006E798A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деятельности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A6B1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BAC6CD" wp14:editId="72148AEC">
                <wp:simplePos x="0" y="0"/>
                <wp:positionH relativeFrom="column">
                  <wp:posOffset>5701665</wp:posOffset>
                </wp:positionH>
                <wp:positionV relativeFrom="paragraph">
                  <wp:posOffset>9291418</wp:posOffset>
                </wp:positionV>
                <wp:extent cx="427892" cy="328246"/>
                <wp:effectExtent l="0" t="0" r="10795" b="152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92" cy="3282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BB2673" id="Прямоугольник 6" o:spid="_x0000_s1026" style="position:absolute;margin-left:448.95pt;margin-top:731.6pt;width:33.7pt;height:25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" fillcolor="white [3201]" strokecolor="white [3212]" strokeweight="1pt"/>
            </w:pict>
          </mc:Fallback>
        </mc:AlternateContent>
      </w:r>
      <w:r w:rsidR="00C003C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71211B33" wp14:editId="4A47CB06">
                <wp:simplePos x="0" y="0"/>
                <wp:positionH relativeFrom="page">
                  <wp:posOffset>174171</wp:posOffset>
                </wp:positionH>
                <wp:positionV relativeFrom="paragraph">
                  <wp:posOffset>-480604</wp:posOffset>
                </wp:positionV>
                <wp:extent cx="7181850" cy="10189210"/>
                <wp:effectExtent l="0" t="0" r="38100" b="21590"/>
                <wp:wrapNone/>
                <wp:docPr id="745398696" name="Группа 745398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1850" cy="10189210"/>
                          <a:chOff x="276" y="400"/>
                          <a:chExt cx="11330" cy="16039"/>
                        </a:xfrm>
                      </wpg:grpSpPr>
                      <wps:wsp>
                        <wps:cNvPr id="74539869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745398698" name="Group 97"/>
                        <wpg:cNvGrpSpPr/>
                        <wpg:grpSpPr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745398699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745398700" name="Group 99"/>
                          <wpg:cNvGrpSpPr/>
                          <wpg:grpSpPr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745398701" name="Group 100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745398702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745398703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745398704" name="Group 103"/>
                            <wpg:cNvGrpSpPr/>
                            <wpg:grpSpPr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745398705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745398706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g:grpSp>
                              <wpg:cNvPr id="745398707" name="Group 106"/>
                              <wpg:cNvGrpSpPr/>
                              <wpg:grpSpPr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745398708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49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CAF91A6" w14:textId="77777777" w:rsidR="00C003C0" w:rsidRPr="007B0056" w:rsidRDefault="00C003C0" w:rsidP="00C003C0">
                                      <w:pPr>
                                        <w:pStyle w:val="af5"/>
                                        <w:jc w:val="center"/>
                                        <w:rPr>
                                          <w:rFonts w:ascii="Times New Roman" w:hAnsi="Times New Roman"/>
                                          <w:sz w:val="30"/>
                                          <w:szCs w:val="30"/>
                                          <w:lang w:val="ru-RU"/>
                                        </w:rPr>
                                      </w:pPr>
                                      <w:r w:rsidRPr="007B0056">
                                        <w:rPr>
                                          <w:rFonts w:ascii="Times New Roman" w:hAnsi="Times New Roman"/>
                                          <w:sz w:val="30"/>
                                          <w:szCs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745398709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1A47CD" w14:textId="77777777" w:rsidR="00C003C0" w:rsidRPr="00382472" w:rsidRDefault="00C003C0" w:rsidP="00C003C0">
                                      <w:pPr>
                                        <w:pStyle w:val="af5"/>
                                        <w:jc w:val="center"/>
                                        <w:rPr>
                                          <w:rFonts w:ascii="Times New Roman" w:hAnsi="Times New Roman"/>
                                          <w:sz w:val="24"/>
                                          <w:lang w:val="ru-RU"/>
                                        </w:rPr>
                                      </w:pPr>
                                      <w:r w:rsidRPr="00382472">
                                        <w:rPr>
                                          <w:rFonts w:ascii="Times New Roman" w:hAnsi="Times New Roman"/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45398710" name="Group 109"/>
                                <wpg:cNvGrpSpPr/>
                                <wpg:grpSpPr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745398711" name="Group 110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745398712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6E47DDF" w14:textId="77777777" w:rsidR="00C003C0" w:rsidRDefault="00C003C0" w:rsidP="00C003C0">
                                          <w:pPr>
                                            <w:pStyle w:val="af5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45398713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2E936B7" w14:textId="77777777" w:rsidR="00C003C0" w:rsidRDefault="00C003C0" w:rsidP="00C003C0">
                                          <w:pPr>
                                            <w:pStyle w:val="af5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45398714" name="Group 113"/>
                                  <wpg:cNvGrpSpPr/>
                                  <wpg:grpSpPr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745398715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45398716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45398717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45398718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745398719" name="Group 118"/>
                                    <wpg:cNvGrpSpPr/>
                                    <wpg:grpSpPr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745398720" name="Group 119"/>
                                      <wpg:cNvGrpSpPr/>
                                      <wpg:grpSpPr>
                                        <a:xfrm>
                                          <a:off x="1161" y="14831"/>
                                          <a:ext cx="2558" cy="290"/>
                                          <a:chOff x="0" y="0"/>
                                          <a:chExt cx="21151" cy="25985"/>
                                        </a:xfrm>
                                      </wpg:grpSpPr>
                                      <wps:wsp>
                                        <wps:cNvPr id="745398721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4AA5D5C" w14:textId="77777777" w:rsidR="00C003C0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722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938" y="2240"/>
                                            <a:ext cx="11213" cy="22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5579D97" w14:textId="7C50604B" w:rsidR="00C003C0" w:rsidRPr="00D54B0A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E107FC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Внук В</w:t>
                                              </w: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 w:rsidR="00E107FC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В</w:t>
                                              </w: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723" name="Group 122"/>
                                      <wpg:cNvGrpSpPr/>
                                      <wpg:grpSpPr>
                                        <a:xfrm>
                                          <a:off x="1161" y="15085"/>
                                          <a:ext cx="2618" cy="291"/>
                                          <a:chOff x="0" y="-74"/>
                                          <a:chExt cx="21646" cy="26059"/>
                                        </a:xfrm>
                                      </wpg:grpSpPr>
                                      <wps:wsp>
                                        <wps:cNvPr id="745398724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D9823D1" w14:textId="77777777" w:rsidR="00C003C0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725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379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9C48730" w14:textId="27166EB5" w:rsidR="00C003C0" w:rsidRPr="000C4454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0C4454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7A6B10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Коропа 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726" name="Group 125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745398727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08B6912" w14:textId="77777777" w:rsidR="00C003C0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728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F138CF4" w14:textId="77777777" w:rsidR="00C003C0" w:rsidRDefault="00C003C0" w:rsidP="00C003C0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729" name="Group 128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745398730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B894296" w14:textId="77777777" w:rsidR="00C003C0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731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91F3675" w14:textId="379DE8EB" w:rsidR="00C003C0" w:rsidRDefault="006E798A" w:rsidP="00C003C0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Коропа 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732" name="Group 131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745398733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ED313D" w14:textId="77777777" w:rsidR="00C003C0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734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CA3B2B4" w14:textId="77777777" w:rsidR="00C003C0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735" name="Group 134"/>
                                      <wpg:cNvGrpSpPr/>
                                      <wpg:grpSpPr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745398736" name="Rectangle 13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45" y="14382"/>
                                            <a:ext cx="3214" cy="10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D76733F" w14:textId="6A5B72F2" w:rsidR="00C003C0" w:rsidRPr="00C83E7E" w:rsidRDefault="00C83E7E" w:rsidP="00C003C0">
                                              <w:pPr>
                                                <w:ind w:firstLine="0"/>
                                                <w:jc w:val="center"/>
                                                <w:rPr>
                                                  <w:i/>
                                                  <w:iCs/>
                                                  <w:sz w:val="20"/>
                                                </w:rPr>
                                              </w:pPr>
                                              <w:r w:rsidRPr="00C83E7E">
                                                <w:rPr>
                                                  <w:rFonts w:eastAsia="Times New Roman" w:cs="Times New Roman"/>
                                                  <w:i/>
                                                  <w:iCs/>
                                                  <w:color w:val="000000"/>
                                                  <w:sz w:val="18"/>
                                                  <w:szCs w:val="18"/>
                                                </w:rPr>
                                                <w:t>РАЗРАБОТКА ЭЛЕКТРОННОГО ОРГАНАЙЗЕРА ДЛЯ ПРЕДСЕДАТЕЛЯ ЦИКЛОВОЙ КОМИССИИ ЧУО "КОЛЛЕДЖ БИЗНЕСА И ПРАВА"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745398737" name="Group 136"/>
                                        <wpg:cNvGrpSpPr/>
                                        <wpg:grpSpPr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745398738" name="Line 13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65" y="14829"/>
                                              <a:ext cx="398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745398739" name="Group 138"/>
                                          <wpg:cNvGrpSpPr/>
                                          <wpg:grpSpPr>
                                            <a:xfrm>
                                              <a:off x="1161" y="14534"/>
                                              <a:ext cx="4076" cy="322"/>
                                              <a:chOff x="1157" y="14052"/>
                                              <a:chExt cx="3929" cy="322"/>
                                            </a:xfrm>
                                          </wpg:grpSpPr>
                                          <wps:wsp>
                                            <wps:cNvPr id="745398740" name="Rectangle 13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241" y="14052"/>
                                                <a:ext cx="1428" cy="3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14D7374" w14:textId="77777777" w:rsidR="00C003C0" w:rsidRDefault="00C003C0" w:rsidP="00C003C0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 xml:space="preserve">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№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док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у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5398741" name="Rectangle 140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637" y="14052"/>
                                                <a:ext cx="937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06182FB" w14:textId="77777777" w:rsidR="00C003C0" w:rsidRPr="00FB2A02" w:rsidRDefault="00C003C0" w:rsidP="00C003C0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Подп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ись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5398742" name="Rectangle 141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457" y="14052"/>
                                                <a:ext cx="629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FCA308C" w14:textId="77777777" w:rsidR="00C003C0" w:rsidRDefault="00C003C0" w:rsidP="00C003C0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ата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5398743" name="Line 14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4062"/>
                                                <a:ext cx="384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745398744" name="Group 143"/>
                                            <wpg:cNvGrpSpPr/>
                                            <wpg:grpSpPr>
                                              <a:xfrm>
                                                <a:off x="1161" y="14053"/>
                                                <a:ext cx="1103" cy="290"/>
                                                <a:chOff x="1179" y="14296"/>
                                                <a:chExt cx="1103" cy="290"/>
                                              </a:xfrm>
                                            </wpg:grpSpPr>
                                            <wps:wsp>
                                              <wps:cNvPr id="745398745" name="Rectangle 14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79" y="14296"/>
                                                  <a:ext cx="443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6C03CB5" w14:textId="77777777" w:rsidR="00C003C0" w:rsidRDefault="00C003C0" w:rsidP="00C003C0">
                                                    <w:pPr>
                                                      <w:pStyle w:val="af5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Изм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745398746" name="Rectangle 14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730" y="14296"/>
                                                  <a:ext cx="552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6AEB4D0" w14:textId="77777777" w:rsidR="00C003C0" w:rsidRDefault="00C003C0" w:rsidP="00C003C0">
                                                    <w:pPr>
                                                      <w:pStyle w:val="af5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g:grpSp>
                                          <wpg:cNvPr id="745398747" name="Group 146"/>
                                          <wpg:cNvGrpSpPr/>
                                          <wpg:grpSpPr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745398748" name="Line 14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5084"/>
                                                <a:ext cx="3964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45398749" name="Line 14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59" y="15294"/>
                                                <a:ext cx="3022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745398750" name="Group 149"/>
                                            <wpg:cNvGrpSpPr/>
                                            <wpg:grpSpPr>
                                              <a:xfrm>
                                                <a:off x="5124" y="15587"/>
                                                <a:ext cx="6462" cy="3"/>
                                                <a:chOff x="4986" y="15084"/>
                                                <a:chExt cx="6240" cy="3"/>
                                              </a:xfrm>
                                            </wpg:grpSpPr>
                                            <wps:wsp>
                                              <wps:cNvPr id="745398751" name="Line 15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318" y="15085"/>
                                                  <a:ext cx="2908" cy="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52" name="Line 15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986" y="15084"/>
                                                  <a:ext cx="334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745398753" name="Group 152"/>
                                            <wpg:cNvGrpSpPr/>
                                            <wpg:grpSpPr>
                                              <a:xfrm>
                                                <a:off x="276" y="400"/>
                                                <a:ext cx="11330" cy="16039"/>
                                                <a:chOff x="276" y="400"/>
                                                <a:chExt cx="11330" cy="16039"/>
                                              </a:xfrm>
                                            </wpg:grpSpPr>
                                            <wps:wsp>
                                              <wps:cNvPr id="745398754" name="Line 15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541" y="14274"/>
                                                  <a:ext cx="2" cy="215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55" name="Line 15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725" y="13387"/>
                                                  <a:ext cx="0" cy="14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56" name="Line 15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2314" y="13424"/>
                                                  <a:ext cx="14" cy="301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57" name="Line 15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585" y="13419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58" name="Line 1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165" y="13707"/>
                                                  <a:ext cx="398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59" name="Line 15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3722" y="13424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60" name="Line 15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5146" y="13424"/>
                                                  <a:ext cx="0" cy="3015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61" name="Line 1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5136" y="14274"/>
                                                  <a:ext cx="6447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745398762" name="Group 161"/>
                                              <wpg:cNvGrpSpPr/>
                                              <wpg:grpSpPr>
                                                <a:xfrm>
                                                  <a:off x="9378" y="14271"/>
                                                  <a:ext cx="886" cy="1003"/>
                                                  <a:chOff x="9381" y="14274"/>
                                                  <a:chExt cx="886" cy="947"/>
                                                </a:xfrm>
                                              </wpg:grpSpPr>
                                              <wps:wsp>
                                                <wps:cNvPr id="745398763" name="Line 16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381" y="14274"/>
                                                    <a:ext cx="4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745398764" name="Line 163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0262" y="14274"/>
                                                    <a:ext cx="5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745398765" name="Group 164"/>
                                              <wpg:cNvGrpSpPr/>
                                              <wpg:grpSpPr>
                                                <a:xfrm>
                                                  <a:off x="8584" y="14253"/>
                                                  <a:ext cx="2928" cy="303"/>
                                                  <a:chOff x="8357" y="14586"/>
                                                  <a:chExt cx="2827" cy="283"/>
                                                </a:xfrm>
                                              </wpg:grpSpPr>
                                              <wps:wsp>
                                                <wps:cNvPr id="745398766" name="Rectangle 165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180" y="14586"/>
                                                    <a:ext cx="744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5E7E89F" w14:textId="77777777" w:rsidR="00C003C0" w:rsidRDefault="00C003C0" w:rsidP="00C003C0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Масса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745398767" name="Rectangle 166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357" y="14586"/>
                                                    <a:ext cx="743" cy="28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89C1C78" w14:textId="77777777" w:rsidR="00C003C0" w:rsidRDefault="00C003C0" w:rsidP="00C003C0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proofErr w:type="spellStart"/>
                                                      <w:r>
                                                        <w:rPr>
                                                          <w:sz w:val="20"/>
                                                        </w:rPr>
                                                        <w:t>Лит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745398768" name="Rectangle 167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0011" y="14586"/>
                                                    <a:ext cx="1173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6BE6557" w14:textId="77777777" w:rsidR="00C003C0" w:rsidRDefault="00C003C0" w:rsidP="00C003C0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Масштаб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745398769" name="Group 168"/>
                                              <wpg:cNvGrpSpPr/>
                                              <wpg:grpSpPr>
                                                <a:xfrm>
                                                  <a:off x="8496" y="15296"/>
                                                  <a:ext cx="2571" cy="303"/>
                                                  <a:chOff x="8496" y="15296"/>
                                                  <a:chExt cx="2571" cy="303"/>
                                                </a:xfrm>
                                              </wpg:grpSpPr>
                                              <wps:wsp>
                                                <wps:cNvPr id="745398770" name="Rectangle 169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496" y="15296"/>
                                                    <a:ext cx="1105" cy="26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31D4162" w14:textId="2A2D837C" w:rsidR="00C003C0" w:rsidRPr="00AC018C" w:rsidRDefault="00C003C0" w:rsidP="00C003C0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Лист </w:t>
                                                      </w:r>
                                                      <w:r w:rsidR="006E798A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3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745398771" name="Rectangle 170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853" y="15296"/>
                                                    <a:ext cx="1214" cy="30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9C4B108" w14:textId="0BC78F75" w:rsidR="00C003C0" w:rsidRDefault="00C003C0" w:rsidP="00C003C0">
                                                      <w:pPr>
                                                        <w:pStyle w:val="af5"/>
                                                        <w:jc w:val="left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Листов </w:t>
                                                      </w:r>
                                                      <w:r w:rsidR="007A6B10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3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745398772" name="Group 171"/>
                                              <wpg:cNvGrpSpPr/>
                                              <wpg:grpSpPr>
                                                <a:xfrm>
                                                  <a:off x="276" y="400"/>
                                                  <a:ext cx="11330" cy="16034"/>
                                                  <a:chOff x="276" y="400"/>
                                                  <a:chExt cx="11330" cy="16034"/>
                                                </a:xfrm>
                                              </wpg:grpSpPr>
                                              <wpg:grpSp>
                                                <wpg:cNvPr id="745398773" name="Group 172"/>
                                                <wpg:cNvGrpSpPr/>
                                                <wpg:grpSpPr>
                                                  <a:xfrm>
                                                    <a:off x="276" y="7254"/>
                                                    <a:ext cx="555" cy="9162"/>
                                                    <a:chOff x="276" y="7254"/>
                                                    <a:chExt cx="555" cy="9162"/>
                                                  </a:xfrm>
                                                </wpg:grpSpPr>
                                                <wps:wsp>
                                                  <wps:cNvPr id="745398774" name="Text Box 17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5058"/>
                                                      <a:ext cx="540" cy="135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A779478" w14:textId="77777777" w:rsidR="00C003C0" w:rsidRDefault="00C003C0" w:rsidP="00C003C0">
                                                        <w:pPr>
                                                          <w:pStyle w:val="af5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.№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775" name="Text Box 174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3133"/>
                                                      <a:ext cx="540" cy="17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A5FEC15" w14:textId="77777777" w:rsidR="00C003C0" w:rsidRDefault="00C003C0" w:rsidP="00C003C0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776" name="Text Box 175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1394"/>
                                                      <a:ext cx="540" cy="1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2C968246" w14:textId="77777777" w:rsidR="00C003C0" w:rsidRDefault="00C003C0" w:rsidP="00C003C0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Взам.инв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777" name="Text Box 176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9234"/>
                                                      <a:ext cx="540" cy="19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04299DB4" w14:textId="77777777" w:rsidR="00C003C0" w:rsidRDefault="00C003C0" w:rsidP="00C003C0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дубл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778" name="Text Box 177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91" y="7254"/>
                                                      <a:ext cx="540" cy="1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7DC02B4A" w14:textId="77777777" w:rsidR="00C003C0" w:rsidRDefault="00C003C0" w:rsidP="00C003C0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745398779" name="Group 178"/>
                                                <wpg:cNvGrpSpPr/>
                                                <wpg:grpSpPr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s:wsp>
                                                  <wps:cNvPr id="745398780" name="Line 17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5" y="13407"/>
                                                      <a:ext cx="10440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745398781" name="Group 180"/>
                                                  <wpg:cNvGrpSpPr/>
                                                  <wpg:grpSpPr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g:grpSp>
                                                    <wpg:cNvPr id="745398782" name="Group 181"/>
                                                    <wpg:cNvGrpSpPr/>
                                                    <wpg:grpSpPr>
                                                      <a:xfrm>
                                                        <a:off x="426" y="400"/>
                                                        <a:ext cx="11180" cy="16034"/>
                                                        <a:chOff x="426" y="400"/>
                                                        <a:chExt cx="11180" cy="16034"/>
                                                      </a:xfrm>
                                                    </wpg:grpSpPr>
                                                    <wps:wsp>
                                                      <wps:cNvPr id="745398783" name="Rectangle 18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6" y="400"/>
                                                          <a:ext cx="10440" cy="1603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</a:ln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745398784" name="Group 183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7161"/>
                                                          <a:ext cx="735" cy="9273"/>
                                                          <a:chOff x="426" y="7161"/>
                                                          <a:chExt cx="735" cy="8668"/>
                                                        </a:xfrm>
                                                      </wpg:grpSpPr>
                                                      <wps:wsp>
                                                        <wps:cNvPr id="745398785" name="Line 184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26" y="158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86" name="Line 18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441" y="7174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87" name="Line 18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426" y="7174"/>
                                                            <a:ext cx="731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88" name="Line 187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696" y="7161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89" name="Line 18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905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90" name="Line 18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09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91" name="Line 19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253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92" name="Line 19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454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745398793" name="Line 19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161" y="1134"/>
                                                        <a:ext cx="391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745398794" name="Line 19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flipV="1">
                                                        <a:off x="5061" y="414"/>
                                                        <a:ext cx="0" cy="72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745398795" name="Text Box 1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5721" y="13553"/>
                                                <a:ext cx="5220" cy="6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6D85BF2" w14:textId="2B74FA33" w:rsidR="00C003C0" w:rsidRPr="00382472" w:rsidRDefault="00C003C0" w:rsidP="00C003C0">
                                                  <w:pPr>
                                                    <w:jc w:val="center"/>
                                                    <w:rPr>
                                                      <w:rFonts w:cs="Times New Roman"/>
                                                      <w:i/>
                                                      <w:caps/>
                                                      <w:sz w:val="40"/>
                                                      <w:szCs w:val="4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 xml:space="preserve">КП </w:t>
                                                  </w:r>
                                                  <w:r w:rsidRPr="00382472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Т.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29200</w:t>
                                                  </w:r>
                                                  <w:r w:rsidR="00E107FC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  <w:lang w:val="en-US"/>
                                                    </w:rPr>
                                                    <w:t>5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.401</w:t>
                                                  </w:r>
                                                  <w:r w:rsidRPr="00382472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 xml:space="preserve"> ГЧ</w:t>
                                                  </w:r>
                                                </w:p>
                                                <w:p w14:paraId="254C1800" w14:textId="77777777" w:rsidR="00C003C0" w:rsidRPr="007D0E2B" w:rsidRDefault="00C003C0" w:rsidP="00C003C0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40"/>
                                                      <w:szCs w:val="40"/>
                                                      <w:lang w:val="ru-RU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211B33" id="Группа 745398696" o:spid="_x0000_s1285" style="position:absolute;margin-left:13.7pt;margin-top:-37.85pt;width:565.5pt;height:802.3pt;z-index:-251648000;mso-position-horizontal-relative:page;mso-width-relative:margin;mso-height-relative:margin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">
                <v:line id="Line 96" o:spid="_x0000_s1286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" strokeweight="2pt"/>
                <v:group id="Group 97" o:spid="_x0000_s128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">
                  <v:line id="Line 98" o:spid="_x0000_s1288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" strokeweight="2pt"/>
                  <v:group id="Group 99" o:spid="_x0000_s128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">
                    <v:group id="Group 100" o:spid="_x0000_s1290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">
                      <v:line id="Line 101" o:spid="_x0000_s1291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" strokeweight="1pt"/>
                      <v:line id="Line 102" o:spid="_x0000_s1292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" strokeweight="1pt"/>
                    </v:group>
                    <v:group id="Group 103" o:spid="_x0000_s129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">
                      <v:line id="Line 104" o:spid="_x0000_s1294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" strokeweight="1pt"/>
                      <v:line id="Line 105" o:spid="_x0000_s1295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" strokeweight="1pt"/>
                      <v:group id="Group 106" o:spid="_x0000_s129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">
                        <v:rect id="Rectangle 107" o:spid="_x0000_s1297" style="position:absolute;left:8541;top:15849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" filled="f" stroked="f">
                          <v:textbox inset="1pt,1pt,1pt,1pt">
                            <w:txbxContent>
                              <w:p w14:paraId="7CAF91A6" w14:textId="77777777" w:rsidR="00C003C0" w:rsidRPr="007B0056" w:rsidRDefault="00C003C0" w:rsidP="00C003C0">
                                <w:pPr>
                                  <w:pStyle w:val="af5"/>
                                  <w:jc w:val="center"/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  <w:lang w:val="ru-RU"/>
                                  </w:rPr>
                                </w:pPr>
                                <w:r w:rsidRPr="007B0056"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298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" filled="f" stroked="f">
                          <v:textbox>
                            <w:txbxContent>
                              <w:p w14:paraId="471A47CD" w14:textId="77777777" w:rsidR="00C003C0" w:rsidRPr="00382472" w:rsidRDefault="00C003C0" w:rsidP="00C003C0">
                                <w:pPr>
                                  <w:pStyle w:val="af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382472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29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">
                          <v:group id="Group 110" o:spid="_x0000_s1300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">
                            <v:rect id="Rectangle 111" o:spid="_x0000_s130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" filled="f" stroked="f">
                              <v:textbox inset="1pt,1pt,1pt,1pt">
                                <w:txbxContent>
                                  <w:p w14:paraId="26E47DDF" w14:textId="77777777" w:rsidR="00C003C0" w:rsidRDefault="00C003C0" w:rsidP="00C003C0">
                                    <w:pPr>
                                      <w:pStyle w:val="af5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3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" filled="f" stroked="f">
                              <v:textbox inset="1pt,1pt,1pt,1pt">
                                <w:txbxContent>
                                  <w:p w14:paraId="52E936B7" w14:textId="77777777" w:rsidR="00C003C0" w:rsidRDefault="00C003C0" w:rsidP="00C003C0">
                                    <w:pPr>
                                      <w:pStyle w:val="af5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30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">
                            <v:line id="Line 114" o:spid="_x0000_s1304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" strokeweight="1pt"/>
                            <v:line id="Line 115" o:spid="_x0000_s1305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" strokeweight="1pt"/>
                            <v:line id="Line 116" o:spid="_x0000_s1306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" strokeweight="1pt"/>
                            <v:line id="Line 117" o:spid="_x0000_s1307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" strokeweight="1pt"/>
                            <v:group id="Group 118" o:spid="_x0000_s130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">
                              <v:group id="Group 119" o:spid="_x0000_s1309" style="position:absolute;left:1161;top:14831;width:2558;height:290" coordsize="21151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">
                                <v:rect id="Rectangle 120" o:spid="_x0000_s131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4AA5D5C" w14:textId="77777777" w:rsidR="00C003C0" w:rsidRDefault="00C003C0" w:rsidP="00C003C0">
                                        <w:pPr>
                                          <w:pStyle w:val="af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311" style="position:absolute;left:9938;top:2240;width:11213;height:2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35579D97" w14:textId="7C50604B" w:rsidR="00C003C0" w:rsidRPr="00D54B0A" w:rsidRDefault="00C003C0" w:rsidP="00C003C0">
                                        <w:pPr>
                                          <w:pStyle w:val="af5"/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E107FC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Внук В</w:t>
                                        </w: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  <w:r w:rsidR="00E107FC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312" style="position:absolute;left:1161;top:15085;width:2618;height:291" coordorigin=",-74" coordsize="21646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">
                                <v:rect id="Rectangle 123" o:spid="_x0000_s131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6D9823D1" w14:textId="77777777" w:rsidR="00C003C0" w:rsidRDefault="00C003C0" w:rsidP="00C003C0">
                                        <w:pPr>
                                          <w:pStyle w:val="af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314" style="position:absolute;left:9379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9C48730" w14:textId="27166EB5" w:rsidR="00C003C0" w:rsidRPr="000C4454" w:rsidRDefault="00C003C0" w:rsidP="00C003C0">
                                        <w:pPr>
                                          <w:pStyle w:val="af5"/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0C4454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7A6B10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315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">
                                <v:rect id="Rectangle 126" o:spid="_x0000_s1316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608B6912" w14:textId="77777777" w:rsidR="00C003C0" w:rsidRDefault="00C003C0" w:rsidP="00C003C0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3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4F138CF4" w14:textId="77777777" w:rsidR="00C003C0" w:rsidRDefault="00C003C0" w:rsidP="00C003C0"/>
                                    </w:txbxContent>
                                  </v:textbox>
                                </v:rect>
                              </v:group>
                              <v:group id="Group 128" o:spid="_x0000_s1318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">
                                <v:rect id="Rectangle 129" o:spid="_x0000_s131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4B894296" w14:textId="77777777" w:rsidR="00C003C0" w:rsidRDefault="00C003C0" w:rsidP="00C003C0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3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191F3675" w14:textId="379DE8EB" w:rsidR="00C003C0" w:rsidRDefault="006E798A" w:rsidP="00C003C0">
                                        <w:pPr>
                                          <w:pStyle w:val="af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321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">
                                <v:rect id="Rectangle 132" o:spid="_x0000_s132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1ED313D" w14:textId="77777777" w:rsidR="00C003C0" w:rsidRDefault="00C003C0" w:rsidP="00C003C0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32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5CA3B2B4" w14:textId="77777777" w:rsidR="00C003C0" w:rsidRDefault="00C003C0" w:rsidP="00C003C0">
                                        <w:pPr>
                                          <w:pStyle w:val="af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4" o:spid="_x0000_s132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">
                                <v:rect id="_x0000_s1325" style="position:absolute;left:5245;top:14382;width:3214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" filled="f" stroked="f">
                                  <v:textbox inset="1pt,1pt,1pt,1pt">
                                    <w:txbxContent>
                                      <w:p w14:paraId="2D76733F" w14:textId="6A5B72F2" w:rsidR="00C003C0" w:rsidRPr="00C83E7E" w:rsidRDefault="00C83E7E" w:rsidP="00C003C0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i/>
                                            <w:iCs/>
                                            <w:sz w:val="20"/>
                                          </w:rPr>
                                        </w:pPr>
                                        <w:r w:rsidRPr="00C83E7E">
                                          <w:rPr>
                                            <w:rFonts w:eastAsia="Times New Roman" w:cs="Times New Roman"/>
                                            <w:i/>
                                            <w:iCs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w:t>РАЗРАБОТКА ЭЛЕКТРОННОГО ОРГАНАЙЗЕРА ДЛЯ ПРЕДСЕДАТЕЛЯ ЦИКЛОВОЙ КОМИССИИ ЧУО "КОЛЛЕДЖ БИЗНЕСА И ПРАВА"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136" o:spid="_x0000_s132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">
                                  <v:line id="Line 137" o:spid="_x0000_s1327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" strokeweight="2pt"/>
                                  <v:group id="Group 138" o:spid="_x0000_s1328" style="position:absolute;left:1161;top:14534;width:4076;height:322" coordorigin="1157,14052" coordsize="3929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">
                                    <v:rect id="Rectangle 139" o:spid="_x0000_s1329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" filled="f" stroked="f">
                                      <v:textbox inset="1pt,1pt,1pt,1pt">
                                        <w:txbxContent>
                                          <w:p w14:paraId="314D7374" w14:textId="77777777" w:rsidR="00C003C0" w:rsidRDefault="00C003C0" w:rsidP="00C003C0">
                                            <w:pPr>
                                              <w:pStyle w:val="af5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№ 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док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у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0" o:spid="_x0000_s1330" style="position:absolute;left:3637;top:14052;width:937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206182FB" w14:textId="77777777" w:rsidR="00C003C0" w:rsidRPr="00FB2A02" w:rsidRDefault="00C003C0" w:rsidP="00C003C0">
                                            <w:pPr>
                                              <w:pStyle w:val="af5"/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Подп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ись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rect id="Rectangle 141" o:spid="_x0000_s1331" style="position:absolute;left:4457;top:14052;width:629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5FCA308C" w14:textId="77777777" w:rsidR="00C003C0" w:rsidRDefault="00C003C0" w:rsidP="00C003C0">
                                            <w:pPr>
                                              <w:pStyle w:val="af5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Д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ата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line id="Line 142" o:spid="_x0000_s1332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" strokeweight="2pt"/>
                                    <v:group id="Group 143" o:spid="_x0000_s1333" style="position:absolute;left:1161;top:14053;width:1103;height:290" coordorigin="1179,14296" coordsize="1103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">
                                      <v:rect id="Rectangle 144" o:spid="_x0000_s1334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" filled="f" stroked="f">
                                        <v:textbox inset="1pt,1pt,1pt,1pt">
                                          <w:txbxContent>
                                            <w:p w14:paraId="46C03CB5" w14:textId="77777777" w:rsidR="00C003C0" w:rsidRDefault="00C003C0" w:rsidP="00C003C0">
                                              <w:pPr>
                                                <w:pStyle w:val="af5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Изм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45" o:spid="_x0000_s1335" style="position:absolute;left:1730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" filled="f" stroked="f">
                                        <v:textbox inset="1pt,1pt,1pt,1pt">
                                          <w:txbxContent>
                                            <w:p w14:paraId="26AEB4D0" w14:textId="77777777" w:rsidR="00C003C0" w:rsidRDefault="00C003C0" w:rsidP="00C003C0">
                                              <w:pPr>
                                                <w:pStyle w:val="af5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  <v:group id="Group 146" o:spid="_x0000_s133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">
                                    <v:line id="Line 147" o:spid="_x0000_s1337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" strokeweight="1pt"/>
                                    <v:line id="Line 148" o:spid="_x0000_s1338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" strokeweight="2pt"/>
                                    <v:group id="Group 149" o:spid="_x0000_s1339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">
                                      <v:line id="Line 150" o:spid="_x0000_s1340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" strokeweight="2pt"/>
                                      <v:line id="Line 151" o:spid="_x0000_s1341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" strokeweight="2pt"/>
                                    </v:group>
                                    <v:group id="Group 152" o:spid="_x0000_s134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">
                                      <v:line id="Line 153" o:spid="_x0000_s1343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" strokeweight="2pt"/>
                                      <v:line id="Line 154" o:spid="_x0000_s1344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" strokeweight="2pt"/>
                                      <v:line id="Line 155" o:spid="_x0000_s1345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" strokeweight="2pt"/>
                                      <v:line id="Line 156" o:spid="_x0000_s1346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" strokeweight="2pt"/>
                                      <v:line id="Line 157" o:spid="_x0000_s1347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" strokeweight="1pt"/>
                                      <v:line id="Line 158" o:spid="_x0000_s1348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" strokeweight="2pt"/>
                                      <v:line id="Line 159" o:spid="_x0000_s1349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" strokeweight="2pt"/>
                                      <v:line id="Line 160" o:spid="_x0000_s1350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" strokeweight="2pt"/>
                                      <v:group id="Group 161" o:spid="_x0000_s1351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">
                                        <v:line id="Line 162" o:spid="_x0000_s1352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" strokeweight="2pt"/>
                                        <v:line id="Line 163" o:spid="_x0000_s1353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" strokeweight="2pt"/>
                                      </v:group>
                                      <v:group id="Group 164" o:spid="_x0000_s1354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">
                                        <v:rect id="Rectangle 165" o:spid="_x0000_s1355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25E7E89F" w14:textId="77777777" w:rsidR="00C003C0" w:rsidRDefault="00C003C0" w:rsidP="00C003C0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6" o:spid="_x0000_s1356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789C1C78" w14:textId="77777777" w:rsidR="00C003C0" w:rsidRDefault="00C003C0" w:rsidP="00C003C0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7" o:spid="_x0000_s1357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" filled="f" stroked="f">
                                          <v:textbox inset="1pt,1pt,1pt,1pt">
                                            <w:txbxContent>
                                              <w:p w14:paraId="66BE6557" w14:textId="77777777" w:rsidR="00C003C0" w:rsidRDefault="00C003C0" w:rsidP="00C003C0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68" o:spid="_x0000_s1358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">
                                        <v:rect id="Rectangle 169" o:spid="_x0000_s1359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" filled="f" stroked="f">
                                          <v:textbox inset="1pt,1pt,1pt,1pt">
                                            <w:txbxContent>
                                              <w:p w14:paraId="631D4162" w14:textId="2A2D837C" w:rsidR="00C003C0" w:rsidRPr="00AC018C" w:rsidRDefault="00C003C0" w:rsidP="00C003C0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Лист </w:t>
                                                </w:r>
                                                <w:r w:rsidR="006E798A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70" o:spid="_x0000_s1360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79C4B108" w14:textId="0BC78F75" w:rsidR="00C003C0" w:rsidRDefault="00C003C0" w:rsidP="00C003C0">
                                                <w:pPr>
                                                  <w:pStyle w:val="af5"/>
                                                  <w:jc w:val="left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Листов </w:t>
                                                </w:r>
                                                <w:r w:rsidR="007A6B10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71" o:spid="_x0000_s1361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">
                                        <v:group id="Group 172" o:spid="_x0000_s1362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">
                                          <v:shape id="Text Box 173" o:spid="_x0000_s1363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" stroked="f">
                                            <v:textbox style="layout-flow:vertical;mso-layout-flow-alt:bottom-to-top">
                                              <w:txbxContent>
                                                <w:p w14:paraId="6A779478" w14:textId="77777777" w:rsidR="00C003C0" w:rsidRDefault="00C003C0" w:rsidP="00C003C0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.№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4" o:spid="_x0000_s1364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5A5FEC15" w14:textId="77777777" w:rsidR="00C003C0" w:rsidRDefault="00C003C0" w:rsidP="00C003C0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5" o:spid="_x0000_s1365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2C968246" w14:textId="77777777" w:rsidR="00C003C0" w:rsidRDefault="00C003C0" w:rsidP="00C003C0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Взам.инв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6" o:spid="_x0000_s1366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" stroked="f">
                                            <v:textbox style="layout-flow:vertical;mso-layout-flow-alt:bottom-to-top">
                                              <w:txbxContent>
                                                <w:p w14:paraId="04299DB4" w14:textId="77777777" w:rsidR="00C003C0" w:rsidRDefault="00C003C0" w:rsidP="00C003C0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дубл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7" o:spid="_x0000_s1367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" stroked="f">
                                            <v:textbox style="layout-flow:vertical;mso-layout-flow-alt:bottom-to-top">
                                              <w:txbxContent>
                                                <w:p w14:paraId="7DC02B4A" w14:textId="77777777" w:rsidR="00C003C0" w:rsidRDefault="00C003C0" w:rsidP="00C003C0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group id="Group 178" o:spid="_x0000_s1368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">
                                          <v:line id="Line 179" o:spid="_x0000_s1369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" strokeweight="2pt"/>
                                          <v:group id="Group 180" o:spid="_x0000_s1370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">
                                            <v:group id="Group 181" o:spid="_x0000_s1371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">
                                              <v:rect id="Rectangle 182" o:spid="_x0000_s1372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" filled="f" strokeweight="2pt"/>
                                              <v:group id="Group 183" o:spid="_x0000_s1373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">
                                                <v:line id="Line 184" o:spid="_x0000_s1374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" strokeweight="2pt"/>
                                                <v:line id="Line 185" o:spid="_x0000_s1375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" strokeweight="2pt"/>
                                                <v:line id="Line 186" o:spid="_x0000_s1376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" strokeweight="2pt"/>
                                                <v:line id="Line 187" o:spid="_x0000_s1377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" strokeweight="2pt"/>
                                                <v:line id="Line 188" o:spid="_x0000_s1378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" strokeweight="2pt"/>
                                                <v:line id="Line 189" o:spid="_x0000_s1379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" strokeweight="2pt"/>
                                                <v:line id="Line 190" o:spid="_x0000_s1380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" strokeweight="2pt"/>
                                                <v:line id="Line 191" o:spid="_x0000_s1381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" strokeweight="2pt"/>
                                              </v:group>
                                            </v:group>
                                            <v:line id="Line 192" o:spid="_x0000_s1382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" strokeweight="2pt"/>
                                            <v:line id="Line 193" o:spid="_x0000_s1383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" strokeweight="2pt"/>
                                          </v:group>
                                        </v:group>
                                      </v:group>
                                    </v:group>
                                    <v:shape id="Text Box 194" o:spid="_x0000_s1384" type="#_x0000_t202" style="position:absolute;left:5721;top:13553;width:522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" filled="f" stroked="f">
                                      <v:textbox>
                                        <w:txbxContent>
                                          <w:p w14:paraId="36D85BF2" w14:textId="2B74FA33" w:rsidR="00C003C0" w:rsidRPr="00382472" w:rsidRDefault="00C003C0" w:rsidP="00C003C0">
                                            <w:pPr>
                                              <w:jc w:val="center"/>
                                              <w:rPr>
                                                <w:rFonts w:cs="Times New Roman"/>
                                                <w:i/>
                                                <w:caps/>
                                                <w:sz w:val="40"/>
                                                <w:szCs w:val="40"/>
                                              </w:rPr>
                                            </w:pP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 xml:space="preserve">КП </w:t>
                                            </w:r>
                                            <w:r w:rsidRPr="00382472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Т.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29200</w:t>
                                            </w:r>
                                            <w:r w:rsidR="00E107FC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  <w:lang w:val="en-US"/>
                                              </w:rPr>
                                              <w:t>5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.401</w:t>
                                            </w:r>
                                            <w:r w:rsidRPr="00382472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 xml:space="preserve"> ГЧ</w:t>
                                            </w:r>
                                          </w:p>
                                          <w:p w14:paraId="254C1800" w14:textId="77777777" w:rsidR="00C003C0" w:rsidRPr="007D0E2B" w:rsidRDefault="00C003C0" w:rsidP="00C003C0">
                                            <w:pPr>
                                              <w:pStyle w:val="af5"/>
                                              <w:jc w:val="center"/>
                                              <w:rPr>
                                                <w:rFonts w:ascii="Times New Roman" w:hAnsi="Times New Roman"/>
                                                <w:sz w:val="40"/>
                                                <w:szCs w:val="40"/>
                                                <w:lang w:val="ru-RU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bookmarkEnd w:id="187"/>
    </w:p>
    <w:sectPr w:rsidR="00C003C0" w:rsidRPr="006E798A" w:rsidSect="00812FC3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EB5FE" w14:textId="77777777" w:rsidR="00097A79" w:rsidRDefault="00097A79" w:rsidP="00856BCB">
      <w:r>
        <w:separator/>
      </w:r>
    </w:p>
  </w:endnote>
  <w:endnote w:type="continuationSeparator" w:id="0">
    <w:p w14:paraId="76BE7C03" w14:textId="77777777" w:rsidR="00097A79" w:rsidRDefault="00097A79" w:rsidP="00856B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3512060"/>
      <w:docPartObj>
        <w:docPartGallery w:val="Page Numbers (Bottom of Page)"/>
        <w:docPartUnique/>
      </w:docPartObj>
    </w:sdtPr>
    <w:sdtContent>
      <w:p w14:paraId="4FD7BA6C" w14:textId="77777777" w:rsidR="00A6167B" w:rsidRDefault="00A6167B" w:rsidP="00382F53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7191667"/>
      <w:docPartObj>
        <w:docPartGallery w:val="Page Numbers (Bottom of Page)"/>
        <w:docPartUnique/>
      </w:docPartObj>
    </w:sdtPr>
    <w:sdtContent>
      <w:p w14:paraId="42608C9B" w14:textId="1A92EC1B" w:rsidR="000A4E69" w:rsidRPr="00804CE2" w:rsidRDefault="00812FC3" w:rsidP="00804CE2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279819"/>
      <w:docPartObj>
        <w:docPartGallery w:val="Page Numbers (Bottom of Page)"/>
        <w:docPartUnique/>
      </w:docPartObj>
    </w:sdtPr>
    <w:sdtContent>
      <w:p w14:paraId="0418300E" w14:textId="36E86D69" w:rsidR="000A4E69" w:rsidRDefault="00A6167B" w:rsidP="00E76A43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039D3" w14:textId="77777777" w:rsidR="00097A79" w:rsidRDefault="00097A79" w:rsidP="00856BCB">
      <w:r>
        <w:separator/>
      </w:r>
    </w:p>
  </w:footnote>
  <w:footnote w:type="continuationSeparator" w:id="0">
    <w:p w14:paraId="70F49C7B" w14:textId="77777777" w:rsidR="00097A79" w:rsidRDefault="00097A79" w:rsidP="00856B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6BF8"/>
    <w:multiLevelType w:val="hybridMultilevel"/>
    <w:tmpl w:val="408CB4D2"/>
    <w:lvl w:ilvl="0" w:tplc="D784664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923541"/>
    <w:multiLevelType w:val="multilevel"/>
    <w:tmpl w:val="D14613C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06048E"/>
    <w:multiLevelType w:val="hybridMultilevel"/>
    <w:tmpl w:val="F116681E"/>
    <w:lvl w:ilvl="0" w:tplc="5E3692B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10216A"/>
    <w:multiLevelType w:val="hybridMultilevel"/>
    <w:tmpl w:val="D4DC9CFC"/>
    <w:lvl w:ilvl="0" w:tplc="7D1E7CD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1D0303"/>
    <w:multiLevelType w:val="hybridMultilevel"/>
    <w:tmpl w:val="5AB2C6F8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5" w15:restartNumberingAfterBreak="0">
    <w:nsid w:val="1C3F57CD"/>
    <w:multiLevelType w:val="hybridMultilevel"/>
    <w:tmpl w:val="3D8213CC"/>
    <w:lvl w:ilvl="0" w:tplc="45CE50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552233"/>
    <w:multiLevelType w:val="hybridMultilevel"/>
    <w:tmpl w:val="749AB34E"/>
    <w:lvl w:ilvl="0" w:tplc="CFA4616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2D24A1"/>
    <w:multiLevelType w:val="multilevel"/>
    <w:tmpl w:val="EAE01366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-141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22F2538"/>
    <w:multiLevelType w:val="hybridMultilevel"/>
    <w:tmpl w:val="1AB881B2"/>
    <w:lvl w:ilvl="0" w:tplc="419E9FC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DE422E"/>
    <w:multiLevelType w:val="hybridMultilevel"/>
    <w:tmpl w:val="E9D41FC6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 w15:restartNumberingAfterBreak="0">
    <w:nsid w:val="2F686627"/>
    <w:multiLevelType w:val="hybridMultilevel"/>
    <w:tmpl w:val="6E72A82E"/>
    <w:lvl w:ilvl="0" w:tplc="4D924D6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C06642"/>
    <w:multiLevelType w:val="hybridMultilevel"/>
    <w:tmpl w:val="30FA77CA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2" w15:restartNumberingAfterBreak="0">
    <w:nsid w:val="352334E9"/>
    <w:multiLevelType w:val="hybridMultilevel"/>
    <w:tmpl w:val="DD0A4B0E"/>
    <w:lvl w:ilvl="0" w:tplc="9278893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553C65"/>
    <w:multiLevelType w:val="hybridMultilevel"/>
    <w:tmpl w:val="30FA77CA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35AB2DE9"/>
    <w:multiLevelType w:val="hybridMultilevel"/>
    <w:tmpl w:val="BABA0CD8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5" w15:restartNumberingAfterBreak="0">
    <w:nsid w:val="37307044"/>
    <w:multiLevelType w:val="hybridMultilevel"/>
    <w:tmpl w:val="326A688C"/>
    <w:lvl w:ilvl="0" w:tplc="6E3A1AD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AE35987"/>
    <w:multiLevelType w:val="hybridMultilevel"/>
    <w:tmpl w:val="BABA0CD8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7" w15:restartNumberingAfterBreak="0">
    <w:nsid w:val="3C456317"/>
    <w:multiLevelType w:val="hybridMultilevel"/>
    <w:tmpl w:val="BABA0CD8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8" w15:restartNumberingAfterBreak="0">
    <w:nsid w:val="46B00564"/>
    <w:multiLevelType w:val="hybridMultilevel"/>
    <w:tmpl w:val="F79CBD50"/>
    <w:lvl w:ilvl="0" w:tplc="9696A21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8E96399"/>
    <w:multiLevelType w:val="hybridMultilevel"/>
    <w:tmpl w:val="BABA0CD8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0" w15:restartNumberingAfterBreak="0">
    <w:nsid w:val="513B7844"/>
    <w:multiLevelType w:val="hybridMultilevel"/>
    <w:tmpl w:val="57EEB63A"/>
    <w:lvl w:ilvl="0" w:tplc="9E3CD0E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1390328"/>
    <w:multiLevelType w:val="multilevel"/>
    <w:tmpl w:val="329ACD7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E395EA6"/>
    <w:multiLevelType w:val="hybridMultilevel"/>
    <w:tmpl w:val="F29A9014"/>
    <w:lvl w:ilvl="0" w:tplc="CB922DEA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3665067"/>
    <w:multiLevelType w:val="hybridMultilevel"/>
    <w:tmpl w:val="74A674FE"/>
    <w:lvl w:ilvl="0" w:tplc="5458495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3E60D6"/>
    <w:multiLevelType w:val="multilevel"/>
    <w:tmpl w:val="07246080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C954136"/>
    <w:multiLevelType w:val="hybridMultilevel"/>
    <w:tmpl w:val="BABA0CD8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6" w15:restartNumberingAfterBreak="0">
    <w:nsid w:val="7CB041CC"/>
    <w:multiLevelType w:val="hybridMultilevel"/>
    <w:tmpl w:val="30FA77CA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7" w15:restartNumberingAfterBreak="0">
    <w:nsid w:val="7D515516"/>
    <w:multiLevelType w:val="hybridMultilevel"/>
    <w:tmpl w:val="07D27892"/>
    <w:lvl w:ilvl="0" w:tplc="EE5E468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D9C273F"/>
    <w:multiLevelType w:val="hybridMultilevel"/>
    <w:tmpl w:val="51D81EAE"/>
    <w:lvl w:ilvl="0" w:tplc="DF52FF5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FE412E3"/>
    <w:multiLevelType w:val="hybridMultilevel"/>
    <w:tmpl w:val="1D0A70F6"/>
    <w:lvl w:ilvl="0" w:tplc="0BB8F7C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0"/>
  </w:num>
  <w:num w:numId="4">
    <w:abstractNumId w:val="10"/>
  </w:num>
  <w:num w:numId="5">
    <w:abstractNumId w:val="1"/>
  </w:num>
  <w:num w:numId="6">
    <w:abstractNumId w:val="24"/>
  </w:num>
  <w:num w:numId="7">
    <w:abstractNumId w:val="21"/>
  </w:num>
  <w:num w:numId="8">
    <w:abstractNumId w:val="12"/>
  </w:num>
  <w:num w:numId="9">
    <w:abstractNumId w:val="20"/>
  </w:num>
  <w:num w:numId="10">
    <w:abstractNumId w:val="15"/>
  </w:num>
  <w:num w:numId="11">
    <w:abstractNumId w:val="28"/>
  </w:num>
  <w:num w:numId="12">
    <w:abstractNumId w:val="3"/>
  </w:num>
  <w:num w:numId="13">
    <w:abstractNumId w:val="16"/>
  </w:num>
  <w:num w:numId="14">
    <w:abstractNumId w:val="19"/>
  </w:num>
  <w:num w:numId="15">
    <w:abstractNumId w:val="13"/>
  </w:num>
  <w:num w:numId="16">
    <w:abstractNumId w:val="9"/>
  </w:num>
  <w:num w:numId="17">
    <w:abstractNumId w:val="17"/>
  </w:num>
  <w:num w:numId="18">
    <w:abstractNumId w:val="4"/>
  </w:num>
  <w:num w:numId="19">
    <w:abstractNumId w:val="25"/>
  </w:num>
  <w:num w:numId="20">
    <w:abstractNumId w:val="14"/>
  </w:num>
  <w:num w:numId="21">
    <w:abstractNumId w:val="26"/>
  </w:num>
  <w:num w:numId="22">
    <w:abstractNumId w:val="11"/>
  </w:num>
  <w:num w:numId="23">
    <w:abstractNumId w:val="29"/>
  </w:num>
  <w:num w:numId="24">
    <w:abstractNumId w:val="8"/>
  </w:num>
  <w:num w:numId="25">
    <w:abstractNumId w:val="23"/>
  </w:num>
  <w:num w:numId="26">
    <w:abstractNumId w:val="2"/>
  </w:num>
  <w:num w:numId="27">
    <w:abstractNumId w:val="6"/>
  </w:num>
  <w:num w:numId="28">
    <w:abstractNumId w:val="22"/>
  </w:num>
  <w:num w:numId="29">
    <w:abstractNumId w:val="18"/>
  </w:num>
  <w:num w:numId="30">
    <w:abstractNumId w:val="27"/>
  </w:num>
  <w:num w:numId="31">
    <w:abstractNumId w:val="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686"/>
    <w:rsid w:val="00017716"/>
    <w:rsid w:val="00056E68"/>
    <w:rsid w:val="0005760B"/>
    <w:rsid w:val="00070807"/>
    <w:rsid w:val="000819C1"/>
    <w:rsid w:val="00083DAE"/>
    <w:rsid w:val="00095799"/>
    <w:rsid w:val="00095F62"/>
    <w:rsid w:val="00097A79"/>
    <w:rsid w:val="000A276C"/>
    <w:rsid w:val="000A4E69"/>
    <w:rsid w:val="000B28A7"/>
    <w:rsid w:val="000B5579"/>
    <w:rsid w:val="000D7AC1"/>
    <w:rsid w:val="000E34A9"/>
    <w:rsid w:val="000F1771"/>
    <w:rsid w:val="000F6A5C"/>
    <w:rsid w:val="00100BE1"/>
    <w:rsid w:val="0014225B"/>
    <w:rsid w:val="00143B2D"/>
    <w:rsid w:val="001654DF"/>
    <w:rsid w:val="0017117D"/>
    <w:rsid w:val="001759CC"/>
    <w:rsid w:val="0019748C"/>
    <w:rsid w:val="001A0BF6"/>
    <w:rsid w:val="001B163D"/>
    <w:rsid w:val="002027ED"/>
    <w:rsid w:val="00206A51"/>
    <w:rsid w:val="002124A9"/>
    <w:rsid w:val="00217B44"/>
    <w:rsid w:val="0023020A"/>
    <w:rsid w:val="0025493E"/>
    <w:rsid w:val="00256EC8"/>
    <w:rsid w:val="002638BB"/>
    <w:rsid w:val="00272E99"/>
    <w:rsid w:val="002D06CE"/>
    <w:rsid w:val="002F416B"/>
    <w:rsid w:val="0031483F"/>
    <w:rsid w:val="003200C1"/>
    <w:rsid w:val="00322E89"/>
    <w:rsid w:val="00332584"/>
    <w:rsid w:val="00333741"/>
    <w:rsid w:val="0034312E"/>
    <w:rsid w:val="00362214"/>
    <w:rsid w:val="00382F53"/>
    <w:rsid w:val="00383298"/>
    <w:rsid w:val="0039221B"/>
    <w:rsid w:val="003944DB"/>
    <w:rsid w:val="00394A42"/>
    <w:rsid w:val="0039563E"/>
    <w:rsid w:val="00397B5B"/>
    <w:rsid w:val="003A2A03"/>
    <w:rsid w:val="003A5CFB"/>
    <w:rsid w:val="003C3388"/>
    <w:rsid w:val="003E59DE"/>
    <w:rsid w:val="003E6AE2"/>
    <w:rsid w:val="003F61C7"/>
    <w:rsid w:val="004024F1"/>
    <w:rsid w:val="00430C5E"/>
    <w:rsid w:val="004370DD"/>
    <w:rsid w:val="0044221F"/>
    <w:rsid w:val="004465D7"/>
    <w:rsid w:val="004646B8"/>
    <w:rsid w:val="00467D48"/>
    <w:rsid w:val="00476271"/>
    <w:rsid w:val="0047724C"/>
    <w:rsid w:val="00485C70"/>
    <w:rsid w:val="004A1627"/>
    <w:rsid w:val="004D7D6B"/>
    <w:rsid w:val="004E028E"/>
    <w:rsid w:val="00521758"/>
    <w:rsid w:val="00534D7E"/>
    <w:rsid w:val="0053632D"/>
    <w:rsid w:val="00541EA7"/>
    <w:rsid w:val="00571410"/>
    <w:rsid w:val="005715EC"/>
    <w:rsid w:val="0057759A"/>
    <w:rsid w:val="00584CEF"/>
    <w:rsid w:val="00590F94"/>
    <w:rsid w:val="005A074A"/>
    <w:rsid w:val="005B34D0"/>
    <w:rsid w:val="005B618E"/>
    <w:rsid w:val="005C65FA"/>
    <w:rsid w:val="005D19E8"/>
    <w:rsid w:val="005D6030"/>
    <w:rsid w:val="005F1C0C"/>
    <w:rsid w:val="005F2D5A"/>
    <w:rsid w:val="005F3FBD"/>
    <w:rsid w:val="005F7602"/>
    <w:rsid w:val="0060074C"/>
    <w:rsid w:val="006010F4"/>
    <w:rsid w:val="0061390F"/>
    <w:rsid w:val="00634680"/>
    <w:rsid w:val="006368EC"/>
    <w:rsid w:val="006551C7"/>
    <w:rsid w:val="0068128A"/>
    <w:rsid w:val="00683100"/>
    <w:rsid w:val="00685C70"/>
    <w:rsid w:val="00693894"/>
    <w:rsid w:val="006A1A5C"/>
    <w:rsid w:val="006A7EBE"/>
    <w:rsid w:val="006B0693"/>
    <w:rsid w:val="006C0935"/>
    <w:rsid w:val="006D1B51"/>
    <w:rsid w:val="006E201D"/>
    <w:rsid w:val="006E798A"/>
    <w:rsid w:val="00712C60"/>
    <w:rsid w:val="00722213"/>
    <w:rsid w:val="0072578B"/>
    <w:rsid w:val="00737586"/>
    <w:rsid w:val="007418ED"/>
    <w:rsid w:val="007527FD"/>
    <w:rsid w:val="00761AD7"/>
    <w:rsid w:val="00770A2A"/>
    <w:rsid w:val="00777D75"/>
    <w:rsid w:val="00780790"/>
    <w:rsid w:val="00782BAD"/>
    <w:rsid w:val="00783462"/>
    <w:rsid w:val="00784FA0"/>
    <w:rsid w:val="007A6B10"/>
    <w:rsid w:val="007B5372"/>
    <w:rsid w:val="007C19F3"/>
    <w:rsid w:val="007C3BD2"/>
    <w:rsid w:val="007C42EA"/>
    <w:rsid w:val="007D430A"/>
    <w:rsid w:val="007E7E0E"/>
    <w:rsid w:val="007F642D"/>
    <w:rsid w:val="00804CE2"/>
    <w:rsid w:val="00807EFC"/>
    <w:rsid w:val="00812FC3"/>
    <w:rsid w:val="00813170"/>
    <w:rsid w:val="00856BCB"/>
    <w:rsid w:val="008601F2"/>
    <w:rsid w:val="00863641"/>
    <w:rsid w:val="00885A28"/>
    <w:rsid w:val="008A32EE"/>
    <w:rsid w:val="00905727"/>
    <w:rsid w:val="00927AE9"/>
    <w:rsid w:val="00956686"/>
    <w:rsid w:val="00962076"/>
    <w:rsid w:val="009909E7"/>
    <w:rsid w:val="009969E3"/>
    <w:rsid w:val="009A3AFB"/>
    <w:rsid w:val="009C5C7C"/>
    <w:rsid w:val="009D768C"/>
    <w:rsid w:val="00A0068B"/>
    <w:rsid w:val="00A23BA0"/>
    <w:rsid w:val="00A36EAB"/>
    <w:rsid w:val="00A42910"/>
    <w:rsid w:val="00A43A9D"/>
    <w:rsid w:val="00A60CD3"/>
    <w:rsid w:val="00A6167B"/>
    <w:rsid w:val="00A650F4"/>
    <w:rsid w:val="00A741BA"/>
    <w:rsid w:val="00A75F2D"/>
    <w:rsid w:val="00A763A9"/>
    <w:rsid w:val="00A77924"/>
    <w:rsid w:val="00A85312"/>
    <w:rsid w:val="00AA264D"/>
    <w:rsid w:val="00AB517A"/>
    <w:rsid w:val="00AC66C8"/>
    <w:rsid w:val="00AF2CD9"/>
    <w:rsid w:val="00AF7F3E"/>
    <w:rsid w:val="00B21E47"/>
    <w:rsid w:val="00B30621"/>
    <w:rsid w:val="00B3510E"/>
    <w:rsid w:val="00B50FDE"/>
    <w:rsid w:val="00B63D65"/>
    <w:rsid w:val="00B63DB7"/>
    <w:rsid w:val="00B94824"/>
    <w:rsid w:val="00BD3392"/>
    <w:rsid w:val="00BE1012"/>
    <w:rsid w:val="00BF2FF5"/>
    <w:rsid w:val="00C003C0"/>
    <w:rsid w:val="00C13B92"/>
    <w:rsid w:val="00C143BC"/>
    <w:rsid w:val="00C1440B"/>
    <w:rsid w:val="00C31ED6"/>
    <w:rsid w:val="00C4430A"/>
    <w:rsid w:val="00C56404"/>
    <w:rsid w:val="00C83E7E"/>
    <w:rsid w:val="00CC347B"/>
    <w:rsid w:val="00CD6E69"/>
    <w:rsid w:val="00D1156B"/>
    <w:rsid w:val="00D25CB5"/>
    <w:rsid w:val="00D31BC3"/>
    <w:rsid w:val="00D355A2"/>
    <w:rsid w:val="00D40AAB"/>
    <w:rsid w:val="00D45C8C"/>
    <w:rsid w:val="00D46E2D"/>
    <w:rsid w:val="00D55A9F"/>
    <w:rsid w:val="00D56406"/>
    <w:rsid w:val="00D65FF9"/>
    <w:rsid w:val="00D95B14"/>
    <w:rsid w:val="00DB2124"/>
    <w:rsid w:val="00E107FC"/>
    <w:rsid w:val="00E20637"/>
    <w:rsid w:val="00E2682C"/>
    <w:rsid w:val="00E5415B"/>
    <w:rsid w:val="00E56D62"/>
    <w:rsid w:val="00E76A43"/>
    <w:rsid w:val="00E83059"/>
    <w:rsid w:val="00E92725"/>
    <w:rsid w:val="00EB19F8"/>
    <w:rsid w:val="00EB342E"/>
    <w:rsid w:val="00ED5E61"/>
    <w:rsid w:val="00EE2536"/>
    <w:rsid w:val="00EE486F"/>
    <w:rsid w:val="00EF27D3"/>
    <w:rsid w:val="00F05746"/>
    <w:rsid w:val="00F05901"/>
    <w:rsid w:val="00F160EC"/>
    <w:rsid w:val="00F34285"/>
    <w:rsid w:val="00F43B04"/>
    <w:rsid w:val="00F468D5"/>
    <w:rsid w:val="00F47AEB"/>
    <w:rsid w:val="00F5352A"/>
    <w:rsid w:val="00F57631"/>
    <w:rsid w:val="00F60E60"/>
    <w:rsid w:val="00F67932"/>
    <w:rsid w:val="00F76866"/>
    <w:rsid w:val="00FA6646"/>
    <w:rsid w:val="00FA6855"/>
    <w:rsid w:val="00FD69A9"/>
    <w:rsid w:val="00FE09A9"/>
    <w:rsid w:val="00FE5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A154D"/>
  <w15:chartTrackingRefBased/>
  <w15:docId w15:val="{276DC4A6-5282-4969-B602-F119B403C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798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E7E0E"/>
    <w:pPr>
      <w:keepNext/>
      <w:keepLines/>
      <w:pageBreakBefore/>
      <w:numPr>
        <w:numId w:val="1"/>
      </w:numPr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7E0E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E0E"/>
    <w:pPr>
      <w:keepNext/>
      <w:keepLines/>
      <w:numPr>
        <w:ilvl w:val="2"/>
        <w:numId w:val="2"/>
      </w:numPr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60EC"/>
    <w:pPr>
      <w:keepNext/>
      <w:keepLines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60EC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60EC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60EC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60EC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60EC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link w:val="a4"/>
    <w:qFormat/>
    <w:rsid w:val="00807EFC"/>
    <w:pPr>
      <w:spacing w:before="280"/>
      <w:ind w:firstLine="0"/>
    </w:pPr>
  </w:style>
  <w:style w:type="character" w:customStyle="1" w:styleId="a4">
    <w:name w:val="Заголовок таблицы Знак"/>
    <w:basedOn w:val="a0"/>
    <w:link w:val="a3"/>
    <w:rsid w:val="00807EFC"/>
    <w:rPr>
      <w:rFonts w:ascii="Times New Roman" w:hAnsi="Times New Roman"/>
      <w:sz w:val="28"/>
    </w:rPr>
  </w:style>
  <w:style w:type="paragraph" w:customStyle="1" w:styleId="a5">
    <w:name w:val="Код"/>
    <w:basedOn w:val="a"/>
    <w:link w:val="a6"/>
    <w:qFormat/>
    <w:rsid w:val="009D768C"/>
    <w:rPr>
      <w:sz w:val="24"/>
    </w:rPr>
  </w:style>
  <w:style w:type="character" w:customStyle="1" w:styleId="a6">
    <w:name w:val="Код Знак"/>
    <w:basedOn w:val="a0"/>
    <w:link w:val="a5"/>
    <w:rsid w:val="009D768C"/>
    <w:rPr>
      <w:rFonts w:ascii="Times New Roman" w:hAnsi="Times New Roman"/>
      <w:sz w:val="24"/>
    </w:rPr>
  </w:style>
  <w:style w:type="paragraph" w:customStyle="1" w:styleId="a7">
    <w:name w:val="Рисунок"/>
    <w:basedOn w:val="a"/>
    <w:link w:val="a8"/>
    <w:qFormat/>
    <w:rsid w:val="009D768C"/>
    <w:pPr>
      <w:spacing w:before="280" w:after="280"/>
      <w:ind w:firstLine="0"/>
      <w:jc w:val="center"/>
    </w:pPr>
  </w:style>
  <w:style w:type="character" w:customStyle="1" w:styleId="a8">
    <w:name w:val="Рисунок Знак"/>
    <w:basedOn w:val="a0"/>
    <w:link w:val="a7"/>
    <w:rsid w:val="009D768C"/>
    <w:rPr>
      <w:rFonts w:ascii="Times New Roman" w:hAnsi="Times New Roman"/>
      <w:sz w:val="28"/>
    </w:rPr>
  </w:style>
  <w:style w:type="paragraph" w:customStyle="1" w:styleId="a9">
    <w:name w:val="Текст таблицы"/>
    <w:basedOn w:val="a3"/>
    <w:link w:val="aa"/>
    <w:qFormat/>
    <w:rsid w:val="009D768C"/>
    <w:pPr>
      <w:spacing w:before="0"/>
      <w:ind w:firstLine="454"/>
    </w:pPr>
    <w:rPr>
      <w:sz w:val="24"/>
    </w:rPr>
  </w:style>
  <w:style w:type="character" w:customStyle="1" w:styleId="aa">
    <w:name w:val="Текст таблицы Знак"/>
    <w:basedOn w:val="a4"/>
    <w:link w:val="a9"/>
    <w:rsid w:val="009D768C"/>
    <w:rPr>
      <w:rFonts w:ascii="Times New Roman" w:hAnsi="Times New Roman"/>
      <w:sz w:val="24"/>
    </w:rPr>
  </w:style>
  <w:style w:type="paragraph" w:customStyle="1" w:styleId="ab">
    <w:name w:val="Шапка таблицы"/>
    <w:basedOn w:val="a9"/>
    <w:link w:val="ac"/>
    <w:qFormat/>
    <w:rsid w:val="009D768C"/>
    <w:pPr>
      <w:ind w:firstLine="0"/>
      <w:jc w:val="center"/>
    </w:pPr>
  </w:style>
  <w:style w:type="character" w:customStyle="1" w:styleId="ac">
    <w:name w:val="Шапка таблицы Знак"/>
    <w:basedOn w:val="aa"/>
    <w:link w:val="ab"/>
    <w:rsid w:val="009D768C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7E7E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E7E0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E7E0E"/>
    <w:rPr>
      <w:rFonts w:ascii="Times New Roman" w:eastAsiaTheme="majorEastAsia" w:hAnsi="Times New Roman" w:cstheme="majorBidi"/>
      <w:b/>
      <w:sz w:val="28"/>
      <w:szCs w:val="24"/>
    </w:rPr>
  </w:style>
  <w:style w:type="paragraph" w:styleId="ad">
    <w:name w:val="List Paragraph"/>
    <w:basedOn w:val="a"/>
    <w:uiPriority w:val="34"/>
    <w:qFormat/>
    <w:rsid w:val="0047724C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F160E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160E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160E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F160E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F160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160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D25CB5"/>
    <w:pPr>
      <w:tabs>
        <w:tab w:val="left" w:pos="4111"/>
        <w:tab w:val="righ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F160EC"/>
    <w:pPr>
      <w:spacing w:after="100"/>
      <w:ind w:left="280"/>
    </w:pPr>
  </w:style>
  <w:style w:type="character" w:styleId="ae">
    <w:name w:val="Hyperlink"/>
    <w:basedOn w:val="a0"/>
    <w:uiPriority w:val="99"/>
    <w:unhideWhenUsed/>
    <w:rsid w:val="00F160EC"/>
    <w:rPr>
      <w:color w:val="0563C1" w:themeColor="hyperlink"/>
      <w:u w:val="single"/>
    </w:rPr>
  </w:style>
  <w:style w:type="table" w:styleId="af">
    <w:name w:val="Table Grid"/>
    <w:basedOn w:val="a1"/>
    <w:uiPriority w:val="59"/>
    <w:qFormat/>
    <w:rsid w:val="00F16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F160E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1">
    <w:name w:val="Таблица"/>
    <w:basedOn w:val="a"/>
    <w:link w:val="af2"/>
    <w:qFormat/>
    <w:rsid w:val="00E20637"/>
    <w:pPr>
      <w:spacing w:before="280"/>
      <w:ind w:firstLine="0"/>
      <w:jc w:val="left"/>
    </w:pPr>
  </w:style>
  <w:style w:type="character" w:customStyle="1" w:styleId="af2">
    <w:name w:val="Таблица Знак"/>
    <w:aliases w:val="Без интервала Знак"/>
    <w:basedOn w:val="a0"/>
    <w:link w:val="af1"/>
    <w:rsid w:val="00E20637"/>
    <w:rPr>
      <w:rFonts w:ascii="Times New Roman" w:hAnsi="Times New Roman"/>
      <w:sz w:val="28"/>
      <w:lang w:val="ru-RU"/>
    </w:rPr>
  </w:style>
  <w:style w:type="character" w:styleId="af3">
    <w:name w:val="Strong"/>
    <w:basedOn w:val="a0"/>
    <w:uiPriority w:val="22"/>
    <w:qFormat/>
    <w:rsid w:val="00534D7E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D1156B"/>
    <w:pPr>
      <w:tabs>
        <w:tab w:val="right" w:pos="9345"/>
      </w:tabs>
      <w:ind w:left="561"/>
    </w:pPr>
  </w:style>
  <w:style w:type="paragraph" w:styleId="af4">
    <w:name w:val="TOC Heading"/>
    <w:basedOn w:val="1"/>
    <w:next w:val="a"/>
    <w:uiPriority w:val="39"/>
    <w:unhideWhenUsed/>
    <w:qFormat/>
    <w:rsid w:val="002027ED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customStyle="1" w:styleId="af5">
    <w:name w:val="Чертежный"/>
    <w:qFormat/>
    <w:rsid w:val="00856BC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6">
    <w:name w:val="header"/>
    <w:basedOn w:val="a"/>
    <w:link w:val="af7"/>
    <w:uiPriority w:val="99"/>
    <w:unhideWhenUsed/>
    <w:rsid w:val="00856BCB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sid w:val="00856BCB"/>
    <w:rPr>
      <w:rFonts w:ascii="Times New Roman" w:hAnsi="Times New Roman"/>
      <w:sz w:val="28"/>
    </w:rPr>
  </w:style>
  <w:style w:type="paragraph" w:styleId="af8">
    <w:name w:val="footer"/>
    <w:basedOn w:val="a"/>
    <w:link w:val="af9"/>
    <w:uiPriority w:val="99"/>
    <w:unhideWhenUsed/>
    <w:rsid w:val="00856BCB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sid w:val="00856BCB"/>
    <w:rPr>
      <w:rFonts w:ascii="Times New Roman" w:hAnsi="Times New Roman"/>
      <w:sz w:val="28"/>
    </w:rPr>
  </w:style>
  <w:style w:type="paragraph" w:styleId="afa">
    <w:name w:val="Normal (Web)"/>
    <w:basedOn w:val="a"/>
    <w:uiPriority w:val="99"/>
    <w:semiHidden/>
    <w:unhideWhenUsed/>
    <w:rsid w:val="005F2D5A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  <w:style w:type="paragraph" w:customStyle="1" w:styleId="my-0">
    <w:name w:val="my-0"/>
    <w:basedOn w:val="a"/>
    <w:rsid w:val="00722213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b">
    <w:name w:val="Emphasis"/>
    <w:basedOn w:val="a0"/>
    <w:uiPriority w:val="20"/>
    <w:qFormat/>
    <w:rsid w:val="00A0068B"/>
    <w:rPr>
      <w:i/>
      <w:iCs/>
    </w:rPr>
  </w:style>
  <w:style w:type="character" w:customStyle="1" w:styleId="whitespace-nowrap">
    <w:name w:val="whitespace-nowrap"/>
    <w:basedOn w:val="a0"/>
    <w:rsid w:val="00A741BA"/>
  </w:style>
  <w:style w:type="character" w:customStyle="1" w:styleId="hoverbg-super">
    <w:name w:val="hover:bg-super"/>
    <w:basedOn w:val="a0"/>
    <w:rsid w:val="00A74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visualstudio.microsoft.com/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Fruze\Documents\&#1075;&#1086;&#1089;&#1090;&#1099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F783E-D903-4829-B332-4AFA71DAC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госты</Template>
  <TotalTime>588</TotalTime>
  <Pages>7</Pages>
  <Words>9961</Words>
  <Characters>56778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iFruze</dc:creator>
  <cp:keywords/>
  <dc:description/>
  <cp:lastModifiedBy>LocalUSer</cp:lastModifiedBy>
  <cp:revision>1</cp:revision>
  <dcterms:created xsi:type="dcterms:W3CDTF">2025-05-04T19:29:00Z</dcterms:created>
  <dcterms:modified xsi:type="dcterms:W3CDTF">2025-05-27T06:53:00Z</dcterms:modified>
</cp:coreProperties>
</file>