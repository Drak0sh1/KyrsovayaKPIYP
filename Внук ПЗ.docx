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A90F1" w14:textId="77777777" w:rsidR="00A6167B" w:rsidRDefault="00A6167B" w:rsidP="00A6167B">
      <w:pPr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hidden="0" allowOverlap="1" wp14:anchorId="69DFFB1F" wp14:editId="06106A0B">
                <wp:simplePos x="0" y="0"/>
                <wp:positionH relativeFrom="margin">
                  <wp:align>center</wp:align>
                </wp:positionH>
                <wp:positionV relativeFrom="paragraph">
                  <wp:posOffset>-360680</wp:posOffset>
                </wp:positionV>
                <wp:extent cx="6554624" cy="9951696"/>
                <wp:effectExtent l="0" t="0" r="17780" b="12065"/>
                <wp:wrapNone/>
                <wp:docPr id="745397644" name="Прямоугольник 745397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4624" cy="99516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3CB57C0" w14:textId="77777777" w:rsidR="00A6167B" w:rsidRDefault="00A6167B" w:rsidP="00A6167B">
                            <w:pPr>
                              <w:spacing w:before="5080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FFB1F" id="Прямоугольник 745397644" o:spid="_x0000_s1026" style="position:absolute;left:0;text-align:left;margin-left:0;margin-top:-28.4pt;width:516.1pt;height:783.6pt;z-index:-251657216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" strokeweight="2pt">
                <v:fill opacity="0"/>
                <v:stroke startarrowwidth="narrow" startarrowlength="short" endarrowwidth="narrow" endarrowlength="short"/>
                <v:textbox inset="2.53958mm,1.2694mm,2.53958mm,1.2694mm">
                  <w:txbxContent>
                    <w:p w14:paraId="53CB57C0" w14:textId="77777777" w:rsidR="00A6167B" w:rsidRDefault="00A6167B" w:rsidP="00A6167B">
                      <w:pPr>
                        <w:spacing w:before="5080"/>
                        <w:ind w:firstLine="0"/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>Частное учреждение образования</w:t>
      </w:r>
    </w:p>
    <w:p w14:paraId="428752EE" w14:textId="77777777" w:rsidR="00A6167B" w:rsidRPr="00CA05CB" w:rsidRDefault="00A6167B" w:rsidP="00A6167B">
      <w:pPr>
        <w:ind w:firstLine="0"/>
        <w:jc w:val="center"/>
      </w:pPr>
      <w:r>
        <w:t>«Колледж бизнеса и права»</w:t>
      </w:r>
    </w:p>
    <w:p w14:paraId="2AD0ABC8" w14:textId="2600D473" w:rsidR="00A6167B" w:rsidRPr="00394A42" w:rsidRDefault="00394A42" w:rsidP="00780790">
      <w:pPr>
        <w:spacing w:before="3920" w:after="280"/>
        <w:ind w:firstLine="0"/>
        <w:jc w:val="center"/>
        <w:rPr>
          <w:rFonts w:eastAsia="Times New Roman" w:cs="Times New Roman"/>
          <w:color w:val="000000"/>
          <w:szCs w:val="28"/>
        </w:rPr>
      </w:pPr>
      <w:r w:rsidRPr="00394A42">
        <w:rPr>
          <w:rFonts w:eastAsia="Times New Roman" w:cs="Times New Roman"/>
          <w:color w:val="000000"/>
          <w:szCs w:val="28"/>
        </w:rPr>
        <w:t>РАЗРАБОТКА ЭЛЕКТРОННОГО ОРГАНАЙЗЕРА ДЛЯ ПРЕДСЕДАТЕЛЯ ЦИКЛОВОЙ КОМИССИИ ЧУО "КОЛЛЕДЖ БИЗНЕСА И ПРАВА"</w:t>
      </w:r>
    </w:p>
    <w:p w14:paraId="0960AD52" w14:textId="4ADAAB59" w:rsidR="00780790" w:rsidRDefault="00780790" w:rsidP="00780790">
      <w:pPr>
        <w:spacing w:after="280"/>
        <w:ind w:firstLine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ПОЯСНИТЕЛЬНАЯ ЗАПИСКА</w:t>
      </w:r>
    </w:p>
    <w:p w14:paraId="46369F79" w14:textId="77777777" w:rsidR="004370DD" w:rsidRDefault="00780790" w:rsidP="00780790">
      <w:pPr>
        <w:spacing w:after="280"/>
        <w:ind w:firstLine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к курсовому проекту по учебному предмету </w:t>
      </w:r>
    </w:p>
    <w:p w14:paraId="117E4760" w14:textId="2B5064C5" w:rsidR="00780790" w:rsidRPr="00780790" w:rsidRDefault="00780790" w:rsidP="00780790">
      <w:pPr>
        <w:spacing w:after="280"/>
        <w:ind w:firstLine="0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«Конструирование программ и языки программирования»</w:t>
      </w:r>
    </w:p>
    <w:p w14:paraId="443269AC" w14:textId="073BBA8A" w:rsidR="00A6167B" w:rsidRDefault="00780790" w:rsidP="00780790">
      <w:pPr>
        <w:spacing w:after="2520"/>
        <w:ind w:firstLine="0"/>
        <w:jc w:val="center"/>
      </w:pPr>
      <w:r>
        <w:t xml:space="preserve">КП </w:t>
      </w:r>
      <w:r w:rsidR="00A6167B">
        <w:t>Т.2920</w:t>
      </w:r>
      <w:r w:rsidR="00A6167B" w:rsidRPr="000A19CB">
        <w:t>0</w:t>
      </w:r>
      <w:r w:rsidR="00394A42" w:rsidRPr="00BE1012">
        <w:t>5</w:t>
      </w:r>
      <w:r w:rsidR="00A6167B">
        <w:t>.401</w:t>
      </w:r>
    </w:p>
    <w:p w14:paraId="5D0CB271" w14:textId="3C7BBA2D" w:rsidR="00A6167B" w:rsidRDefault="00A6167B" w:rsidP="00A6167B">
      <w:pPr>
        <w:spacing w:after="280"/>
        <w:ind w:firstLine="0"/>
      </w:pPr>
      <w:r>
        <w:t>Руководитель проекта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proofErr w:type="gramStart"/>
      <w:r>
        <w:t xml:space="preserve">( </w:t>
      </w:r>
      <w:proofErr w:type="spellStart"/>
      <w:r>
        <w:t>Е.Н.Коропа</w:t>
      </w:r>
      <w:proofErr w:type="spellEnd"/>
      <w:proofErr w:type="gramEnd"/>
      <w:r>
        <w:t xml:space="preserve"> )</w:t>
      </w:r>
    </w:p>
    <w:p w14:paraId="44B3BA67" w14:textId="3A1E5EA7" w:rsidR="00780790" w:rsidRPr="00780790" w:rsidRDefault="00A6167B" w:rsidP="00780790">
      <w:pPr>
        <w:ind w:firstLine="0"/>
      </w:pPr>
      <w:r>
        <w:t>Обучающ</w:t>
      </w:r>
      <w:r w:rsidR="00394A42">
        <w:t>ая</w:t>
      </w:r>
      <w:r>
        <w:t>ся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proofErr w:type="gramStart"/>
      <w:r>
        <w:t xml:space="preserve">( </w:t>
      </w:r>
      <w:proofErr w:type="spellStart"/>
      <w:r w:rsidR="00394A42">
        <w:t>В</w:t>
      </w:r>
      <w:r>
        <w:t>.</w:t>
      </w:r>
      <w:r w:rsidR="00394A42">
        <w:t>В</w:t>
      </w:r>
      <w:r>
        <w:t>.</w:t>
      </w:r>
      <w:r w:rsidR="00394A42">
        <w:t>Внук</w:t>
      </w:r>
      <w:proofErr w:type="spellEnd"/>
      <w:proofErr w:type="gramEnd"/>
      <w:r>
        <w:t xml:space="preserve"> )</w:t>
      </w:r>
    </w:p>
    <w:p w14:paraId="1D268599" w14:textId="0BEFC1FA" w:rsidR="00A6167B" w:rsidRPr="00780790" w:rsidRDefault="00A6167B" w:rsidP="004370DD">
      <w:pPr>
        <w:spacing w:before="2840"/>
        <w:ind w:firstLine="0"/>
        <w:jc w:val="center"/>
        <w:sectPr w:rsidR="00A6167B" w:rsidRPr="00780790" w:rsidSect="00BD5690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>202</w:t>
      </w:r>
      <w:r w:rsidR="00780790">
        <w:t>5</w:t>
      </w:r>
    </w:p>
    <w:p w14:paraId="3E1CF131" w14:textId="77777777" w:rsidR="00780790" w:rsidRPr="00CE01A5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jc w:val="center"/>
        <w:rPr>
          <w:rFonts w:cs="Times New Roman"/>
          <w:b/>
          <w:szCs w:val="28"/>
        </w:rPr>
      </w:pPr>
      <w:r w:rsidRPr="00CE01A5">
        <w:rPr>
          <w:rFonts w:cs="Times New Roman"/>
          <w:b/>
          <w:szCs w:val="28"/>
        </w:rPr>
        <w:lastRenderedPageBreak/>
        <w:t>Этикетка</w:t>
      </w:r>
    </w:p>
    <w:p w14:paraId="775DC528" w14:textId="77777777" w:rsidR="00780790" w:rsidRPr="00CE01A5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jc w:val="center"/>
        <w:rPr>
          <w:rFonts w:cs="Times New Roman"/>
          <w:szCs w:val="28"/>
        </w:rPr>
      </w:pPr>
      <w:r w:rsidRPr="00CE01A5">
        <w:rPr>
          <w:rFonts w:cs="Times New Roman"/>
          <w:szCs w:val="28"/>
        </w:rPr>
        <w:t>для курсовых проектов</w:t>
      </w:r>
    </w:p>
    <w:p w14:paraId="63617FFF" w14:textId="77777777" w:rsidR="00780790" w:rsidRPr="00CE01A5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jc w:val="center"/>
        <w:rPr>
          <w:rFonts w:cs="Times New Roman"/>
          <w:szCs w:val="28"/>
        </w:rPr>
      </w:pPr>
    </w:p>
    <w:p w14:paraId="2E784C34" w14:textId="77777777" w:rsidR="00780790" w:rsidRPr="00CE01A5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jc w:val="center"/>
        <w:rPr>
          <w:rFonts w:cs="Times New Roman"/>
          <w:b/>
          <w:szCs w:val="28"/>
        </w:rPr>
      </w:pPr>
      <w:r w:rsidRPr="00CE01A5">
        <w:rPr>
          <w:rFonts w:cs="Times New Roman"/>
          <w:b/>
          <w:szCs w:val="28"/>
        </w:rPr>
        <w:t>Курсовой проект</w:t>
      </w:r>
    </w:p>
    <w:p w14:paraId="58103650" w14:textId="77777777" w:rsidR="00780790" w:rsidRPr="00CE01A5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jc w:val="center"/>
        <w:rPr>
          <w:rFonts w:cs="Times New Roman"/>
          <w:b/>
          <w:szCs w:val="28"/>
        </w:rPr>
      </w:pPr>
    </w:p>
    <w:p w14:paraId="01008996" w14:textId="446C5167" w:rsidR="00780790" w:rsidRPr="00CE01A5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rPr>
          <w:rFonts w:cs="Times New Roman"/>
        </w:rPr>
      </w:pPr>
      <w:r w:rsidRPr="00CE01A5">
        <w:rPr>
          <w:rFonts w:cs="Times New Roman"/>
        </w:rPr>
        <w:t xml:space="preserve">Тема </w:t>
      </w:r>
      <w:r w:rsidR="00394A42" w:rsidRPr="00394A42">
        <w:rPr>
          <w:rFonts w:eastAsia="Times New Roman" w:cs="Times New Roman"/>
          <w:color w:val="000000"/>
          <w:szCs w:val="28"/>
          <w:u w:val="single"/>
        </w:rPr>
        <w:t>Разработка электронного органайзера для председателя цикловой комиссии ЧУО "Колледж бизнеса и права"</w:t>
      </w:r>
    </w:p>
    <w:p w14:paraId="0CAAEFE6" w14:textId="647DF9A2" w:rsidR="00780790" w:rsidRPr="00CE01A5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rPr>
          <w:rFonts w:cs="Times New Roman"/>
          <w:u w:val="single"/>
        </w:rPr>
      </w:pPr>
      <w:r>
        <w:rPr>
          <w:rFonts w:cs="Times New Roman"/>
          <w:u w:val="single"/>
        </w:rPr>
        <w:t>КП Т.29200</w:t>
      </w:r>
      <w:r w:rsidR="00394A42">
        <w:rPr>
          <w:rFonts w:cs="Times New Roman"/>
          <w:u w:val="single"/>
        </w:rPr>
        <w:t>5</w:t>
      </w:r>
      <w:r>
        <w:rPr>
          <w:rFonts w:cs="Times New Roman"/>
          <w:u w:val="single"/>
        </w:rPr>
        <w:t>.401</w:t>
      </w:r>
    </w:p>
    <w:p w14:paraId="14C20B12" w14:textId="77777777" w:rsidR="00780790" w:rsidRPr="00CE01A5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rPr>
          <w:rFonts w:cs="Times New Roman"/>
        </w:rPr>
      </w:pPr>
    </w:p>
    <w:p w14:paraId="732F7F93" w14:textId="39C8E9C4" w:rsidR="00780790" w:rsidRPr="00CE01A5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rPr>
          <w:rFonts w:cs="Times New Roman"/>
        </w:rPr>
      </w:pPr>
      <w:r w:rsidRPr="00CE01A5">
        <w:rPr>
          <w:rFonts w:cs="Times New Roman"/>
        </w:rPr>
        <w:t xml:space="preserve">Разработан </w:t>
      </w:r>
      <w:r w:rsidR="00394A42">
        <w:rPr>
          <w:rFonts w:cs="Times New Roman"/>
          <w:u w:val="single"/>
        </w:rPr>
        <w:t>Внук</w:t>
      </w:r>
      <w:r>
        <w:rPr>
          <w:rFonts w:cs="Times New Roman"/>
          <w:u w:val="single"/>
        </w:rPr>
        <w:t xml:space="preserve"> </w:t>
      </w:r>
      <w:r w:rsidR="00394A42">
        <w:rPr>
          <w:rFonts w:cs="Times New Roman"/>
          <w:u w:val="single"/>
        </w:rPr>
        <w:t>В</w:t>
      </w:r>
      <w:r>
        <w:rPr>
          <w:rFonts w:cs="Times New Roman"/>
          <w:u w:val="single"/>
        </w:rPr>
        <w:t>.</w:t>
      </w:r>
      <w:r w:rsidR="00394A42">
        <w:rPr>
          <w:rFonts w:cs="Times New Roman"/>
          <w:u w:val="single"/>
        </w:rPr>
        <w:t>В</w:t>
      </w:r>
      <w:r>
        <w:rPr>
          <w:rFonts w:cs="Times New Roman"/>
          <w:u w:val="single"/>
        </w:rPr>
        <w:t>.</w:t>
      </w:r>
      <w:r>
        <w:rPr>
          <w:rFonts w:cs="Times New Roman"/>
          <w:u w:val="single"/>
        </w:rPr>
        <w:tab/>
      </w:r>
    </w:p>
    <w:p w14:paraId="003E1E48" w14:textId="77777777" w:rsidR="00780790" w:rsidRPr="00CE01A5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rPr>
          <w:rFonts w:cs="Times New Roman"/>
        </w:rPr>
      </w:pPr>
      <w:r w:rsidRPr="00CE01A5">
        <w:rPr>
          <w:rFonts w:cs="Times New Roman"/>
        </w:rPr>
        <w:t>Утвержден</w:t>
      </w:r>
      <w:r>
        <w:rPr>
          <w:rFonts w:cs="Times New Roman"/>
        </w:rPr>
        <w:t xml:space="preserve"> </w:t>
      </w:r>
      <w:r>
        <w:rPr>
          <w:rFonts w:cs="Times New Roman"/>
          <w:u w:val="single"/>
        </w:rPr>
        <w:t>Коропа Е.Н.</w:t>
      </w:r>
      <w:r w:rsidRPr="00266756">
        <w:rPr>
          <w:rFonts w:cs="Times New Roman"/>
          <w:u w:val="single"/>
        </w:rPr>
        <w:tab/>
      </w:r>
    </w:p>
    <w:p w14:paraId="6A1C735D" w14:textId="77777777" w:rsidR="00780790" w:rsidRPr="00CE01A5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rPr>
          <w:rFonts w:cs="Times New Roman"/>
        </w:rPr>
      </w:pPr>
      <w:r w:rsidRPr="00CE01A5">
        <w:rPr>
          <w:rFonts w:cs="Times New Roman"/>
        </w:rPr>
        <w:t xml:space="preserve">Руководитель: </w:t>
      </w:r>
      <w:r>
        <w:rPr>
          <w:rFonts w:cs="Times New Roman"/>
          <w:u w:val="single"/>
        </w:rPr>
        <w:t>Коропа Е.Н.</w:t>
      </w:r>
      <w:r w:rsidRPr="00266756">
        <w:rPr>
          <w:rFonts w:cs="Times New Roman"/>
          <w:u w:val="single"/>
        </w:rPr>
        <w:tab/>
      </w:r>
      <w:r w:rsidRPr="00266756">
        <w:rPr>
          <w:rFonts w:cs="Times New Roman"/>
          <w:u w:val="single"/>
        </w:rPr>
        <w:tab/>
      </w:r>
      <w:r w:rsidRPr="00266756">
        <w:rPr>
          <w:rFonts w:cs="Times New Roman"/>
          <w:u w:val="single"/>
        </w:rPr>
        <w:tab/>
      </w:r>
    </w:p>
    <w:p w14:paraId="6082B45D" w14:textId="0C63689C" w:rsidR="00780790" w:rsidRPr="00CE01A5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rPr>
          <w:rFonts w:cs="Times New Roman"/>
          <w:u w:val="single"/>
        </w:rPr>
      </w:pPr>
      <w:r w:rsidRPr="00CE01A5">
        <w:rPr>
          <w:rFonts w:cs="Times New Roman"/>
        </w:rPr>
        <w:t xml:space="preserve">Технические средства: </w:t>
      </w:r>
      <w:r>
        <w:rPr>
          <w:rFonts w:cs="Times New Roman"/>
          <w:u w:val="single"/>
        </w:rPr>
        <w:t>ПК с ЦПУ частотой от 2 ГГц и ОП от 4 ГБ, монитор, клавиатура, мышь</w:t>
      </w:r>
    </w:p>
    <w:p w14:paraId="114E4C7F" w14:textId="4BCBE87E" w:rsidR="00780790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rPr>
          <w:rFonts w:cs="Times New Roman"/>
          <w:u w:val="single"/>
          <w:lang w:val="en-US"/>
        </w:rPr>
      </w:pPr>
      <w:r w:rsidRPr="000B28A7">
        <w:rPr>
          <w:rFonts w:cs="Times New Roman"/>
        </w:rPr>
        <w:t>Программные</w:t>
      </w:r>
      <w:r w:rsidRPr="00BE1012">
        <w:rPr>
          <w:rFonts w:cs="Times New Roman"/>
          <w:lang w:val="en-US"/>
        </w:rPr>
        <w:t xml:space="preserve"> </w:t>
      </w:r>
      <w:r w:rsidRPr="000B28A7">
        <w:rPr>
          <w:rFonts w:cs="Times New Roman"/>
        </w:rPr>
        <w:t>средства</w:t>
      </w:r>
      <w:r w:rsidRPr="00BE1012">
        <w:rPr>
          <w:rFonts w:cs="Times New Roman"/>
          <w:lang w:val="en-US"/>
        </w:rPr>
        <w:t xml:space="preserve">: </w:t>
      </w:r>
      <w:r>
        <w:rPr>
          <w:rFonts w:cs="Times New Roman"/>
          <w:u w:val="single"/>
        </w:rPr>
        <w:t>ОС</w:t>
      </w:r>
      <w:r w:rsidRPr="00BE1012">
        <w:rPr>
          <w:rFonts w:cs="Times New Roman"/>
          <w:u w:val="single"/>
          <w:lang w:val="en-US"/>
        </w:rPr>
        <w:t xml:space="preserve"> Microsoft Windows 1</w:t>
      </w:r>
      <w:r w:rsidR="005715EC" w:rsidRPr="00BE1012">
        <w:rPr>
          <w:rFonts w:cs="Times New Roman"/>
          <w:u w:val="single"/>
          <w:lang w:val="en-US"/>
        </w:rPr>
        <w:t xml:space="preserve">1 </w:t>
      </w:r>
      <w:r w:rsidR="005715EC">
        <w:rPr>
          <w:rFonts w:cs="Times New Roman"/>
          <w:u w:val="single"/>
          <w:lang w:val="en-US"/>
        </w:rPr>
        <w:t>Pro</w:t>
      </w:r>
      <w:r w:rsidRPr="00BE1012">
        <w:rPr>
          <w:rFonts w:cs="Times New Roman"/>
          <w:u w:val="single"/>
          <w:lang w:val="en-US"/>
        </w:rPr>
        <w:t>, Microsoft Visual Studi</w:t>
      </w:r>
      <w:r w:rsidR="006D1B51">
        <w:rPr>
          <w:rFonts w:cs="Times New Roman"/>
          <w:u w:val="single"/>
          <w:lang w:val="en-US"/>
        </w:rPr>
        <w:t>o</w:t>
      </w:r>
      <w:r w:rsidR="000B28A7">
        <w:rPr>
          <w:rFonts w:cs="Times New Roman"/>
          <w:u w:val="single"/>
          <w:lang w:val="en-US"/>
        </w:rPr>
        <w:t>,</w:t>
      </w:r>
    </w:p>
    <w:p w14:paraId="68A31897" w14:textId="3181E55E" w:rsidR="000B28A7" w:rsidRPr="00394A42" w:rsidRDefault="000B28A7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rPr>
          <w:rFonts w:cs="Times New Roman"/>
          <w:u w:val="single"/>
        </w:rPr>
      </w:pPr>
      <w:r w:rsidRPr="00394A42">
        <w:rPr>
          <w:rFonts w:cs="Times New Roman"/>
          <w:u w:val="single"/>
        </w:rPr>
        <w:t>.</w:t>
      </w:r>
      <w:r>
        <w:rPr>
          <w:rFonts w:cs="Times New Roman"/>
          <w:u w:val="single"/>
          <w:lang w:val="en-US"/>
        </w:rPr>
        <w:t>NET</w:t>
      </w:r>
      <w:r w:rsidRPr="00394A42">
        <w:rPr>
          <w:rFonts w:cs="Times New Roman"/>
          <w:u w:val="single"/>
        </w:rPr>
        <w:t xml:space="preserve"> 9.0, .</w:t>
      </w:r>
      <w:r>
        <w:rPr>
          <w:rFonts w:cs="Times New Roman"/>
          <w:u w:val="single"/>
          <w:lang w:val="en-US"/>
        </w:rPr>
        <w:t>NET</w:t>
      </w:r>
      <w:r w:rsidRPr="00394A42">
        <w:rPr>
          <w:rFonts w:cs="Times New Roman"/>
          <w:u w:val="single"/>
        </w:rPr>
        <w:t xml:space="preserve"> </w:t>
      </w:r>
      <w:r>
        <w:rPr>
          <w:rFonts w:cs="Times New Roman"/>
          <w:u w:val="single"/>
          <w:lang w:val="en-US"/>
        </w:rPr>
        <w:t>Framework</w:t>
      </w:r>
      <w:r w:rsidRPr="00394A42">
        <w:rPr>
          <w:rFonts w:cs="Times New Roman"/>
          <w:u w:val="single"/>
        </w:rPr>
        <w:t xml:space="preserve"> 4.8</w:t>
      </w:r>
    </w:p>
    <w:p w14:paraId="03D96F85" w14:textId="77777777" w:rsidR="00780790" w:rsidRPr="008A31EE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rPr>
          <w:rFonts w:cs="Times New Roman"/>
        </w:rPr>
      </w:pPr>
    </w:p>
    <w:p w14:paraId="4797EA74" w14:textId="77777777" w:rsidR="00780790" w:rsidRPr="00CE01A5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rPr>
          <w:rFonts w:cs="Times New Roman"/>
          <w:b/>
        </w:rPr>
      </w:pPr>
      <w:r w:rsidRPr="00CE01A5">
        <w:rPr>
          <w:rFonts w:cs="Times New Roman"/>
          <w:b/>
        </w:rPr>
        <w:t xml:space="preserve">Состав документа: </w:t>
      </w:r>
    </w:p>
    <w:p w14:paraId="2A0A3344" w14:textId="2C5F7681" w:rsidR="00780790" w:rsidRPr="00905727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rPr>
          <w:rFonts w:cs="Times New Roman"/>
          <w:u w:val="single"/>
        </w:rPr>
      </w:pPr>
      <w:r w:rsidRPr="00CE01A5">
        <w:rPr>
          <w:rFonts w:cs="Times New Roman"/>
        </w:rPr>
        <w:t xml:space="preserve">Пояснительная записка – </w:t>
      </w:r>
      <w:r w:rsidR="00394A42">
        <w:rPr>
          <w:rFonts w:cs="Times New Roman"/>
        </w:rPr>
        <w:t>Внук</w:t>
      </w:r>
      <w:r w:rsidR="00905727">
        <w:rPr>
          <w:rFonts w:cs="Times New Roman"/>
        </w:rPr>
        <w:t xml:space="preserve"> ПЗ</w:t>
      </w:r>
      <w:r w:rsidR="00905727" w:rsidRPr="00905727">
        <w:rPr>
          <w:rFonts w:cs="Times New Roman"/>
        </w:rPr>
        <w:t>.</w:t>
      </w:r>
      <w:r w:rsidR="00905727">
        <w:rPr>
          <w:rFonts w:cs="Times New Roman"/>
          <w:lang w:val="en-US"/>
        </w:rPr>
        <w:t>docx</w:t>
      </w:r>
    </w:p>
    <w:p w14:paraId="645D8A59" w14:textId="77777777" w:rsidR="00780790" w:rsidRPr="00643D72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rPr>
          <w:rFonts w:cs="Times New Roman"/>
          <w:u w:val="single"/>
        </w:rPr>
      </w:pPr>
      <w:r w:rsidRPr="00CE01A5">
        <w:rPr>
          <w:rFonts w:cs="Times New Roman"/>
        </w:rPr>
        <w:t xml:space="preserve">Графическая часть – </w:t>
      </w:r>
    </w:p>
    <w:p w14:paraId="73915F95" w14:textId="22D85FD9" w:rsidR="00780790" w:rsidRPr="00812FC3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rPr>
          <w:rFonts w:cs="Times New Roman"/>
          <w:u w:val="single"/>
        </w:rPr>
      </w:pPr>
      <w:r>
        <w:rPr>
          <w:rFonts w:cs="Times New Roman"/>
        </w:rPr>
        <w:t>Папка с проектом</w:t>
      </w:r>
      <w:r w:rsidRPr="00CE01A5">
        <w:rPr>
          <w:rFonts w:cs="Times New Roman"/>
        </w:rPr>
        <w:t xml:space="preserve"> – </w:t>
      </w:r>
      <w:r w:rsidR="00394A42">
        <w:rPr>
          <w:rFonts w:cs="Times New Roman"/>
        </w:rPr>
        <w:t>Курсовая1</w:t>
      </w:r>
      <w:r w:rsidR="00905727" w:rsidRPr="00812FC3">
        <w:rPr>
          <w:rFonts w:cs="Times New Roman"/>
        </w:rPr>
        <w:t>.0</w:t>
      </w:r>
    </w:p>
    <w:p w14:paraId="2B0CBC82" w14:textId="4E1B7015" w:rsidR="00780790" w:rsidRPr="00812FC3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rPr>
          <w:rFonts w:cs="Times New Roman"/>
          <w:u w:val="single"/>
        </w:rPr>
      </w:pPr>
      <w:r w:rsidRPr="00643D72">
        <w:rPr>
          <w:rFonts w:cs="Times New Roman"/>
        </w:rPr>
        <w:t xml:space="preserve">Установочный пакет программного средства – </w:t>
      </w:r>
      <w:r w:rsidR="00812FC3">
        <w:rPr>
          <w:rFonts w:cs="Times New Roman"/>
          <w:lang w:val="en-US"/>
        </w:rPr>
        <w:t>setup</w:t>
      </w:r>
      <w:r w:rsidR="00812FC3" w:rsidRPr="00812FC3">
        <w:rPr>
          <w:rFonts w:cs="Times New Roman"/>
        </w:rPr>
        <w:t>.</w:t>
      </w:r>
      <w:r w:rsidR="00812FC3">
        <w:rPr>
          <w:rFonts w:cs="Times New Roman"/>
          <w:lang w:val="en-US"/>
        </w:rPr>
        <w:t>exe</w:t>
      </w:r>
    </w:p>
    <w:p w14:paraId="22A897ED" w14:textId="1B86A1A1" w:rsidR="00780790" w:rsidRPr="006D1B51" w:rsidRDefault="00780790" w:rsidP="006D1B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ind w:firstLine="0"/>
        <w:contextualSpacing/>
        <w:rPr>
          <w:rFonts w:cs="Times New Roman"/>
        </w:rPr>
      </w:pPr>
      <w:r w:rsidRPr="00CE01A5">
        <w:rPr>
          <w:rFonts w:cs="Times New Roman"/>
        </w:rPr>
        <w:t xml:space="preserve">Сведения о защите информации: логин </w:t>
      </w:r>
      <w:r>
        <w:rPr>
          <w:rFonts w:cs="Times New Roman"/>
          <w:u w:val="single"/>
        </w:rPr>
        <w:t>отсутствует</w:t>
      </w:r>
      <w:r w:rsidRPr="00CE01A5">
        <w:rPr>
          <w:rFonts w:cs="Times New Roman"/>
        </w:rPr>
        <w:t xml:space="preserve">, пароль </w:t>
      </w:r>
      <w:r w:rsidR="008A32EE">
        <w:rPr>
          <w:rFonts w:cs="Times New Roman"/>
          <w:u w:val="single"/>
        </w:rPr>
        <w:t>13022007</w:t>
      </w:r>
    </w:p>
    <w:p w14:paraId="38D92AA0" w14:textId="44524E29" w:rsidR="00780790" w:rsidRDefault="00780790" w:rsidP="007807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</w:pPr>
    </w:p>
    <w:p w14:paraId="1BE85E07" w14:textId="15310AE4" w:rsidR="0072578B" w:rsidRDefault="000D7AC1" w:rsidP="00584CEF">
      <w:pPr>
        <w:ind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CD9C41" wp14:editId="6C66ACB1">
                <wp:simplePos x="0" y="0"/>
                <wp:positionH relativeFrom="column">
                  <wp:posOffset>5654040</wp:posOffset>
                </wp:positionH>
                <wp:positionV relativeFrom="paragraph">
                  <wp:posOffset>4495800</wp:posOffset>
                </wp:positionV>
                <wp:extent cx="464820" cy="352425"/>
                <wp:effectExtent l="0" t="0" r="11430" b="2857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3524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644777" id="Прямоугольник 3" o:spid="_x0000_s1026" style="position:absolute;margin-left:445.2pt;margin-top:354pt;width:36.6pt;height:27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" fillcolor="white [3201]" strokecolor="white [3212]" strokeweight="1pt"/>
            </w:pict>
          </mc:Fallback>
        </mc:AlternateContent>
      </w:r>
      <w:r w:rsidR="0072578B"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-18185683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60277A" w14:textId="710147E8" w:rsidR="00D25CB5" w:rsidRPr="00D25CB5" w:rsidRDefault="00E5415B" w:rsidP="00D25CB5">
          <w:pPr>
            <w:pStyle w:val="af4"/>
            <w:spacing w:before="0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3322C">
            <w:rPr>
              <w:rFonts w:eastAsia="Times New Roman" w:cs="Times New Roman"/>
              <w:b/>
              <w:bCs/>
              <w:noProof/>
              <w:sz w:val="24"/>
              <w:szCs w:val="24"/>
            </w:rPr>
            <mc:AlternateContent>
              <mc:Choice Requires="wpg">
                <w:drawing>
                  <wp:anchor distT="0" distB="0" distL="0" distR="0" simplePos="0" relativeHeight="251675648" behindDoc="1" locked="0" layoutInCell="1" hidden="0" allowOverlap="1" wp14:anchorId="08CAC4E5" wp14:editId="55882340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661150" cy="9932670"/>
                    <wp:effectExtent l="0" t="0" r="0" b="11430"/>
                    <wp:wrapNone/>
                    <wp:docPr id="2" name="Группа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61150" cy="9932670"/>
                              <a:chOff x="2051303" y="0"/>
                              <a:chExt cx="6687248" cy="7560000"/>
                            </a:xfrm>
                          </wpg:grpSpPr>
                          <wpg:grpSp>
                            <wpg:cNvPr id="5" name="Группа 5"/>
                            <wpg:cNvGrpSpPr/>
                            <wpg:grpSpPr>
                              <a:xfrm>
                                <a:off x="2051303" y="0"/>
                                <a:ext cx="6687248" cy="7560000"/>
                                <a:chOff x="0" y="0"/>
                                <a:chExt cx="20297" cy="20000"/>
                              </a:xfrm>
                            </wpg:grpSpPr>
                            <wps:wsp>
                              <wps:cNvPr id="19" name="Прямоугольник 19"/>
                              <wps:cNvSpPr/>
                              <wps:spPr>
                                <a:xfrm>
                                  <a:off x="0" y="0"/>
                                  <a:ext cx="20297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83B8088" w14:textId="77777777" w:rsidR="00E5415B" w:rsidRDefault="00E5415B" w:rsidP="00E5415B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" name="Прямоугольник 21"/>
                              <wps:cNvSpPr/>
                              <wps:spPr>
                                <a:xfrm>
                                  <a:off x="0" y="0"/>
                                  <a:ext cx="20000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1DBEE74E" w14:textId="77777777" w:rsidR="00E5415B" w:rsidRDefault="00E5415B" w:rsidP="00E5415B">
                                    <w:pPr>
                                      <w:pStyle w:val="af4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t" anchorCtr="0">
                                <a:noAutofit/>
                              </wps:bodyPr>
                            </wps:wsp>
                            <wps:wsp>
                              <wps:cNvPr id="22" name="Прямая со стрелкой 22"/>
                              <wps:cNvCnPr/>
                              <wps:spPr>
                                <a:xfrm>
                                  <a:off x="993" y="17183"/>
                                  <a:ext cx="2" cy="103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3" name="Прямая со стрелкой 23"/>
                              <wps:cNvCnPr/>
                              <wps:spPr>
                                <a:xfrm>
                                  <a:off x="10" y="17173"/>
                                  <a:ext cx="199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6" name="Прямая со стрелкой 26"/>
                              <wps:cNvCnPr/>
                              <wps:spPr>
                                <a:xfrm>
                                  <a:off x="2186" y="17192"/>
                                  <a:ext cx="2" cy="279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7" name="Прямая со стрелкой 27"/>
                              <wps:cNvCnPr/>
                              <wps:spPr>
                                <a:xfrm>
                                  <a:off x="4919" y="17192"/>
                                  <a:ext cx="2" cy="279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8" name="Прямая со стрелкой 28"/>
                              <wps:cNvCnPr/>
                              <wps:spPr>
                                <a:xfrm>
                                  <a:off x="6557" y="17192"/>
                                  <a:ext cx="2" cy="279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9" name="Прямая со стрелкой 29"/>
                              <wps:cNvCnPr/>
                              <wps:spPr>
                                <a:xfrm>
                                  <a:off x="7650" y="17183"/>
                                  <a:ext cx="2" cy="279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30" name="Прямая со стрелкой 30"/>
                              <wps:cNvCnPr/>
                              <wps:spPr>
                                <a:xfrm>
                                  <a:off x="15848" y="18239"/>
                                  <a:ext cx="4" cy="69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31" name="Прямая со стрелкой 31"/>
                              <wps:cNvCnPr/>
                              <wps:spPr>
                                <a:xfrm>
                                  <a:off x="10" y="19293"/>
                                  <a:ext cx="7621" cy="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32" name="Прямая со стрелкой 32"/>
                              <wps:cNvCnPr/>
                              <wps:spPr>
                                <a:xfrm>
                                  <a:off x="10" y="19646"/>
                                  <a:ext cx="7621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33" name="Прямоугольник 33"/>
                              <wps:cNvSpPr/>
                              <wps:spPr>
                                <a:xfrm>
                                  <a:off x="54" y="17912"/>
                                  <a:ext cx="88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FBC6597" w14:textId="77777777" w:rsidR="00E5415B" w:rsidRDefault="00E5415B" w:rsidP="00E5415B">
                                    <w:pPr>
                                      <w:ind w:firstLine="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  <w:p w14:paraId="39922BEC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37ABBCF3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  <w:p w14:paraId="527C834E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0DC616B0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  <w:p w14:paraId="03611F21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3FF3E983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  <w:p w14:paraId="0B522D18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6A98B7C6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  <w:p w14:paraId="7FCF20C2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4828C004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  <w:p w14:paraId="5E5B37F0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6C7DCDE6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  <w:p w14:paraId="3150D6FC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055440B7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34" name="Прямоугольник 34"/>
                              <wps:cNvSpPr/>
                              <wps:spPr>
                                <a:xfrm>
                                  <a:off x="1051" y="17912"/>
                                  <a:ext cx="11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C4364AE" w14:textId="77777777" w:rsidR="00E5415B" w:rsidRDefault="00E5415B" w:rsidP="00E5415B">
                                    <w:pPr>
                                      <w:ind w:firstLine="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107A2388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38B1D45A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192C402A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51A638F7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70E42DED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7CC2C0E6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566F35A8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036A62D9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235ED921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08BC869B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4384A3F4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52929198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5BE858C5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7BA274A0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35" name="Прямоугольник 35"/>
                              <wps:cNvSpPr/>
                              <wps:spPr>
                                <a:xfrm>
                                  <a:off x="2267" y="17912"/>
                                  <a:ext cx="257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611005" w14:textId="77777777" w:rsidR="00E5415B" w:rsidRDefault="00E5415B" w:rsidP="00E5415B">
                                    <w:pPr>
                                      <w:ind w:firstLine="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  <w:p w14:paraId="00B046E5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059C5FB7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  <w:p w14:paraId="5B109C83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2751394C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  <w:p w14:paraId="720FDBD1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6570DE81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  <w:p w14:paraId="3614E530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5AA9329C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  <w:p w14:paraId="28077226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40B2EFBA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  <w:p w14:paraId="2BA376D5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39128F10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  <w:p w14:paraId="18072FCF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66C1C741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36" name="Прямоугольник 36"/>
                              <wps:cNvSpPr/>
                              <wps:spPr>
                                <a:xfrm>
                                  <a:off x="4983" y="17912"/>
                                  <a:ext cx="153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305E527" w14:textId="77777777" w:rsidR="00E5415B" w:rsidRDefault="00E5415B" w:rsidP="00E5415B">
                                    <w:pPr>
                                      <w:ind w:firstLine="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  <w:p w14:paraId="0434C929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7815E203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  <w:p w14:paraId="7A8C8F29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7D5D24AE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  <w:p w14:paraId="79553319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54964B14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  <w:p w14:paraId="24CB27FE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20C9FA11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  <w:p w14:paraId="7F8B19E4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166D371E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  <w:p w14:paraId="76E833F7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451E822B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  <w:p w14:paraId="3E7473C7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148A7010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37" name="Прямоугольник 37"/>
                              <wps:cNvSpPr/>
                              <wps:spPr>
                                <a:xfrm>
                                  <a:off x="6604" y="17912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DF9D654" w14:textId="77777777" w:rsidR="00E5415B" w:rsidRDefault="00E5415B" w:rsidP="00E5415B">
                                    <w:pPr>
                                      <w:ind w:firstLine="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  <w:p w14:paraId="14A0170E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5CA132F3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  <w:p w14:paraId="2F2C7D54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58D0CC51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  <w:p w14:paraId="5D3B203B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40506B59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  <w:p w14:paraId="68330F18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09D6FCCA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  <w:p w14:paraId="17AC8888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50FE9742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  <w:p w14:paraId="51FD8E40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07470DD6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  <w:p w14:paraId="4BEA8363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7EBF5317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38" name="Прямоугольник 38"/>
                              <wps:cNvSpPr/>
                              <wps:spPr>
                                <a:xfrm>
                                  <a:off x="15929" y="18258"/>
                                  <a:ext cx="1475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CE3894D" w14:textId="77777777" w:rsidR="00E5415B" w:rsidRDefault="00E5415B" w:rsidP="00E5415B">
                                    <w:pPr>
                                      <w:ind w:firstLine="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101710D6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5FEDAE9E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3C50CB2D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028F46C8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4D9B1A6E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5251DB82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295EEA23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3949075F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41ACAC5E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185D585C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50137C77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169AC02B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  <w:p w14:paraId="49CAEA6B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088FD893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39" name="Прямоугольник 39"/>
                              <wps:cNvSpPr/>
                              <wps:spPr>
                                <a:xfrm>
                                  <a:off x="15929" y="18623"/>
                                  <a:ext cx="1475" cy="3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17440BE" w14:textId="77777777" w:rsidR="00E5415B" w:rsidRPr="00761C35" w:rsidRDefault="00E5415B" w:rsidP="00E5415B">
                                    <w:pPr>
                                      <w:ind w:firstLine="0"/>
                                      <w:jc w:val="center"/>
                                      <w:textDirection w:val="btL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  <w:lang w:val="en-US"/>
                                      </w:rPr>
                                      <w:t>3</w:t>
                                    </w:r>
                                  </w:p>
                                  <w:p w14:paraId="33E47B7C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5F62224E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3</w:t>
                                    </w:r>
                                  </w:p>
                                  <w:p w14:paraId="52CAF781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4F8602A7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3</w:t>
                                    </w:r>
                                  </w:p>
                                  <w:p w14:paraId="6320A4FF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7666ACCA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3</w:t>
                                    </w:r>
                                  </w:p>
                                  <w:p w14:paraId="5BFFBFA3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7D67AC99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2</w:t>
                                    </w:r>
                                  </w:p>
                                  <w:p w14:paraId="0D55685D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20917827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3</w:t>
                                    </w:r>
                                  </w:p>
                                  <w:p w14:paraId="07BB24C5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317E60AD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3</w:t>
                                    </w:r>
                                  </w:p>
                                  <w:p w14:paraId="584F8EC9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7F2588DC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40" name="Прямоугольник 40"/>
                              <wps:cNvSpPr/>
                              <wps:spPr>
                                <a:xfrm>
                                  <a:off x="7756" y="17444"/>
                                  <a:ext cx="12158" cy="7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E0069F0" w14:textId="2CEAB5FA" w:rsidR="00E5415B" w:rsidRPr="00FD3AC1" w:rsidRDefault="00E5415B" w:rsidP="00E5415B">
                                    <w:pPr>
                                      <w:jc w:val="center"/>
                                      <w:rPr>
                                        <w:rFonts w:eastAsia="ISOCPEUR" w:cs="Times New Roman"/>
                                        <w:iCs/>
                                        <w:color w:val="000000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eastAsia="ISOCPEUR" w:cs="Times New Roman"/>
                                        <w:iCs/>
                                        <w:color w:val="000000"/>
                                        <w:sz w:val="36"/>
                                        <w:szCs w:val="36"/>
                                      </w:rPr>
                                      <w:t xml:space="preserve">КП </w:t>
                                    </w:r>
                                    <w:r w:rsidRPr="00FD3AC1">
                                      <w:rPr>
                                        <w:rFonts w:eastAsia="ISOCPEUR" w:cs="Times New Roman"/>
                                        <w:iCs/>
                                        <w:color w:val="000000"/>
                                        <w:sz w:val="36"/>
                                        <w:szCs w:val="36"/>
                                      </w:rPr>
                                      <w:t>Т.29200</w:t>
                                    </w:r>
                                    <w:r w:rsidR="00394A42">
                                      <w:rPr>
                                        <w:rFonts w:eastAsia="ISOCPEUR" w:cs="Times New Roman"/>
                                        <w:iCs/>
                                        <w:color w:val="000000"/>
                                        <w:sz w:val="36"/>
                                        <w:szCs w:val="36"/>
                                      </w:rPr>
                                      <w:t>5</w:t>
                                    </w:r>
                                    <w:r w:rsidRPr="00FD3AC1">
                                      <w:rPr>
                                        <w:rFonts w:eastAsia="ISOCPEUR" w:cs="Times New Roman"/>
                                        <w:iCs/>
                                        <w:color w:val="000000"/>
                                        <w:sz w:val="36"/>
                                        <w:szCs w:val="36"/>
                                      </w:rPr>
                                      <w:t>.40</w:t>
                                    </w:r>
                                    <w:r>
                                      <w:rPr>
                                        <w:rFonts w:eastAsia="ISOCPEUR" w:cs="Times New Roman"/>
                                        <w:iCs/>
                                        <w:color w:val="000000"/>
                                        <w:sz w:val="36"/>
                                        <w:szCs w:val="36"/>
                                      </w:rPr>
                                      <w:t>1 ПЗ</w:t>
                                    </w:r>
                                  </w:p>
                                  <w:p w14:paraId="50ED0C81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3105956B" w14:textId="77777777" w:rsidR="00E5415B" w:rsidRDefault="00E5415B" w:rsidP="00E5415B">
                                    <w:pPr>
                                      <w:ind w:right="-115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30"/>
                                      </w:rPr>
                                      <w:t>КП Т.716007.401 ПЗ</w:t>
                                    </w:r>
                                  </w:p>
                                  <w:p w14:paraId="3E41FA92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04367E92" w14:textId="77777777" w:rsidR="00E5415B" w:rsidRDefault="00E5415B" w:rsidP="00E5415B">
                                    <w:pPr>
                                      <w:ind w:right="-115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30"/>
                                      </w:rPr>
                                      <w:t>КП Т.716009.401 ПЗ</w:t>
                                    </w:r>
                                  </w:p>
                                  <w:p w14:paraId="39A25E1D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2501456B" w14:textId="77777777" w:rsidR="00E5415B" w:rsidRDefault="00E5415B" w:rsidP="00E5415B">
                                    <w:pPr>
                                      <w:ind w:right="-115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30"/>
                                      </w:rPr>
                                      <w:t>КП Т.716007.401 ПЗ</w:t>
                                    </w:r>
                                  </w:p>
                                  <w:p w14:paraId="3CD0ED44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362B29E9" w14:textId="77777777" w:rsidR="00E5415B" w:rsidRDefault="00E5415B" w:rsidP="00E5415B">
                                    <w:pPr>
                                      <w:ind w:right="-115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30"/>
                                      </w:rPr>
                                      <w:t>ОП Т.893023</w:t>
                                    </w:r>
                                  </w:p>
                                  <w:p w14:paraId="30F3B22D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10073CB8" w14:textId="77777777" w:rsidR="00E5415B" w:rsidRDefault="00E5415B" w:rsidP="00E5415B">
                                    <w:pPr>
                                      <w:ind w:right="-115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30"/>
                                      </w:rPr>
                                      <w:t>КП Т.716007.401 ПЗ</w:t>
                                    </w:r>
                                  </w:p>
                                  <w:p w14:paraId="00B1268E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2720C28B" w14:textId="77777777" w:rsidR="00E5415B" w:rsidRDefault="00E5415B" w:rsidP="00E5415B">
                                    <w:pPr>
                                      <w:ind w:right="-115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30"/>
                                      </w:rPr>
                                      <w:t>КП Т.716009.401 ПЗ</w:t>
                                    </w:r>
                                  </w:p>
                                  <w:p w14:paraId="2ED427BD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1C054974" w14:textId="77777777" w:rsidR="00E5415B" w:rsidRDefault="00E5415B" w:rsidP="00E5415B">
                                    <w:pPr>
                                      <w:ind w:right="-115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30"/>
                                      </w:rPr>
                                      <w:t>КП Т.716007.401 ПЗ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41" name="Прямая со стрелкой 41"/>
                              <wps:cNvCnPr/>
                              <wps:spPr>
                                <a:xfrm>
                                  <a:off x="12" y="18233"/>
                                  <a:ext cx="199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42" name="Прямая со стрелкой 42"/>
                              <wps:cNvCnPr/>
                              <wps:spPr>
                                <a:xfrm>
                                  <a:off x="25" y="17881"/>
                                  <a:ext cx="7621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43" name="Прямая со стрелкой 43"/>
                              <wps:cNvCnPr/>
                              <wps:spPr>
                                <a:xfrm>
                                  <a:off x="10" y="17526"/>
                                  <a:ext cx="7621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44" name="Прямая со стрелкой 44"/>
                              <wps:cNvCnPr/>
                              <wps:spPr>
                                <a:xfrm>
                                  <a:off x="10" y="18938"/>
                                  <a:ext cx="7621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45" name="Прямая со стрелкой 45"/>
                              <wps:cNvCnPr/>
                              <wps:spPr>
                                <a:xfrm>
                                  <a:off x="10" y="18583"/>
                                  <a:ext cx="7621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g:grpSp>
                              <wpg:cNvPr id="46" name="Группа 46"/>
                              <wpg:cNvGrpSpPr/>
                              <wpg:grpSpPr>
                                <a:xfrm>
                                  <a:off x="39" y="18267"/>
                                  <a:ext cx="4772" cy="373"/>
                                  <a:chOff x="39" y="18267"/>
                                  <a:chExt cx="19879" cy="24059"/>
                                </a:xfrm>
                              </wpg:grpSpPr>
                              <wps:wsp>
                                <wps:cNvPr id="47" name="Прямоугольник 47"/>
                                <wps:cNvSpPr/>
                                <wps:spPr>
                                  <a:xfrm>
                                    <a:off x="39" y="18267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1DFA36C" w14:textId="77777777" w:rsidR="00E5415B" w:rsidRDefault="00E5415B" w:rsidP="00E5415B">
                                      <w:pPr>
                                        <w:ind w:firstLine="0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Разраб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4B8D31E0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02BF3316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Разраб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7C17808C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2CAB657C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Разраб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466122BC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177E543A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Разраб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6471E4F3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00691ABE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Разраб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5B33A40B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67291C9A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Разраб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2F3B29AC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0BBA6A47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Разраб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098BE184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56572F83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Разраб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  <wps:wsp>
                                <wps:cNvPr id="48" name="Прямоугольник 48"/>
                                <wps:cNvSpPr/>
                                <wps:spPr>
                                  <a:xfrm>
                                    <a:off x="9200" y="18267"/>
                                    <a:ext cx="10718" cy="2405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9C69505" w14:textId="6BE5AB84" w:rsidR="00E5415B" w:rsidRPr="00761AD7" w:rsidRDefault="00394A42" w:rsidP="00E5415B">
                                      <w:pPr>
                                        <w:spacing w:line="276" w:lineRule="auto"/>
                                        <w:ind w:firstLine="0"/>
                                        <w:textDirection w:val="btLr"/>
                                        <w:rPr>
                                          <w:rFonts w:cs="Times New Roman"/>
                                        </w:rPr>
                                      </w:pPr>
                                      <w:r>
                                        <w:rPr>
                                          <w:rFonts w:eastAsia="ISOCPEUR" w:cs="Times New Roman"/>
                                          <w:i/>
                                          <w:color w:val="000000"/>
                                          <w:sz w:val="16"/>
                                        </w:rPr>
                                        <w:t>Внук</w:t>
                                      </w:r>
                                      <w:r w:rsidR="00E5415B" w:rsidRPr="00761AD7">
                                        <w:rPr>
                                          <w:rFonts w:eastAsia="ISOCPEUR" w:cs="Times New Roman"/>
                                          <w:i/>
                                          <w:color w:val="000000"/>
                                          <w:sz w:val="16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eastAsia="ISOCPEUR" w:cs="Times New Roman"/>
                                          <w:i/>
                                          <w:color w:val="000000"/>
                                          <w:sz w:val="16"/>
                                        </w:rPr>
                                        <w:t>В</w:t>
                                      </w:r>
                                      <w:r w:rsidR="00E5415B" w:rsidRPr="00761AD7">
                                        <w:rPr>
                                          <w:rFonts w:eastAsia="ISOCPEUR" w:cs="Times New Roman"/>
                                          <w:i/>
                                          <w:color w:val="000000"/>
                                          <w:sz w:val="16"/>
                                        </w:rPr>
                                        <w:t>.</w:t>
                                      </w:r>
                                      <w:r>
                                        <w:rPr>
                                          <w:rFonts w:eastAsia="ISOCPEUR" w:cs="Times New Roman"/>
                                          <w:i/>
                                          <w:color w:val="000000"/>
                                          <w:sz w:val="16"/>
                                        </w:rPr>
                                        <w:t>В</w:t>
                                      </w:r>
                                      <w:r w:rsidR="00E5415B" w:rsidRPr="00761AD7">
                                        <w:rPr>
                                          <w:rFonts w:eastAsia="ISOCPEUR" w:cs="Times New Roman"/>
                                          <w:i/>
                                          <w:color w:val="000000"/>
                                          <w:sz w:val="16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</wpg:grpSp>
                            <wpg:grpSp>
                              <wpg:cNvPr id="49" name="Группа 49"/>
                              <wpg:cNvGrpSpPr/>
                              <wpg:grpSpPr>
                                <a:xfrm>
                                  <a:off x="39" y="18599"/>
                                  <a:ext cx="4801" cy="324"/>
                                  <a:chOff x="39" y="17644"/>
                                  <a:chExt cx="19999" cy="20970"/>
                                </a:xfrm>
                              </wpg:grpSpPr>
                              <wps:wsp>
                                <wps:cNvPr id="50" name="Прямоугольник 50"/>
                                <wps:cNvSpPr/>
                                <wps:spPr>
                                  <a:xfrm>
                                    <a:off x="39" y="18614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24FD842" w14:textId="77777777" w:rsidR="00E5415B" w:rsidRDefault="00E5415B" w:rsidP="00E5415B">
                                      <w:pPr>
                                        <w:ind w:firstLine="0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Провер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4C27FD9E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35398598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Провер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7AC6F7F9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3E2410E8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Провер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08A95B18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64184DC8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Провер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136CD5FD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515A06B4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Провер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05BFFF49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31B14978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Провер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795C520A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65C4347B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Провер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331E2D6C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27C160CD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Провер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  <wps:wsp>
                                <wps:cNvPr id="51" name="Прямоугольник 51"/>
                                <wps:cNvSpPr/>
                                <wps:spPr>
                                  <a:xfrm>
                                    <a:off x="9320" y="17644"/>
                                    <a:ext cx="10718" cy="2097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0AB66C6" w14:textId="77777777" w:rsidR="00E5415B" w:rsidRPr="00761AD7" w:rsidRDefault="00E5415B" w:rsidP="00E5415B">
                                      <w:pPr>
                                        <w:ind w:firstLine="0"/>
                                        <w:textDirection w:val="btLr"/>
                                        <w:rPr>
                                          <w:rFonts w:cs="Times New Roman"/>
                                        </w:rPr>
                                      </w:pPr>
                                      <w:r>
                                        <w:rPr>
                                          <w:rFonts w:eastAsia="ISOCPEUR" w:cs="Times New Roman"/>
                                          <w:i/>
                                          <w:color w:val="000000"/>
                                          <w:sz w:val="16"/>
                                        </w:rPr>
                                        <w:t>Коропа Е.Н.</w:t>
                                      </w: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</wpg:grpSp>
                            <wpg:grpSp>
                              <wpg:cNvPr id="52" name="Группа 52"/>
                              <wpg:cNvGrpSpPr/>
                              <wpg:grpSpPr>
                                <a:xfrm>
                                  <a:off x="39" y="18969"/>
                                  <a:ext cx="4801" cy="309"/>
                                  <a:chOff x="39" y="18969"/>
                                  <a:chExt cx="19999" cy="20000"/>
                                </a:xfrm>
                              </wpg:grpSpPr>
                              <wps:wsp>
                                <wps:cNvPr id="53" name="Прямоугольник 53"/>
                                <wps:cNvSpPr/>
                                <wps:spPr>
                                  <a:xfrm>
                                    <a:off x="39" y="18969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A928CA7" w14:textId="77777777" w:rsidR="00E5415B" w:rsidRDefault="00E5415B" w:rsidP="00E5415B">
                                      <w:pPr>
                                        <w:ind w:firstLine="0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Т. контр.</w:t>
                                      </w:r>
                                    </w:p>
                                    <w:p w14:paraId="332AAA86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06DCB7F1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Т. контр.</w:t>
                                      </w:r>
                                    </w:p>
                                    <w:p w14:paraId="5C89432F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18E3497A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Т. контр.</w:t>
                                      </w:r>
                                    </w:p>
                                    <w:p w14:paraId="62869A45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60D937CF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Т. контр.</w:t>
                                      </w:r>
                                    </w:p>
                                    <w:p w14:paraId="083EEBE0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70EBA486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Т. контр.</w:t>
                                      </w:r>
                                    </w:p>
                                    <w:p w14:paraId="1B1392B5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58EFDE21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Т. контр.</w:t>
                                      </w:r>
                                    </w:p>
                                    <w:p w14:paraId="0529708F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21CFC5E3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Т. контр.</w:t>
                                      </w:r>
                                    </w:p>
                                    <w:p w14:paraId="3AE76830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5A94C14B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  <wps:wsp>
                                <wps:cNvPr id="54" name="Прямоугольник 54"/>
                                <wps:cNvSpPr/>
                                <wps:spPr>
                                  <a:xfrm>
                                    <a:off x="9320" y="18969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7C83B81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</w:p>
                                    <w:p w14:paraId="779F94DC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401EA353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726C741A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45AEF830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64743542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592C0D6D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0A0BF062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071194A8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48809539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</w:p>
                                    <w:p w14:paraId="07E97B49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232B4F40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4F8C18C6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4C9F4B8E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16226872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410D996F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41C3FDC2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</wpg:grpSp>
                            <wpg:grpSp>
                              <wpg:cNvPr id="55" name="Группа 55"/>
                              <wpg:cNvGrpSpPr/>
                              <wpg:grpSpPr>
                                <a:xfrm>
                                  <a:off x="39" y="19314"/>
                                  <a:ext cx="4801" cy="310"/>
                                  <a:chOff x="39" y="19314"/>
                                  <a:chExt cx="19999" cy="20000"/>
                                </a:xfrm>
                              </wpg:grpSpPr>
                              <wps:wsp>
                                <wps:cNvPr id="56" name="Прямоугольник 56"/>
                                <wps:cNvSpPr/>
                                <wps:spPr>
                                  <a:xfrm>
                                    <a:off x="39" y="19314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6EACB6E" w14:textId="77777777" w:rsidR="00E5415B" w:rsidRDefault="00E5415B" w:rsidP="00E5415B">
                                      <w:pPr>
                                        <w:ind w:firstLine="0"/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Н. контр.</w:t>
                                      </w:r>
                                    </w:p>
                                    <w:p w14:paraId="488AE72B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13D33CE8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Н. контр.</w:t>
                                      </w:r>
                                    </w:p>
                                    <w:p w14:paraId="29D4536B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5191001E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Н. контр.</w:t>
                                      </w:r>
                                    </w:p>
                                    <w:p w14:paraId="42BE6D58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1E7598C5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Н. контр.</w:t>
                                      </w:r>
                                    </w:p>
                                    <w:p w14:paraId="20728234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63F9C70D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Н. контр.</w:t>
                                      </w:r>
                                    </w:p>
                                    <w:p w14:paraId="0056267A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040EC741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Н. контр.</w:t>
                                      </w:r>
                                    </w:p>
                                    <w:p w14:paraId="45FEAD2E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56469822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Н. контр.</w:t>
                                      </w:r>
                                    </w:p>
                                    <w:p w14:paraId="6D4742EA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61DF00CB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  <wps:wsp>
                                <wps:cNvPr id="57" name="Прямоугольник 57"/>
                                <wps:cNvSpPr/>
                                <wps:spPr>
                                  <a:xfrm>
                                    <a:off x="9320" y="19314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32E5A44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6449B978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7B5D1778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3D5A3F7E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4A42AA00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7A80AB0C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352EDE86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621B9B8F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582BB7D5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</w:p>
                                    <w:p w14:paraId="20383C06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28637D42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0BC926F8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3EE8B157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7FE827C0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0849E617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160CC538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</wpg:grpSp>
                            <wpg:grpSp>
                              <wpg:cNvPr id="58" name="Группа 58"/>
                              <wpg:cNvGrpSpPr/>
                              <wpg:grpSpPr>
                                <a:xfrm>
                                  <a:off x="39" y="19660"/>
                                  <a:ext cx="4801" cy="309"/>
                                  <a:chOff x="39" y="19660"/>
                                  <a:chExt cx="19999" cy="20000"/>
                                </a:xfrm>
                              </wpg:grpSpPr>
                              <wps:wsp>
                                <wps:cNvPr id="59" name="Прямоугольник 59"/>
                                <wps:cNvSpPr/>
                                <wps:spPr>
                                  <a:xfrm>
                                    <a:off x="39" y="1966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2F6A60D" w14:textId="77777777" w:rsidR="00E5415B" w:rsidRDefault="00E5415B" w:rsidP="00E5415B">
                                      <w:pPr>
                                        <w:ind w:firstLine="0"/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Утверд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4B4CF6BF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62A2D5CD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Утверд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1BF11734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0B13F7CA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Утверд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1815C851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16B28D4A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Утверд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5AE31CC2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55D32640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Утверд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206F550C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6A1E6122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Утверд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2A8142E6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3BF03A76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Утверд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  <w:p w14:paraId="09FF9098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  <w:p w14:paraId="2C5AD4E3" w14:textId="77777777" w:rsidR="00E5415B" w:rsidRDefault="00E5415B" w:rsidP="00E5415B">
                                      <w:pPr>
                                        <w:textDirection w:val="btLr"/>
                                      </w:pPr>
                                      <w:proofErr w:type="spellStart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Утверд</w:t>
                                      </w:r>
                                      <w:proofErr w:type="spellEnd"/>
                                      <w:r>
                                        <w:rPr>
                                          <w:rFonts w:ascii="ISOCPEUR" w:eastAsia="ISOCPEUR" w:hAnsi="ISOCPEUR" w:cs="ISOCPEUR"/>
                                          <w:i/>
                                          <w:color w:val="000000"/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  <wps:wsp>
                                <wps:cNvPr id="60" name="Прямоугольник 60"/>
                                <wps:cNvSpPr/>
                                <wps:spPr>
                                  <a:xfrm>
                                    <a:off x="9320" y="1966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3A5CEC0" w14:textId="77777777" w:rsidR="00E5415B" w:rsidRPr="00761AD7" w:rsidRDefault="00E5415B" w:rsidP="00E5415B">
                                      <w:pPr>
                                        <w:ind w:firstLine="0"/>
                                        <w:textDirection w:val="btLr"/>
                                        <w:rPr>
                                          <w:rFonts w:cs="Times New Roman"/>
                                        </w:rPr>
                                      </w:pPr>
                                      <w:r>
                                        <w:rPr>
                                          <w:rFonts w:eastAsia="ISOCPEUR" w:cs="Times New Roman"/>
                                          <w:i/>
                                          <w:color w:val="000000"/>
                                          <w:sz w:val="16"/>
                                        </w:rPr>
                                        <w:t>Коропа Е.Н.</w:t>
                                      </w:r>
                                    </w:p>
                                    <w:p w14:paraId="7AF95DC2" w14:textId="77777777" w:rsidR="00E5415B" w:rsidRDefault="00E5415B" w:rsidP="00E5415B">
                                      <w:pPr>
                                        <w:spacing w:line="275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12700" tIns="12700" rIns="12700" bIns="1270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61" name="Прямая со стрелкой 61"/>
                              <wps:cNvCnPr/>
                              <wps:spPr>
                                <a:xfrm>
                                  <a:off x="14208" y="18239"/>
                                  <a:ext cx="2" cy="17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62" name="Прямоугольник 62"/>
                              <wps:cNvSpPr/>
                              <wps:spPr>
                                <a:xfrm>
                                  <a:off x="7818" y="18427"/>
                                  <a:ext cx="6292" cy="14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8EDCA7" w14:textId="3A68A372" w:rsidR="00E5415B" w:rsidRPr="00394A42" w:rsidRDefault="00394A42" w:rsidP="00E5415B">
                                    <w:pPr>
                                      <w:ind w:firstLine="0"/>
                                      <w:jc w:val="center"/>
                                      <w:rPr>
                                        <w:rFonts w:ascii="ISOCPEUR" w:eastAsia="ISOCPEUR" w:hAnsi="ISOCPEUR" w:cs="ISOCPEUR"/>
                                        <w:color w:val="000000"/>
                                        <w:sz w:val="18"/>
                                        <w:szCs w:val="18"/>
                                      </w:rPr>
                                    </w:pPr>
                                    <w:r w:rsidRPr="00394A42">
                                      <w:rPr>
                                        <w:rFonts w:eastAsia="Times New Roman" w:cs="Times New Roman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РАЗРАБОТКА ЭЛЕКТРОННОГО ОРГАНАЙЗЕРА ДЛЯ ПРЕДСЕДАТЕЛЯ ЦИКЛОВОЙ КОМИССИИ ЧУО "КОЛЛЕДЖ БИЗНЕСА И ПРАВА"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63" name="Прямая со стрелкой 63"/>
                              <wps:cNvCnPr/>
                              <wps:spPr>
                                <a:xfrm>
                                  <a:off x="14221" y="18587"/>
                                  <a:ext cx="5769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745397632" name="Прямая со стрелкой 745397632"/>
                              <wps:cNvCnPr/>
                              <wps:spPr>
                                <a:xfrm>
                                  <a:off x="14219" y="18939"/>
                                  <a:ext cx="5769" cy="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745397633" name="Прямая со стрелкой 745397633"/>
                              <wps:cNvCnPr/>
                              <wps:spPr>
                                <a:xfrm>
                                  <a:off x="17487" y="18239"/>
                                  <a:ext cx="3" cy="69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745397634" name="Прямоугольник 745397634"/>
                              <wps:cNvSpPr/>
                              <wps:spPr>
                                <a:xfrm>
                                  <a:off x="14295" y="18258"/>
                                  <a:ext cx="1474" cy="7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2B3D234" w14:textId="77777777" w:rsidR="00E5415B" w:rsidRDefault="00E5415B" w:rsidP="00E5415B">
                                    <w:pPr>
                                      <w:ind w:firstLine="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Лит.</w:t>
                                    </w:r>
                                  </w:p>
                                  <w:p w14:paraId="0793DF13" w14:textId="77777777" w:rsidR="00E5415B" w:rsidRPr="00595A25" w:rsidRDefault="00E5415B" w:rsidP="00E5415B">
                                    <w:pPr>
                                      <w:spacing w:before="60"/>
                                      <w:ind w:firstLine="0"/>
                                      <w:jc w:val="center"/>
                                      <w:textDirection w:val="btLr"/>
                                      <w:rPr>
                                        <w:rFonts w:cs="Times New Roman"/>
                                      </w:rPr>
                                    </w:pPr>
                                    <w:r w:rsidRPr="00595A25">
                                      <w:rPr>
                                        <w:rFonts w:eastAsia="ISOCPEUR" w:cs="Times New Roman"/>
                                        <w:i/>
                                        <w:color w:val="000000"/>
                                        <w:sz w:val="18"/>
                                      </w:rPr>
                                      <w:t>У</w:t>
                                    </w:r>
                                  </w:p>
                                  <w:p w14:paraId="4EE188A2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3D43998D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Лит.</w:t>
                                    </w:r>
                                  </w:p>
                                  <w:p w14:paraId="656682DF" w14:textId="77777777" w:rsidR="00E5415B" w:rsidRDefault="00E5415B" w:rsidP="00E5415B">
                                    <w:pPr>
                                      <w:spacing w:before="12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У</w:t>
                                    </w:r>
                                  </w:p>
                                  <w:p w14:paraId="28B79E3F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273EACAE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Лит.</w:t>
                                    </w:r>
                                  </w:p>
                                  <w:p w14:paraId="2A73683A" w14:textId="77777777" w:rsidR="00E5415B" w:rsidRDefault="00E5415B" w:rsidP="00E5415B">
                                    <w:pPr>
                                      <w:spacing w:before="12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У</w:t>
                                    </w:r>
                                  </w:p>
                                  <w:p w14:paraId="28724AD2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43AD1449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Лит.</w:t>
                                    </w:r>
                                  </w:p>
                                  <w:p w14:paraId="61EFFE9F" w14:textId="77777777" w:rsidR="00E5415B" w:rsidRDefault="00E5415B" w:rsidP="00E5415B">
                                    <w:pPr>
                                      <w:spacing w:before="12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У</w:t>
                                    </w:r>
                                  </w:p>
                                  <w:p w14:paraId="4F080C40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02CAE213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Лит.</w:t>
                                    </w:r>
                                  </w:p>
                                  <w:p w14:paraId="3C4F98D1" w14:textId="77777777" w:rsidR="00E5415B" w:rsidRDefault="00E5415B" w:rsidP="00E5415B">
                                    <w:pPr>
                                      <w:spacing w:before="12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У</w:t>
                                    </w:r>
                                  </w:p>
                                  <w:p w14:paraId="54A66052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0DCA04D5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Лит.</w:t>
                                    </w:r>
                                  </w:p>
                                  <w:p w14:paraId="1A280718" w14:textId="77777777" w:rsidR="00E5415B" w:rsidRDefault="00E5415B" w:rsidP="00E5415B">
                                    <w:pPr>
                                      <w:spacing w:before="12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У</w:t>
                                    </w:r>
                                  </w:p>
                                  <w:p w14:paraId="0CA4E18A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2C6D18FE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Лит.</w:t>
                                    </w:r>
                                  </w:p>
                                  <w:p w14:paraId="7064820A" w14:textId="77777777" w:rsidR="00E5415B" w:rsidRDefault="00E5415B" w:rsidP="00E5415B">
                                    <w:pPr>
                                      <w:spacing w:before="12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У</w:t>
                                    </w:r>
                                  </w:p>
                                  <w:p w14:paraId="5ADDBB8F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07713598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Лит.</w:t>
                                    </w:r>
                                  </w:p>
                                  <w:p w14:paraId="1D21B720" w14:textId="77777777" w:rsidR="00E5415B" w:rsidRDefault="00E5415B" w:rsidP="00E5415B">
                                    <w:pPr>
                                      <w:spacing w:before="12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У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745397635" name="Прямоугольник 745397635"/>
                              <wps:cNvSpPr/>
                              <wps:spPr>
                                <a:xfrm>
                                  <a:off x="17577" y="18258"/>
                                  <a:ext cx="2327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17B153A" w14:textId="77777777" w:rsidR="00E5415B" w:rsidRDefault="00E5415B" w:rsidP="00E5415B">
                                    <w:pPr>
                                      <w:ind w:firstLine="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Листов</w:t>
                                    </w:r>
                                  </w:p>
                                  <w:p w14:paraId="59EA1A4D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04FFD9B6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Листов</w:t>
                                    </w:r>
                                  </w:p>
                                  <w:p w14:paraId="664FD782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200B7F81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Листов</w:t>
                                    </w:r>
                                  </w:p>
                                  <w:p w14:paraId="74273334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1EE44CB3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Листов</w:t>
                                    </w:r>
                                  </w:p>
                                  <w:p w14:paraId="375F3DC7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5BD1D176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Листов</w:t>
                                    </w:r>
                                  </w:p>
                                  <w:p w14:paraId="1B5D715D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6AD2B9ED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Листов</w:t>
                                    </w:r>
                                  </w:p>
                                  <w:p w14:paraId="31339B54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23DAC474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Листов</w:t>
                                    </w:r>
                                  </w:p>
                                  <w:p w14:paraId="1AAF4EF0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52741AE3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Листов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745397636" name="Прямоугольник 745397636"/>
                              <wps:cNvSpPr/>
                              <wps:spPr>
                                <a:xfrm>
                                  <a:off x="17591" y="18613"/>
                                  <a:ext cx="2326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385E2A" w14:textId="24F02237" w:rsidR="00E5415B" w:rsidRPr="00B3510E" w:rsidRDefault="008A32EE" w:rsidP="00E5415B">
                                    <w:pPr>
                                      <w:ind w:firstLine="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45</w:t>
                                    </w:r>
                                  </w:p>
                                  <w:p w14:paraId="4C815A15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1969B5E4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55</w:t>
                                    </w:r>
                                  </w:p>
                                  <w:p w14:paraId="0773B2A4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7C98E3A3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50</w:t>
                                    </w:r>
                                  </w:p>
                                  <w:p w14:paraId="1061EEE9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18171C84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</w:p>
                                  <w:p w14:paraId="49ADAC73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26BD8FF8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50</w:t>
                                    </w:r>
                                  </w:p>
                                  <w:p w14:paraId="5148EEEA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76026E55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55</w:t>
                                    </w:r>
                                  </w:p>
                                  <w:p w14:paraId="564F9F39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479C40B9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50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745397637" name="Прямая со стрелкой 745397637"/>
                              <wps:cNvCnPr/>
                              <wps:spPr>
                                <a:xfrm>
                                  <a:off x="14755" y="18594"/>
                                  <a:ext cx="2" cy="33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745397638" name="Прямая со стрелкой 745397638"/>
                              <wps:cNvCnPr/>
                              <wps:spPr>
                                <a:xfrm>
                                  <a:off x="15303" y="18599"/>
                                  <a:ext cx="0" cy="33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745397639" name="Прямоугольник 745397639"/>
                              <wps:cNvSpPr/>
                              <wps:spPr>
                                <a:xfrm>
                                  <a:off x="14295" y="19221"/>
                                  <a:ext cx="5609" cy="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06BCC14" w14:textId="77777777" w:rsidR="00E5415B" w:rsidRDefault="00E5415B" w:rsidP="00E5415B">
                                    <w:pPr>
                                      <w:ind w:firstLine="0"/>
                                      <w:jc w:val="center"/>
                                      <w:textDirection w:val="btLr"/>
                                    </w:pPr>
                                    <w:r w:rsidRPr="000C4454">
                                      <w:rPr>
                                        <w:rFonts w:eastAsia="ISOCPEUR" w:cs="Times New Roman"/>
                                        <w:i/>
                                        <w:color w:val="000000"/>
                                        <w:sz w:val="30"/>
                                      </w:rPr>
                                      <w:t>КБП</w:t>
                                    </w:r>
                                  </w:p>
                                  <w:p w14:paraId="5280F10F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37ACA577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30"/>
                                      </w:rPr>
                                      <w:t>КБП</w:t>
                                    </w:r>
                                  </w:p>
                                  <w:p w14:paraId="755497F9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4957322E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30"/>
                                      </w:rPr>
                                      <w:t>КБП</w:t>
                                    </w:r>
                                  </w:p>
                                  <w:p w14:paraId="312CD8F7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208C55CC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30"/>
                                      </w:rPr>
                                      <w:t>КБП</w:t>
                                    </w:r>
                                  </w:p>
                                  <w:p w14:paraId="42C43353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7BF1C42D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30"/>
                                      </w:rPr>
                                      <w:t>КБП</w:t>
                                    </w:r>
                                  </w:p>
                                  <w:p w14:paraId="04FFE810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68766F13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30"/>
                                      </w:rPr>
                                      <w:t>КБП</w:t>
                                    </w:r>
                                  </w:p>
                                  <w:p w14:paraId="22900DC3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0B6CADDC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30"/>
                                      </w:rPr>
                                      <w:t>КБП</w:t>
                                    </w:r>
                                  </w:p>
                                  <w:p w14:paraId="6356975A" w14:textId="77777777" w:rsidR="00E5415B" w:rsidRDefault="00E5415B" w:rsidP="00E5415B">
                                    <w:pPr>
                                      <w:spacing w:line="275" w:lineRule="auto"/>
                                      <w:textDirection w:val="btLr"/>
                                    </w:pPr>
                                  </w:p>
                                  <w:p w14:paraId="0BF94E03" w14:textId="77777777" w:rsidR="00E5415B" w:rsidRDefault="00E5415B" w:rsidP="00E5415B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30"/>
                                      </w:rPr>
                                      <w:t>КБП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8CAC4E5" id="Группа 2" o:spid="_x0000_s1027" style="position:absolute;left:0;text-align:left;margin-left:0;margin-top:0;width:524.5pt;height:782.1pt;z-index:-251640832;mso-wrap-distance-left:0;mso-wrap-distance-right:0;mso-position-horizontal:center;mso-position-horizontal-relative:margin;mso-position-vertical:center;mso-position-vertical-relative:margin;mso-width-relative:margin;mso-height-relative:margin" coordorigin="20513" coordsize="66872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">
                    <v:group id="Группа 5" o:spid="_x0000_s1028" style="position:absolute;left:20513;width:66872;height:75600" coordsize="2029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rect id="Прямоугольник 19" o:spid="_x0000_s1029" style="position:absolute;width:20297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" filled="f" stroked="f">
                        <v:textbox inset="2.53958mm,2.53958mm,2.53958mm,2.53958mm">
                          <w:txbxContent>
                            <w:p w14:paraId="783B8088" w14:textId="77777777" w:rsidR="00E5415B" w:rsidRDefault="00E5415B" w:rsidP="00E5415B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Прямоугольник 21" o:spid="_x0000_s103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" filled="f" strokeweight="2pt">
                        <v:stroke startarrowwidth="narrow" startarrowlength="short" endarrowwidth="narrow" endarrowlength="short"/>
                        <v:textbox inset="2.53958mm,2.53958mm,2.53958mm,2.53958mm">
                          <w:txbxContent>
                            <w:p w14:paraId="1DBEE74E" w14:textId="77777777" w:rsidR="00E5415B" w:rsidRDefault="00E5415B" w:rsidP="00E5415B">
                              <w:pPr>
                                <w:pStyle w:val="af4"/>
                              </w:pPr>
                            </w:p>
                          </w:txbxContent>
                        </v:textbox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22" o:spid="_x0000_s1031" type="#_x0000_t32" style="position:absolute;left:993;top:17183;width:2;height:10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" strokeweight="2pt"/>
                      <v:shape id="Прямая со стрелкой 23" o:spid="_x0000_s1032" type="#_x0000_t32" style="position:absolute;left:10;top:17173;width:1996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" strokeweight="2pt"/>
                      <v:shape id="Прямая со стрелкой 26" o:spid="_x0000_s1033" type="#_x0000_t32" style="position:absolute;left:2186;top:17192;width:2;height:27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" strokeweight="2pt"/>
                      <v:shape id="Прямая со стрелкой 27" o:spid="_x0000_s1034" type="#_x0000_t32" style="position:absolute;left:4919;top:17192;width:2;height:27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" strokeweight="2pt"/>
                      <v:shape id="Прямая со стрелкой 28" o:spid="_x0000_s1035" type="#_x0000_t32" style="position:absolute;left:6557;top:17192;width:2;height:27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" strokeweight="2pt"/>
                      <v:shape id="Прямая со стрелкой 29" o:spid="_x0000_s1036" type="#_x0000_t32" style="position:absolute;left:7650;top:17183;width:2;height:27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" strokeweight="2pt"/>
                      <v:shape id="Прямая со стрелкой 30" o:spid="_x0000_s1037" type="#_x0000_t32" style="position:absolute;left:15848;top:18239;width:4;height:6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" strokeweight="2pt"/>
                      <v:shape id="Прямая со стрелкой 31" o:spid="_x0000_s1038" type="#_x0000_t32" style="position:absolute;left:10;top:19293;width:7621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" strokeweight="1pt"/>
                      <v:shape id="Прямая со стрелкой 32" o:spid="_x0000_s1039" type="#_x0000_t32" style="position:absolute;left:10;top:19646;width:762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" strokeweight="1pt"/>
                      <v:rect id="Прямоугольник 33" o:spid="_x0000_s1040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            <v:textbox inset="1pt,1pt,1pt,1pt">
                          <w:txbxContent>
                            <w:p w14:paraId="3FBC6597" w14:textId="77777777" w:rsidR="00E5415B" w:rsidRDefault="00E5415B" w:rsidP="00E5415B">
                              <w:pPr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Изм.</w:t>
                              </w:r>
                            </w:p>
                            <w:p w14:paraId="39922BEC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37ABBCF3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Изм.</w:t>
                              </w:r>
                            </w:p>
                            <w:p w14:paraId="527C834E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0DC616B0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Изм.</w:t>
                              </w:r>
                            </w:p>
                            <w:p w14:paraId="03611F21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3FF3E983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Изм.</w:t>
                              </w:r>
                            </w:p>
                            <w:p w14:paraId="0B522D18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6A98B7C6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Изм.</w:t>
                              </w:r>
                            </w:p>
                            <w:p w14:paraId="7FCF20C2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4828C004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Изм.</w:t>
                              </w:r>
                            </w:p>
                            <w:p w14:paraId="5E5B37F0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6C7DCDE6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Изм.</w:t>
                              </w:r>
                            </w:p>
                            <w:p w14:paraId="3150D6FC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055440B7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v:textbox>
                      </v:rect>
                      <v:rect id="Прямоугольник 34" o:spid="_x0000_s1041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  <v:textbox inset="1pt,1pt,1pt,1pt">
                          <w:txbxContent>
                            <w:p w14:paraId="0C4364AE" w14:textId="77777777" w:rsidR="00E5415B" w:rsidRDefault="00E5415B" w:rsidP="00E5415B">
                              <w:pPr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107A2388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38B1D45A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192C402A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51A638F7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70E42DED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7CC2C0E6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566F35A8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036A62D9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235ED921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08BC869B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4384A3F4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52929198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5BE858C5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7BA274A0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Прямоугольник 35" o:spid="_x0000_s1042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  <v:textbox inset="1pt,1pt,1pt,1pt">
                          <w:txbxContent>
                            <w:p w14:paraId="22611005" w14:textId="77777777" w:rsidR="00E5415B" w:rsidRDefault="00E5415B" w:rsidP="00E5415B">
                              <w:pPr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№ докум.</w:t>
                              </w:r>
                            </w:p>
                            <w:p w14:paraId="00B046E5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059C5FB7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№ докум.</w:t>
                              </w:r>
                            </w:p>
                            <w:p w14:paraId="5B109C83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2751394C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№ докум.</w:t>
                              </w:r>
                            </w:p>
                            <w:p w14:paraId="720FDBD1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6570DE81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№ докум.</w:t>
                              </w:r>
                            </w:p>
                            <w:p w14:paraId="3614E530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5AA9329C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№ докум.</w:t>
                              </w:r>
                            </w:p>
                            <w:p w14:paraId="28077226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40B2EFBA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№ докум.</w:t>
                              </w:r>
                            </w:p>
                            <w:p w14:paraId="2BA376D5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39128F10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№ докум.</w:t>
                              </w:r>
                            </w:p>
                            <w:p w14:paraId="18072FCF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66C1C741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v:textbox>
                      </v:rect>
                      <v:rect id="Прямоугольник 36" o:spid="_x0000_s1043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Luh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CA9LuhwgAAANsAAAAPAAAA&#10;AAAAAAAAAAAAAAcCAABkcnMvZG93bnJldi54bWxQSwUGAAAAAAMAAwC3AAAA9gIAAAAA&#10;" filled="f" stroked="f">
                        <v:textbox inset="1pt,1pt,1pt,1pt">
                          <w:txbxContent>
                            <w:p w14:paraId="3305E527" w14:textId="77777777" w:rsidR="00E5415B" w:rsidRDefault="00E5415B" w:rsidP="00E5415B">
                              <w:pPr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  <w:p w14:paraId="0434C929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7815E203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  <w:p w14:paraId="7A8C8F29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7D5D24AE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  <w:p w14:paraId="79553319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54964B14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  <w:p w14:paraId="24CB27FE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20C9FA11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  <w:p w14:paraId="7F8B19E4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166D371E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  <w:p w14:paraId="76E833F7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451E822B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  <w:p w14:paraId="3E7473C7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148A7010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v:textbox>
                      </v:rect>
                      <v:rect id="Прямоугольник 37" o:spid="_x0000_s1044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    <v:textbox inset="1pt,1pt,1pt,1pt">
                          <w:txbxContent>
                            <w:p w14:paraId="1DF9D654" w14:textId="77777777" w:rsidR="00E5415B" w:rsidRDefault="00E5415B" w:rsidP="00E5415B">
                              <w:pPr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  <w:p w14:paraId="14A0170E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5CA132F3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  <w:p w14:paraId="2F2C7D54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58D0CC51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  <w:p w14:paraId="5D3B203B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40506B59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  <w:p w14:paraId="68330F18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09D6FCCA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  <w:p w14:paraId="17AC8888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50FE9742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  <w:p w14:paraId="51FD8E40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07470DD6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  <w:p w14:paraId="4BEA8363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7EBF5317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v:textbox>
                      </v:rect>
                      <v:rect id="Прямоугольник 38" o:spid="_x0000_s1045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4pI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nieKSMAAAADbAAAADwAAAAAA&#10;AAAAAAAAAAAHAgAAZHJzL2Rvd25yZXYueG1sUEsFBgAAAAADAAMAtwAAAPQCAAAAAA==&#10;" filled="f" stroked="f">
                        <v:textbox inset="1pt,1pt,1pt,1pt">
                          <w:txbxContent>
                            <w:p w14:paraId="0CE3894D" w14:textId="77777777" w:rsidR="00E5415B" w:rsidRDefault="00E5415B" w:rsidP="00E5415B">
                              <w:pPr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101710D6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5FEDAE9E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3C50CB2D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028F46C8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4D9B1A6E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5251DB82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295EEA23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3949075F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41ACAC5E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185D585C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50137C77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169AC02B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  <w:p w14:paraId="49CAEA6B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088FD893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Прямоугольник 39" o:spid="_x0000_s1046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/T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PFrL9PEAAAA2wAAAA8A&#10;AAAAAAAAAAAAAAAABwIAAGRycy9kb3ducmV2LnhtbFBLBQYAAAAAAwADALcAAAD4AgAAAAA=&#10;" filled="f" stroked="f">
                        <v:textbox inset="1pt,1pt,1pt,1pt">
                          <w:txbxContent>
                            <w:p w14:paraId="117440BE" w14:textId="77777777" w:rsidR="00E5415B" w:rsidRPr="00761C35" w:rsidRDefault="00E5415B" w:rsidP="00E5415B">
                              <w:pPr>
                                <w:ind w:firstLine="0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  <w:lang w:val="en-US"/>
                                </w:rPr>
                                <w:t>3</w:t>
                              </w:r>
                            </w:p>
                            <w:p w14:paraId="33E47B7C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5F62224E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3</w:t>
                              </w:r>
                            </w:p>
                            <w:p w14:paraId="52CAF781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4F8602A7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3</w:t>
                              </w:r>
                            </w:p>
                            <w:p w14:paraId="6320A4FF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7666ACCA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3</w:t>
                              </w:r>
                            </w:p>
                            <w:p w14:paraId="5BFFBFA3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7D67AC99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2</w:t>
                              </w:r>
                            </w:p>
                            <w:p w14:paraId="0D55685D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20917827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3</w:t>
                              </w:r>
                            </w:p>
                            <w:p w14:paraId="07BB24C5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317E60AD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3</w:t>
                              </w:r>
                            </w:p>
                            <w:p w14:paraId="584F8EC9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7F2588DC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v:textbox>
                      </v:rect>
                      <v:rect id="Прямоугольник 40" o:spid="_x0000_s1047" style="position:absolute;left:7756;top:17444;width:12158;height: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    <v:textbox inset="1pt,1pt,1pt,1pt">
                          <w:txbxContent>
                            <w:p w14:paraId="5E0069F0" w14:textId="2CEAB5FA" w:rsidR="00E5415B" w:rsidRPr="00FD3AC1" w:rsidRDefault="00E5415B" w:rsidP="00E5415B">
                              <w:pPr>
                                <w:jc w:val="center"/>
                                <w:rPr>
                                  <w:rFonts w:eastAsia="ISOCPEUR" w:cs="Times New Roman"/>
                                  <w:iCs/>
                                  <w:color w:val="00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eastAsia="ISOCPEUR" w:cs="Times New Roman"/>
                                  <w:iCs/>
                                  <w:color w:val="000000"/>
                                  <w:sz w:val="36"/>
                                  <w:szCs w:val="36"/>
                                </w:rPr>
                                <w:t xml:space="preserve">КП </w:t>
                              </w:r>
                              <w:r w:rsidRPr="00FD3AC1">
                                <w:rPr>
                                  <w:rFonts w:eastAsia="ISOCPEUR" w:cs="Times New Roman"/>
                                  <w:iCs/>
                                  <w:color w:val="000000"/>
                                  <w:sz w:val="36"/>
                                  <w:szCs w:val="36"/>
                                </w:rPr>
                                <w:t>Т.29200</w:t>
                              </w:r>
                              <w:r w:rsidR="00394A42">
                                <w:rPr>
                                  <w:rFonts w:eastAsia="ISOCPEUR" w:cs="Times New Roman"/>
                                  <w:iCs/>
                                  <w:color w:val="000000"/>
                                  <w:sz w:val="36"/>
                                  <w:szCs w:val="36"/>
                                </w:rPr>
                                <w:t>5</w:t>
                              </w:r>
                              <w:r w:rsidRPr="00FD3AC1">
                                <w:rPr>
                                  <w:rFonts w:eastAsia="ISOCPEUR" w:cs="Times New Roman"/>
                                  <w:iCs/>
                                  <w:color w:val="000000"/>
                                  <w:sz w:val="36"/>
                                  <w:szCs w:val="36"/>
                                </w:rPr>
                                <w:t>.40</w:t>
                              </w:r>
                              <w:r>
                                <w:rPr>
                                  <w:rFonts w:eastAsia="ISOCPEUR" w:cs="Times New Roman"/>
                                  <w:iCs/>
                                  <w:color w:val="000000"/>
                                  <w:sz w:val="36"/>
                                  <w:szCs w:val="36"/>
                                </w:rPr>
                                <w:t>1 ПЗ</w:t>
                              </w:r>
                            </w:p>
                            <w:p w14:paraId="50ED0C81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3105956B" w14:textId="77777777" w:rsidR="00E5415B" w:rsidRDefault="00E5415B" w:rsidP="00E5415B">
                              <w:pPr>
                                <w:ind w:right="-115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30"/>
                                </w:rPr>
                                <w:t>КП Т.716007.401 ПЗ</w:t>
                              </w:r>
                            </w:p>
                            <w:p w14:paraId="3E41FA92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04367E92" w14:textId="77777777" w:rsidR="00E5415B" w:rsidRDefault="00E5415B" w:rsidP="00E5415B">
                              <w:pPr>
                                <w:ind w:right="-115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30"/>
                                </w:rPr>
                                <w:t>КП Т.716009.401 ПЗ</w:t>
                              </w:r>
                            </w:p>
                            <w:p w14:paraId="39A25E1D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2501456B" w14:textId="77777777" w:rsidR="00E5415B" w:rsidRDefault="00E5415B" w:rsidP="00E5415B">
                              <w:pPr>
                                <w:ind w:right="-115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30"/>
                                </w:rPr>
                                <w:t>КП Т.716007.401 ПЗ</w:t>
                              </w:r>
                            </w:p>
                            <w:p w14:paraId="3CD0ED44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362B29E9" w14:textId="77777777" w:rsidR="00E5415B" w:rsidRDefault="00E5415B" w:rsidP="00E5415B">
                              <w:pPr>
                                <w:ind w:right="-115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30"/>
                                </w:rPr>
                                <w:t>ОП Т.893023</w:t>
                              </w:r>
                            </w:p>
                            <w:p w14:paraId="30F3B22D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10073CB8" w14:textId="77777777" w:rsidR="00E5415B" w:rsidRDefault="00E5415B" w:rsidP="00E5415B">
                              <w:pPr>
                                <w:ind w:right="-115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30"/>
                                </w:rPr>
                                <w:t>КП Т.716007.401 ПЗ</w:t>
                              </w:r>
                            </w:p>
                            <w:p w14:paraId="00B1268E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2720C28B" w14:textId="77777777" w:rsidR="00E5415B" w:rsidRDefault="00E5415B" w:rsidP="00E5415B">
                              <w:pPr>
                                <w:ind w:right="-115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30"/>
                                </w:rPr>
                                <w:t>КП Т.716009.401 ПЗ</w:t>
                              </w:r>
                            </w:p>
                            <w:p w14:paraId="2ED427BD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1C054974" w14:textId="77777777" w:rsidR="00E5415B" w:rsidRDefault="00E5415B" w:rsidP="00E5415B">
                              <w:pPr>
                                <w:ind w:right="-115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30"/>
                                </w:rPr>
                                <w:t>КП Т.716007.401 ПЗ</w:t>
                              </w:r>
                            </w:p>
                          </w:txbxContent>
                        </v:textbox>
                      </v:rect>
                      <v:shape id="Прямая со стрелкой 41" o:spid="_x0000_s1048" type="#_x0000_t32" style="position:absolute;left:12;top:18233;width:1996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" strokeweight="2pt"/>
                      <v:shape id="Прямая со стрелкой 42" o:spid="_x0000_s1049" type="#_x0000_t32" style="position:absolute;left:25;top:17881;width:762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" strokeweight="2pt"/>
                      <v:shape id="Прямая со стрелкой 43" o:spid="_x0000_s1050" type="#_x0000_t32" style="position:absolute;left:10;top:17526;width:762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" strokeweight="1pt"/>
                      <v:shape id="Прямая со стрелкой 44" o:spid="_x0000_s1051" type="#_x0000_t32" style="position:absolute;left:10;top:18938;width:762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" strokeweight="1pt"/>
                      <v:shape id="Прямая со стрелкой 45" o:spid="_x0000_s1052" type="#_x0000_t32" style="position:absolute;left:10;top:18583;width:762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" strokeweight="1pt"/>
                      <v:group id="Группа 46" o:spid="_x0000_s1053" style="position:absolute;left:39;top:18267;width:4772;height:373" coordorigin="39,18267" coordsize="19879,24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<v:rect id="Прямоугольник 47" o:spid="_x0000_s1054" style="position:absolute;left:39;top:1826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m1H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C3vm1HwgAAANsAAAAPAAAA&#10;AAAAAAAAAAAAAAcCAABkcnMvZG93bnJldi54bWxQSwUGAAAAAAMAAwC3AAAA9gIAAAAA&#10;" filled="f" stroked="f">
                          <v:textbox inset="1pt,1pt,1pt,1pt">
                            <w:txbxContent>
                              <w:p w14:paraId="11DFA36C" w14:textId="77777777" w:rsidR="00E5415B" w:rsidRDefault="00E5415B" w:rsidP="00E5415B">
                                <w:pPr>
                                  <w:ind w:firstLine="0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4B8D31E0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02BF3316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7C17808C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2CAB657C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466122BC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177E543A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6471E4F3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00691ABE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5B33A40B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67291C9A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2F3B29AC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0BBA6A47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098BE184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56572F83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Прямоугольник 48" o:spid="_x0000_s1055" style="position:absolute;left:9200;top:18267;width:10718;height:24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fk1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xiH5NcAAAADbAAAADwAAAAAA&#10;AAAAAAAAAAAHAgAAZHJzL2Rvd25yZXYueG1sUEsFBgAAAAADAAMAtwAAAPQCAAAAAA==&#10;" filled="f" stroked="f">
                          <v:textbox inset="1pt,1pt,1pt,1pt">
                            <w:txbxContent>
                              <w:p w14:paraId="69C69505" w14:textId="6BE5AB84" w:rsidR="00E5415B" w:rsidRPr="00761AD7" w:rsidRDefault="00394A42" w:rsidP="00E5415B">
                                <w:pPr>
                                  <w:spacing w:line="276" w:lineRule="auto"/>
                                  <w:ind w:firstLine="0"/>
                                  <w:textDirection w:val="btLr"/>
                                  <w:rPr>
                                    <w:rFonts w:cs="Times New Roman"/>
                                  </w:rPr>
                                </w:pPr>
                                <w:r>
                                  <w:rPr>
                                    <w:rFonts w:eastAsia="ISOCPEUR" w:cs="Times New Roman"/>
                                    <w:i/>
                                    <w:color w:val="000000"/>
                                    <w:sz w:val="16"/>
                                  </w:rPr>
                                  <w:t>Внук</w:t>
                                </w:r>
                                <w:r w:rsidR="00E5415B" w:rsidRPr="00761AD7">
                                  <w:rPr>
                                    <w:rFonts w:eastAsia="ISOCPEUR" w:cs="Times New Roman"/>
                                    <w:i/>
                                    <w:color w:val="000000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="ISOCPEUR" w:cs="Times New Roman"/>
                                    <w:i/>
                                    <w:color w:val="000000"/>
                                    <w:sz w:val="16"/>
                                  </w:rPr>
                                  <w:t>В</w:t>
                                </w:r>
                                <w:r w:rsidR="00E5415B" w:rsidRPr="00761AD7">
                                  <w:rPr>
                                    <w:rFonts w:eastAsia="ISOCPEUR" w:cs="Times New Roman"/>
                                    <w:i/>
                                    <w:color w:val="000000"/>
                                    <w:sz w:val="16"/>
                                  </w:rPr>
                                  <w:t>.</w:t>
                                </w:r>
                                <w:r>
                                  <w:rPr>
                                    <w:rFonts w:eastAsia="ISOCPEUR" w:cs="Times New Roman"/>
                                    <w:i/>
                                    <w:color w:val="000000"/>
                                    <w:sz w:val="16"/>
                                  </w:rPr>
                                  <w:t>В</w:t>
                                </w:r>
                                <w:r w:rsidR="00E5415B" w:rsidRPr="00761AD7">
                                  <w:rPr>
                                    <w:rFonts w:eastAsia="ISOCPEUR" w:cs="Times New Roman"/>
                                    <w:i/>
                                    <w:color w:val="000000"/>
                                    <w:sz w:val="16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</v:group>
                      <v:group id="Группа 49" o:spid="_x0000_s1056" style="position:absolute;left:39;top:18599;width:4801;height:324" coordorigin="39,17644" coordsize="19999,20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<v:rect id="Прямоугольник 50" o:spid="_x0000_s1057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mPu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vY5j7sAAAADbAAAADwAAAAAA&#10;AAAAAAAAAAAHAgAAZHJzL2Rvd25yZXYueG1sUEsFBgAAAAADAAMAtwAAAPQCAAAAAA==&#10;" filled="f" stroked="f">
                          <v:textbox inset="1pt,1pt,1pt,1pt">
                            <w:txbxContent>
                              <w:p w14:paraId="024FD842" w14:textId="77777777" w:rsidR="00E5415B" w:rsidRDefault="00E5415B" w:rsidP="00E5415B">
                                <w:pPr>
                                  <w:ind w:firstLine="0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4C27FD9E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35398598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7AC6F7F9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3E2410E8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08A95B18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64184DC8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136CD5FD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515A06B4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05BFFF49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31B14978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795C520A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65C4347B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331E2D6C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27C160CD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Прямоугольник 51" o:spid="_x0000_s1058" style="position:absolute;left:9320;top:17644;width:10718;height:20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sZ1wgAAANsAAAAPAAAAZHJzL2Rvd25yZXYueG1sRI9Ba8JA&#10;FITvBf/D8oReim4iaC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DSwsZ1wgAAANsAAAAPAAAA&#10;AAAAAAAAAAAAAAcCAABkcnMvZG93bnJldi54bWxQSwUGAAAAAAMAAwC3AAAA9gIAAAAA&#10;" filled="f" stroked="f">
                          <v:textbox inset="1pt,1pt,1pt,1pt">
                            <w:txbxContent>
                              <w:p w14:paraId="40AB66C6" w14:textId="77777777" w:rsidR="00E5415B" w:rsidRPr="00761AD7" w:rsidRDefault="00E5415B" w:rsidP="00E5415B">
                                <w:pPr>
                                  <w:ind w:firstLine="0"/>
                                  <w:textDirection w:val="btLr"/>
                                  <w:rPr>
                                    <w:rFonts w:cs="Times New Roman"/>
                                  </w:rPr>
                                </w:pPr>
                                <w:r>
                                  <w:rPr>
                                    <w:rFonts w:eastAsia="ISOCPEUR" w:cs="Times New Roman"/>
                                    <w:i/>
                                    <w:color w:val="000000"/>
                                    <w:sz w:val="16"/>
                                  </w:rPr>
                                  <w:t>Коропа Е.Н.</w:t>
                                </w:r>
                              </w:p>
                            </w:txbxContent>
                          </v:textbox>
                        </v:rect>
                      </v:group>
                      <v:group id="Группа 52" o:spid="_x0000_s1059" style="position:absolute;left:39;top:18969;width:4801;height:309" coordorigin="39,1896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  <v:rect id="Прямоугольник 53" o:spid="_x0000_s1060" style="position:absolute;left:39;top:1896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P2Z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E1c/ZnEAAAA2wAAAA8A&#10;AAAAAAAAAAAAAAAABwIAAGRycy9kb3ducmV2LnhtbFBLBQYAAAAAAwADALcAAAD4AgAAAAA=&#10;" filled="f" stroked="f">
                          <v:textbox inset="1pt,1pt,1pt,1pt">
                            <w:txbxContent>
                              <w:p w14:paraId="0A928CA7" w14:textId="77777777" w:rsidR="00E5415B" w:rsidRDefault="00E5415B" w:rsidP="00E5415B">
                                <w:pPr>
                                  <w:ind w:firstLine="0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Т. контр.</w:t>
                                </w:r>
                              </w:p>
                              <w:p w14:paraId="332AAA86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06DCB7F1" w14:textId="77777777" w:rsidR="00E5415B" w:rsidRDefault="00E5415B" w:rsidP="00E5415B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Т. контр.</w:t>
                                </w:r>
                              </w:p>
                              <w:p w14:paraId="5C89432F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18E3497A" w14:textId="77777777" w:rsidR="00E5415B" w:rsidRDefault="00E5415B" w:rsidP="00E5415B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Т. контр.</w:t>
                                </w:r>
                              </w:p>
                              <w:p w14:paraId="62869A45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60D937CF" w14:textId="77777777" w:rsidR="00E5415B" w:rsidRDefault="00E5415B" w:rsidP="00E5415B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Т. контр.</w:t>
                                </w:r>
                              </w:p>
                              <w:p w14:paraId="083EEBE0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70EBA486" w14:textId="77777777" w:rsidR="00E5415B" w:rsidRDefault="00E5415B" w:rsidP="00E5415B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Т. контр.</w:t>
                                </w:r>
                              </w:p>
                              <w:p w14:paraId="1B1392B5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58EFDE21" w14:textId="77777777" w:rsidR="00E5415B" w:rsidRDefault="00E5415B" w:rsidP="00E5415B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Т. контр.</w:t>
                                </w:r>
                              </w:p>
                              <w:p w14:paraId="0529708F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21CFC5E3" w14:textId="77777777" w:rsidR="00E5415B" w:rsidRDefault="00E5415B" w:rsidP="00E5415B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Т. контр.</w:t>
                                </w:r>
                              </w:p>
                              <w:p w14:paraId="3AE76830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5A94C14B" w14:textId="77777777" w:rsidR="00E5415B" w:rsidRDefault="00E5415B" w:rsidP="00E5415B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Т. контр.</w:t>
                                </w:r>
                              </w:p>
                            </w:txbxContent>
                          </v:textbox>
                        </v:rect>
                        <v:rect id="Прямоугольник 54" o:spid="_x0000_s1061" style="position:absolute;left:9320;top:1896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WXt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K1Ze3EAAAA2wAAAA8A&#10;AAAAAAAAAAAAAAAABwIAAGRycy9kb3ducmV2LnhtbFBLBQYAAAAAAwADALcAAAD4AgAAAAA=&#10;" filled="f" stroked="f">
                          <v:textbox inset="1pt,1pt,1pt,1pt">
                            <w:txbxContent>
                              <w:p w14:paraId="17C83B81" w14:textId="77777777" w:rsidR="00E5415B" w:rsidRDefault="00E5415B" w:rsidP="00E5415B">
                                <w:pPr>
                                  <w:textDirection w:val="btLr"/>
                                </w:pPr>
                              </w:p>
                              <w:p w14:paraId="779F94DC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401EA353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726C741A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45AEF830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64743542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592C0D6D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0A0BF062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071194A8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48809539" w14:textId="77777777" w:rsidR="00E5415B" w:rsidRDefault="00E5415B" w:rsidP="00E5415B">
                                <w:pPr>
                                  <w:textDirection w:val="btLr"/>
                                </w:pPr>
                              </w:p>
                              <w:p w14:paraId="07E97B49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232B4F40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4F8C18C6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4C9F4B8E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16226872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410D996F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41C3FDC2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</v:group>
                      <v:group id="Группа 55" o:spid="_x0000_s1062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rect id="Прямоугольник 56" o:spid="_x0000_s1063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14BwgAAANs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BdK14BwgAAANsAAAAPAAAA&#10;AAAAAAAAAAAAAAcCAABkcnMvZG93bnJldi54bWxQSwUGAAAAAAMAAwC3AAAA9gIAAAAA&#10;" filled="f" stroked="f">
                          <v:textbox inset="1pt,1pt,1pt,1pt">
                            <w:txbxContent>
                              <w:p w14:paraId="16EACB6E" w14:textId="77777777" w:rsidR="00E5415B" w:rsidRDefault="00E5415B" w:rsidP="00E5415B">
                                <w:pPr>
                                  <w:ind w:firstLine="0"/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488AE72B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13D33CE8" w14:textId="77777777" w:rsidR="00E5415B" w:rsidRDefault="00E5415B" w:rsidP="00E5415B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29D4536B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5191001E" w14:textId="77777777" w:rsidR="00E5415B" w:rsidRDefault="00E5415B" w:rsidP="00E5415B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42BE6D58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1E7598C5" w14:textId="77777777" w:rsidR="00E5415B" w:rsidRDefault="00E5415B" w:rsidP="00E5415B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20728234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63F9C70D" w14:textId="77777777" w:rsidR="00E5415B" w:rsidRDefault="00E5415B" w:rsidP="00E5415B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0056267A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040EC741" w14:textId="77777777" w:rsidR="00E5415B" w:rsidRDefault="00E5415B" w:rsidP="00E5415B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45FEAD2E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56469822" w14:textId="77777777" w:rsidR="00E5415B" w:rsidRDefault="00E5415B" w:rsidP="00E5415B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6D4742EA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61DF00CB" w14:textId="77777777" w:rsidR="00E5415B" w:rsidRDefault="00E5415B" w:rsidP="00E5415B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v:textbox>
                        </v:rect>
                        <v:rect id="Прямоугольник 57" o:spid="_x0000_s1064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/ua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sAc8v8QfozR8AAAD//wMAUEsBAi0AFAAGAAgAAAAhANvh9svuAAAAhQEAABMAAAAAAAAAAAAA&#10;AAAAAAAAAFtDb250ZW50X1R5cGVzXS54bWxQSwECLQAUAAYACAAAACEAWvQsW78AAAAVAQAACwAA&#10;AAAAAAAAAAAAAAAfAQAAX3JlbHMvLnJlbHNQSwECLQAUAAYACAAAACEAMmf7msMAAADbAAAADwAA&#10;AAAAAAAAAAAAAAAHAgAAZHJzL2Rvd25yZXYueG1sUEsFBgAAAAADAAMAtwAAAPcCAAAAAA==&#10;" filled="f" stroked="f">
                          <v:textbox inset="1pt,1pt,1pt,1pt">
                            <w:txbxContent>
                              <w:p w14:paraId="432E5A44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6449B978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7B5D1778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3D5A3F7E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4A42AA00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7A80AB0C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352EDE86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621B9B8F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582BB7D5" w14:textId="77777777" w:rsidR="00E5415B" w:rsidRDefault="00E5415B" w:rsidP="00E5415B">
                                <w:pPr>
                                  <w:textDirection w:val="btLr"/>
                                </w:pPr>
                              </w:p>
                              <w:p w14:paraId="20383C06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28637D42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0BC926F8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3EE8B157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7FE827C0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0849E617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160CC538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</v:group>
                      <v:group id="Группа 58" o:spid="_x0000_s1065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    <v:rect id="Прямоугольник 59" o:spid="_x0000_s1066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MpzxAAAANsAAAAPAAAAZHJzL2Rvd25yZXYueG1sRI9La8Mw&#10;EITvhfwHsYFeSiKn0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Cy0ynPEAAAA2wAAAA8A&#10;AAAAAAAAAAAAAAAABwIAAGRycy9kb3ducmV2LnhtbFBLBQYAAAAAAwADALcAAAD4AgAAAAA=&#10;" filled="f" stroked="f">
                          <v:textbox inset="1pt,1pt,1pt,1pt">
                            <w:txbxContent>
                              <w:p w14:paraId="02F6A60D" w14:textId="77777777" w:rsidR="00E5415B" w:rsidRDefault="00E5415B" w:rsidP="00E5415B">
                                <w:pPr>
                                  <w:ind w:firstLine="0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4B4CF6BF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62A2D5CD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1BF11734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0B13F7CA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1815C851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16B28D4A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5AE31CC2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55D32640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206F550C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6A1E6122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2A8142E6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3BF03A76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  <w:p w14:paraId="09FF9098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  <w:p w14:paraId="2C5AD4E3" w14:textId="77777777" w:rsidR="00E5415B" w:rsidRDefault="00E5415B" w:rsidP="00E5415B">
                                <w:pPr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ISOCPEUR" w:eastAsia="ISOCPEUR" w:hAnsi="ISOCPEUR" w:cs="ISOCPEUR"/>
                                    <w:i/>
                                    <w:color w:val="000000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Прямоугольник 60" o:spid="_x0000_s1067" style="position:absolute;left:9320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" filled="f" stroked="f">
                          <v:textbox inset="1pt,1pt,1pt,1pt">
                            <w:txbxContent>
                              <w:p w14:paraId="33A5CEC0" w14:textId="77777777" w:rsidR="00E5415B" w:rsidRPr="00761AD7" w:rsidRDefault="00E5415B" w:rsidP="00E5415B">
                                <w:pPr>
                                  <w:ind w:firstLine="0"/>
                                  <w:textDirection w:val="btLr"/>
                                  <w:rPr>
                                    <w:rFonts w:cs="Times New Roman"/>
                                  </w:rPr>
                                </w:pPr>
                                <w:r>
                                  <w:rPr>
                                    <w:rFonts w:eastAsia="ISOCPEUR" w:cs="Times New Roman"/>
                                    <w:i/>
                                    <w:color w:val="000000"/>
                                    <w:sz w:val="16"/>
                                  </w:rPr>
                                  <w:t>Коропа Е.Н.</w:t>
                                </w:r>
                              </w:p>
                              <w:p w14:paraId="7AF95DC2" w14:textId="77777777" w:rsidR="00E5415B" w:rsidRDefault="00E5415B" w:rsidP="00E5415B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</v:group>
                      <v:shape id="Прямая со стрелкой 61" o:spid="_x0000_s1068" type="#_x0000_t32" style="position:absolute;left:14208;top:18239;width:2;height:17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" strokeweight="2pt"/>
                      <v:rect id="Прямоугольник 62" o:spid="_x0000_s1069" style="position:absolute;left:7818;top:18427;width:6292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K/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" filled="f" stroked="f">
                        <v:textbox inset="1pt,1pt,1pt,1pt">
                          <w:txbxContent>
                            <w:p w14:paraId="4B8EDCA7" w14:textId="3A68A372" w:rsidR="00E5415B" w:rsidRPr="00394A42" w:rsidRDefault="00394A42" w:rsidP="00E5415B">
                              <w:pPr>
                                <w:ind w:firstLine="0"/>
                                <w:jc w:val="center"/>
                                <w:rPr>
                                  <w:rFonts w:ascii="ISOCPEUR" w:eastAsia="ISOCPEUR" w:hAnsi="ISOCPEUR" w:cs="ISOCPEUR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394A42">
                                <w:rPr>
                                  <w:rFonts w:eastAsia="Times New Roman" w:cs="Times New Roman"/>
                                  <w:color w:val="000000"/>
                                  <w:sz w:val="18"/>
                                  <w:szCs w:val="18"/>
                                </w:rPr>
                                <w:t>РАЗРАБОТКА ЭЛЕКТРОННОГО ОРГАНАЙЗЕРА ДЛЯ ПРЕДСЕДАТЕЛЯ ЦИКЛОВОЙ КОМИССИИ ЧУО "КОЛЛЕДЖ БИЗНЕСА И ПРАВА"</w:t>
                              </w:r>
                            </w:p>
                          </w:txbxContent>
                        </v:textbox>
                      </v:rect>
                      <v:shape id="Прямая со стрелкой 63" o:spid="_x0000_s1070" type="#_x0000_t32" style="position:absolute;left:14221;top:18587;width:576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" strokeweight="2pt"/>
                      <v:shape id="Прямая со стрелкой 745397632" o:spid="_x0000_s1071" type="#_x0000_t32" style="position:absolute;left:14219;top:18939;width:5769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" strokeweight="2pt"/>
                      <v:shape id="Прямая со стрелкой 745397633" o:spid="_x0000_s1072" type="#_x0000_t32" style="position:absolute;left:17487;top:18239;width:3;height:6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" strokeweight="2pt"/>
                      <v:rect id="Прямоугольник 745397634" o:spid="_x0000_s1073" style="position:absolute;left:14295;top:18258;width:1474;height: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" filled="f" stroked="f">
                        <v:textbox inset="1pt,1pt,1pt,1pt">
                          <w:txbxContent>
                            <w:p w14:paraId="42B3D234" w14:textId="77777777" w:rsidR="00E5415B" w:rsidRDefault="00E5415B" w:rsidP="00E5415B">
                              <w:pPr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Лит.</w:t>
                              </w:r>
                            </w:p>
                            <w:p w14:paraId="0793DF13" w14:textId="77777777" w:rsidR="00E5415B" w:rsidRPr="00595A25" w:rsidRDefault="00E5415B" w:rsidP="00E5415B">
                              <w:pPr>
                                <w:spacing w:before="60"/>
                                <w:ind w:firstLine="0"/>
                                <w:jc w:val="center"/>
                                <w:textDirection w:val="btLr"/>
                                <w:rPr>
                                  <w:rFonts w:cs="Times New Roman"/>
                                </w:rPr>
                              </w:pPr>
                              <w:r w:rsidRPr="00595A25">
                                <w:rPr>
                                  <w:rFonts w:eastAsia="ISOCPEUR" w:cs="Times New Roman"/>
                                  <w:i/>
                                  <w:color w:val="000000"/>
                                  <w:sz w:val="18"/>
                                </w:rPr>
                                <w:t>У</w:t>
                              </w:r>
                            </w:p>
                            <w:p w14:paraId="4EE188A2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3D43998D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Лит.</w:t>
                              </w:r>
                            </w:p>
                            <w:p w14:paraId="656682DF" w14:textId="77777777" w:rsidR="00E5415B" w:rsidRDefault="00E5415B" w:rsidP="00E5415B">
                              <w:pPr>
                                <w:spacing w:before="12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У</w:t>
                              </w:r>
                            </w:p>
                            <w:p w14:paraId="28B79E3F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273EACAE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Лит.</w:t>
                              </w:r>
                            </w:p>
                            <w:p w14:paraId="2A73683A" w14:textId="77777777" w:rsidR="00E5415B" w:rsidRDefault="00E5415B" w:rsidP="00E5415B">
                              <w:pPr>
                                <w:spacing w:before="12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У</w:t>
                              </w:r>
                            </w:p>
                            <w:p w14:paraId="28724AD2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43AD1449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Лит.</w:t>
                              </w:r>
                            </w:p>
                            <w:p w14:paraId="61EFFE9F" w14:textId="77777777" w:rsidR="00E5415B" w:rsidRDefault="00E5415B" w:rsidP="00E5415B">
                              <w:pPr>
                                <w:spacing w:before="12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У</w:t>
                              </w:r>
                            </w:p>
                            <w:p w14:paraId="4F080C40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02CAE213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Лит.</w:t>
                              </w:r>
                            </w:p>
                            <w:p w14:paraId="3C4F98D1" w14:textId="77777777" w:rsidR="00E5415B" w:rsidRDefault="00E5415B" w:rsidP="00E5415B">
                              <w:pPr>
                                <w:spacing w:before="12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У</w:t>
                              </w:r>
                            </w:p>
                            <w:p w14:paraId="54A66052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0DCA04D5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Лит.</w:t>
                              </w:r>
                            </w:p>
                            <w:p w14:paraId="1A280718" w14:textId="77777777" w:rsidR="00E5415B" w:rsidRDefault="00E5415B" w:rsidP="00E5415B">
                              <w:pPr>
                                <w:spacing w:before="12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У</w:t>
                              </w:r>
                            </w:p>
                            <w:p w14:paraId="0CA4E18A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2C6D18FE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Лит.</w:t>
                              </w:r>
                            </w:p>
                            <w:p w14:paraId="7064820A" w14:textId="77777777" w:rsidR="00E5415B" w:rsidRDefault="00E5415B" w:rsidP="00E5415B">
                              <w:pPr>
                                <w:spacing w:before="12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У</w:t>
                              </w:r>
                            </w:p>
                            <w:p w14:paraId="5ADDBB8F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07713598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Лит.</w:t>
                              </w:r>
                            </w:p>
                            <w:p w14:paraId="1D21B720" w14:textId="77777777" w:rsidR="00E5415B" w:rsidRDefault="00E5415B" w:rsidP="00E5415B">
                              <w:pPr>
                                <w:spacing w:before="12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У</w:t>
                              </w:r>
                            </w:p>
                          </w:txbxContent>
                        </v:textbox>
                      </v:rect>
                      <v:rect id="Прямоугольник 745397635" o:spid="_x0000_s1074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" filled="f" stroked="f">
                        <v:textbox inset="1pt,1pt,1pt,1pt">
                          <w:txbxContent>
                            <w:p w14:paraId="317B153A" w14:textId="77777777" w:rsidR="00E5415B" w:rsidRDefault="00E5415B" w:rsidP="00E5415B">
                              <w:pPr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Листов</w:t>
                              </w:r>
                            </w:p>
                            <w:p w14:paraId="59EA1A4D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04FFD9B6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Листов</w:t>
                              </w:r>
                            </w:p>
                            <w:p w14:paraId="664FD782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200B7F81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Листов</w:t>
                              </w:r>
                            </w:p>
                            <w:p w14:paraId="74273334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1EE44CB3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Листов</w:t>
                              </w:r>
                            </w:p>
                            <w:p w14:paraId="375F3DC7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5BD1D176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Листов</w:t>
                              </w:r>
                            </w:p>
                            <w:p w14:paraId="1B5D715D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6AD2B9ED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Листов</w:t>
                              </w:r>
                            </w:p>
                            <w:p w14:paraId="31339B54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23DAC474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Листов</w:t>
                              </w:r>
                            </w:p>
                            <w:p w14:paraId="1AAF4EF0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52741AE3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v:textbox>
                      </v:rect>
                      <v:rect id="Прямоугольник 745397636" o:spid="_x0000_s1075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" filled="f" stroked="f">
                        <v:textbox inset="1pt,1pt,1pt,1pt">
                          <w:txbxContent>
                            <w:p w14:paraId="4B385E2A" w14:textId="24F02237" w:rsidR="00E5415B" w:rsidRPr="00B3510E" w:rsidRDefault="008A32EE" w:rsidP="00E5415B">
                              <w:pPr>
                                <w:ind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45</w:t>
                              </w:r>
                            </w:p>
                            <w:p w14:paraId="4C815A15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1969B5E4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55</w:t>
                              </w:r>
                            </w:p>
                            <w:p w14:paraId="0773B2A4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7C98E3A3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50</w:t>
                              </w:r>
                            </w:p>
                            <w:p w14:paraId="1061EEE9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18171C84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</w:p>
                            <w:p w14:paraId="49ADAC73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26BD8FF8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50</w:t>
                              </w:r>
                            </w:p>
                            <w:p w14:paraId="5148EEEA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76026E55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55</w:t>
                              </w:r>
                            </w:p>
                            <w:p w14:paraId="564F9F39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479C40B9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50</w:t>
                              </w:r>
                            </w:p>
                          </w:txbxContent>
                        </v:textbox>
                      </v:rect>
                      <v:shape id="Прямая со стрелкой 745397637" o:spid="_x0000_s1076" type="#_x0000_t32" style="position:absolute;left:14755;top:18594;width:2;height:3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" strokeweight="1pt"/>
                      <v:shape id="Прямая со стрелкой 745397638" o:spid="_x0000_s1077" type="#_x0000_t32" style="position:absolute;left:15303;top:18599;width:0;height:3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" strokeweight="1pt"/>
                      <v:rect id="Прямоугольник 745397639" o:spid="_x0000_s1078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" filled="f" stroked="f">
                        <v:textbox inset="1pt,1pt,1pt,1pt">
                          <w:txbxContent>
                            <w:p w14:paraId="506BCC14" w14:textId="77777777" w:rsidR="00E5415B" w:rsidRDefault="00E5415B" w:rsidP="00E5415B">
                              <w:pPr>
                                <w:ind w:firstLine="0"/>
                                <w:jc w:val="center"/>
                                <w:textDirection w:val="btLr"/>
                              </w:pPr>
                              <w:r w:rsidRPr="000C4454">
                                <w:rPr>
                                  <w:rFonts w:eastAsia="ISOCPEUR" w:cs="Times New Roman"/>
                                  <w:i/>
                                  <w:color w:val="000000"/>
                                  <w:sz w:val="30"/>
                                </w:rPr>
                                <w:t>КБП</w:t>
                              </w:r>
                            </w:p>
                            <w:p w14:paraId="5280F10F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37ACA577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30"/>
                                </w:rPr>
                                <w:t>КБП</w:t>
                              </w:r>
                            </w:p>
                            <w:p w14:paraId="755497F9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4957322E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30"/>
                                </w:rPr>
                                <w:t>КБП</w:t>
                              </w:r>
                            </w:p>
                            <w:p w14:paraId="312CD8F7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208C55CC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30"/>
                                </w:rPr>
                                <w:t>КБП</w:t>
                              </w:r>
                            </w:p>
                            <w:p w14:paraId="42C43353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7BF1C42D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30"/>
                                </w:rPr>
                                <w:t>КБП</w:t>
                              </w:r>
                            </w:p>
                            <w:p w14:paraId="04FFE810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68766F13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30"/>
                                </w:rPr>
                                <w:t>КБП</w:t>
                              </w:r>
                            </w:p>
                            <w:p w14:paraId="22900DC3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0B6CADDC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30"/>
                                </w:rPr>
                                <w:t>КБП</w:t>
                              </w:r>
                            </w:p>
                            <w:p w14:paraId="6356975A" w14:textId="77777777" w:rsidR="00E5415B" w:rsidRDefault="00E5415B" w:rsidP="00E5415B">
                              <w:pPr>
                                <w:spacing w:line="275" w:lineRule="auto"/>
                                <w:textDirection w:val="btLr"/>
                              </w:pPr>
                            </w:p>
                            <w:p w14:paraId="0BF94E03" w14:textId="77777777" w:rsidR="00E5415B" w:rsidRDefault="00E5415B" w:rsidP="00E5415B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30"/>
                                </w:rPr>
                                <w:t>КБП</w:t>
                              </w:r>
                            </w:p>
                          </w:txbxContent>
                        </v:textbox>
                      </v:rect>
                    </v:group>
                    <w10:wrap anchorx="margin" anchory="margin"/>
                  </v:group>
                </w:pict>
              </mc:Fallback>
            </mc:AlternateContent>
          </w:r>
          <w:r w:rsidR="00D25CB5" w:rsidRPr="00D25CB5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DD6863D" w14:textId="1FF64307" w:rsidR="00962076" w:rsidRDefault="00D25CB5" w:rsidP="00EB19F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161117" w:history="1">
            <w:r w:rsidR="00962076" w:rsidRPr="00D65053">
              <w:rPr>
                <w:rStyle w:val="ae"/>
                <w:noProof/>
              </w:rPr>
              <w:t>Введение</w:t>
            </w:r>
            <w:r w:rsidR="00962076">
              <w:rPr>
                <w:noProof/>
                <w:webHidden/>
              </w:rPr>
              <w:tab/>
            </w:r>
            <w:r w:rsidR="00EB19F8">
              <w:rPr>
                <w:noProof/>
                <w:webHidden/>
              </w:rPr>
              <w:tab/>
            </w:r>
            <w:r w:rsidR="00962076">
              <w:rPr>
                <w:noProof/>
                <w:webHidden/>
              </w:rPr>
              <w:fldChar w:fldCharType="begin"/>
            </w:r>
            <w:r w:rsidR="00962076">
              <w:rPr>
                <w:noProof/>
                <w:webHidden/>
              </w:rPr>
              <w:instrText xml:space="preserve"> PAGEREF _Toc199161117 \h </w:instrText>
            </w:r>
            <w:r w:rsidR="00962076">
              <w:rPr>
                <w:noProof/>
                <w:webHidden/>
              </w:rPr>
            </w:r>
            <w:r w:rsidR="00962076">
              <w:rPr>
                <w:noProof/>
                <w:webHidden/>
              </w:rPr>
              <w:fldChar w:fldCharType="separate"/>
            </w:r>
            <w:r w:rsidR="00962076">
              <w:rPr>
                <w:noProof/>
                <w:webHidden/>
              </w:rPr>
              <w:t>4</w:t>
            </w:r>
            <w:r w:rsidR="00962076">
              <w:rPr>
                <w:noProof/>
                <w:webHidden/>
              </w:rPr>
              <w:fldChar w:fldCharType="end"/>
            </w:r>
          </w:hyperlink>
        </w:p>
        <w:p w14:paraId="09E8B0A6" w14:textId="45761F1C" w:rsidR="00962076" w:rsidRDefault="00962076" w:rsidP="00EB19F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18" w:history="1">
            <w:r w:rsidRPr="00D65053">
              <w:rPr>
                <w:rStyle w:val="ae"/>
                <w:noProof/>
              </w:rPr>
              <w:t>1 Описание задачи</w:t>
            </w:r>
            <w:r>
              <w:rPr>
                <w:noProof/>
                <w:webHidden/>
              </w:rPr>
              <w:tab/>
            </w:r>
            <w:r w:rsidR="00EB19F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D85A7" w14:textId="16BD064F" w:rsidR="00962076" w:rsidRDefault="00962076" w:rsidP="00EB19F8">
          <w:pPr>
            <w:pStyle w:val="21"/>
            <w:tabs>
              <w:tab w:val="righ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19" w:history="1">
            <w:r w:rsidRPr="00D65053">
              <w:rPr>
                <w:rStyle w:val="ae"/>
                <w:noProof/>
              </w:rPr>
              <w:t>1.1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D3E18" w14:textId="6D36AC5F" w:rsidR="00962076" w:rsidRDefault="00962076" w:rsidP="00EB19F8">
          <w:pPr>
            <w:pStyle w:val="21"/>
            <w:tabs>
              <w:tab w:val="righ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20" w:history="1">
            <w:r w:rsidRPr="00D65053">
              <w:rPr>
                <w:rStyle w:val="ae"/>
                <w:noProof/>
              </w:rPr>
              <w:t>1.2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4042C" w14:textId="5F945E85" w:rsidR="00962076" w:rsidRDefault="00962076" w:rsidP="00EB19F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21" w:history="1">
            <w:r w:rsidRPr="00D65053">
              <w:rPr>
                <w:rStyle w:val="ae"/>
                <w:noProof/>
              </w:rPr>
              <w:t>2 Проектирование системы</w:t>
            </w:r>
            <w:r>
              <w:rPr>
                <w:noProof/>
                <w:webHidden/>
              </w:rPr>
              <w:tab/>
            </w:r>
            <w:r w:rsidR="00EB19F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0E3B9" w14:textId="2D98CF39" w:rsidR="00962076" w:rsidRDefault="00962076" w:rsidP="00EB19F8">
          <w:pPr>
            <w:pStyle w:val="21"/>
            <w:tabs>
              <w:tab w:val="righ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22" w:history="1">
            <w:r w:rsidRPr="00D65053">
              <w:rPr>
                <w:rStyle w:val="ae"/>
                <w:noProof/>
              </w:rPr>
              <w:t>2.1 Требования к приложению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D24F2" w14:textId="7589D128" w:rsidR="00962076" w:rsidRDefault="00962076" w:rsidP="00EB19F8">
          <w:pPr>
            <w:pStyle w:val="21"/>
            <w:tabs>
              <w:tab w:val="righ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23" w:history="1">
            <w:r w:rsidRPr="00D65053">
              <w:rPr>
                <w:rStyle w:val="ae"/>
                <w:noProof/>
              </w:rPr>
              <w:t>2.2 Проектирование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F31C1" w14:textId="61CA8C25" w:rsidR="00962076" w:rsidRDefault="00962076" w:rsidP="00EB19F8">
          <w:pPr>
            <w:pStyle w:val="21"/>
            <w:tabs>
              <w:tab w:val="righ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24" w:history="1">
            <w:r w:rsidRPr="00D65053">
              <w:rPr>
                <w:rStyle w:val="ae"/>
                <w:rFonts w:cs="Times New Roman"/>
                <w:noProof/>
              </w:rPr>
              <w:t>Основные сущности системы: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48AC9" w14:textId="4899C4A1" w:rsidR="00962076" w:rsidRDefault="00962076" w:rsidP="00EB19F8">
          <w:pPr>
            <w:pStyle w:val="21"/>
            <w:tabs>
              <w:tab w:val="righ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25" w:history="1">
            <w:r w:rsidRPr="00D65053">
              <w:rPr>
                <w:rStyle w:val="ae"/>
                <w:noProof/>
              </w:rPr>
              <w:t>2.3 Концептуальный прототип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D1A69" w14:textId="39F2BC6C" w:rsidR="00962076" w:rsidRDefault="00962076" w:rsidP="00EB19F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26" w:history="1">
            <w:r w:rsidRPr="00D65053">
              <w:rPr>
                <w:rStyle w:val="ae"/>
                <w:noProof/>
              </w:rPr>
              <w:t>3 Описание реализации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AFC5E" w14:textId="57ECA848" w:rsidR="00962076" w:rsidRDefault="00962076" w:rsidP="00EB19F8">
          <w:pPr>
            <w:pStyle w:val="21"/>
            <w:tabs>
              <w:tab w:val="righ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27" w:history="1">
            <w:r w:rsidRPr="00D65053">
              <w:rPr>
                <w:rStyle w:val="ae"/>
                <w:noProof/>
              </w:rPr>
              <w:t>3.1 Инструменты разработки и применяемые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09443" w14:textId="20D7A862" w:rsidR="00962076" w:rsidRDefault="00962076" w:rsidP="00EB19F8">
          <w:pPr>
            <w:pStyle w:val="21"/>
            <w:tabs>
              <w:tab w:val="righ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28" w:history="1">
            <w:r w:rsidRPr="00D65053">
              <w:rPr>
                <w:rStyle w:val="ae"/>
                <w:noProof/>
              </w:rPr>
              <w:t>3.2 Порядок авторизации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4C0AE" w14:textId="20771B87" w:rsidR="00962076" w:rsidRDefault="00962076" w:rsidP="00EB19F8">
          <w:pPr>
            <w:pStyle w:val="21"/>
            <w:tabs>
              <w:tab w:val="righ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29" w:history="1">
            <w:r w:rsidRPr="00D65053">
              <w:rPr>
                <w:rStyle w:val="ae"/>
                <w:noProof/>
              </w:rPr>
              <w:t>3.3 Организация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0B419" w14:textId="07CCC0A7" w:rsidR="00962076" w:rsidRDefault="00962076" w:rsidP="00EB19F8">
          <w:pPr>
            <w:pStyle w:val="21"/>
            <w:tabs>
              <w:tab w:val="righ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30" w:history="1">
            <w:r w:rsidRPr="00D65053">
              <w:rPr>
                <w:rStyle w:val="ae"/>
                <w:noProof/>
              </w:rPr>
              <w:t>3.4 Функции: логическая и физическая организация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9D13E" w14:textId="7FE822E3" w:rsidR="00962076" w:rsidRDefault="00962076" w:rsidP="00EB19F8">
          <w:pPr>
            <w:pStyle w:val="21"/>
            <w:tabs>
              <w:tab w:val="righ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31" w:history="1">
            <w:r w:rsidRPr="00D65053">
              <w:rPr>
                <w:rStyle w:val="ae"/>
                <w:noProof/>
              </w:rPr>
              <w:t>3.5 Входные и 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CE6CD" w14:textId="5D01E84E" w:rsidR="00962076" w:rsidRDefault="00962076" w:rsidP="00EB19F8">
          <w:pPr>
            <w:pStyle w:val="21"/>
            <w:tabs>
              <w:tab w:val="righ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32" w:history="1">
            <w:r w:rsidRPr="00D65053">
              <w:rPr>
                <w:rStyle w:val="ae"/>
                <w:noProof/>
              </w:rPr>
              <w:t>3.6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F37E9" w14:textId="034D314C" w:rsidR="00962076" w:rsidRDefault="00962076" w:rsidP="00EB19F8">
          <w:pPr>
            <w:pStyle w:val="21"/>
            <w:tabs>
              <w:tab w:val="righ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33" w:history="1">
            <w:r w:rsidRPr="00D65053">
              <w:rPr>
                <w:rStyle w:val="ae"/>
                <w:noProof/>
              </w:rPr>
              <w:t>3.7 Описание справочной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0E626" w14:textId="59FAFCFD" w:rsidR="00962076" w:rsidRDefault="00962076" w:rsidP="00EB19F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34" w:history="1">
            <w:r w:rsidRPr="00D65053">
              <w:rPr>
                <w:rStyle w:val="ae"/>
                <w:noProof/>
              </w:rPr>
              <w:t>4 Применение</w:t>
            </w:r>
            <w:r>
              <w:rPr>
                <w:noProof/>
                <w:webHidden/>
              </w:rPr>
              <w:tab/>
            </w:r>
            <w:r w:rsidR="00EB19F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A0711" w14:textId="1BE2D0BA" w:rsidR="00962076" w:rsidRDefault="00962076" w:rsidP="00EB19F8">
          <w:pPr>
            <w:pStyle w:val="21"/>
            <w:tabs>
              <w:tab w:val="righ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35" w:history="1">
            <w:r w:rsidRPr="00D65053">
              <w:rPr>
                <w:rStyle w:val="ae"/>
                <w:noProof/>
              </w:rPr>
              <w:t>4.1 Назначение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DC0B0" w14:textId="21FF826D" w:rsidR="00962076" w:rsidRDefault="00962076" w:rsidP="00EB19F8">
          <w:pPr>
            <w:pStyle w:val="21"/>
            <w:tabs>
              <w:tab w:val="righ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36" w:history="1">
            <w:r w:rsidRPr="00D65053">
              <w:rPr>
                <w:rStyle w:val="ae"/>
                <w:noProof/>
              </w:rPr>
              <w:t>4.2 Условия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5EB8A" w14:textId="0CC86C9A" w:rsidR="00962076" w:rsidRDefault="00962076" w:rsidP="00EB19F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37" w:history="1">
            <w:r w:rsidRPr="00D65053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 w:rsidR="00EB19F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9F18A" w14:textId="51626C47" w:rsidR="00962076" w:rsidRDefault="00962076" w:rsidP="00EB19F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38" w:history="1">
            <w:r w:rsidRPr="00D65053">
              <w:rPr>
                <w:rStyle w:val="ae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3FDE6" w14:textId="77DD4F40" w:rsidR="00962076" w:rsidRDefault="00962076" w:rsidP="00EB19F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39" w:history="1">
            <w:r w:rsidRPr="00D65053">
              <w:rPr>
                <w:rStyle w:val="ae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 w:rsidR="00EB19F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00DF6" w14:textId="45696891" w:rsidR="00962076" w:rsidRDefault="00962076" w:rsidP="00EB19F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9161140" w:history="1">
            <w:r w:rsidRPr="00D65053">
              <w:rPr>
                <w:rStyle w:val="ae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 w:rsidR="00EB19F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_Toc199161140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71BDC" w14:textId="61C4730D" w:rsidR="00D25CB5" w:rsidRDefault="00D25CB5" w:rsidP="00EB19F8">
          <w:pPr>
            <w:ind w:firstLine="0"/>
          </w:pPr>
          <w:r>
            <w:fldChar w:fldCharType="end"/>
          </w:r>
        </w:p>
      </w:sdtContent>
    </w:sdt>
    <w:p w14:paraId="0A9765DC" w14:textId="40CF9466" w:rsidR="000819C1" w:rsidRDefault="00E5415B" w:rsidP="000819C1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1A2CAE" wp14:editId="0AD6C9DE">
                <wp:simplePos x="0" y="0"/>
                <wp:positionH relativeFrom="column">
                  <wp:posOffset>5669915</wp:posOffset>
                </wp:positionH>
                <wp:positionV relativeFrom="paragraph">
                  <wp:posOffset>4665345</wp:posOffset>
                </wp:positionV>
                <wp:extent cx="464820" cy="352425"/>
                <wp:effectExtent l="0" t="0" r="11430" b="2857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3524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40D085" id="Прямоугольник 14" o:spid="_x0000_s1026" style="position:absolute;margin-left:446.45pt;margin-top:367.35pt;width:36.6pt;height:27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" fillcolor="white [3201]" strokecolor="white [3212]" strokeweight="1pt"/>
            </w:pict>
          </mc:Fallback>
        </mc:AlternateContent>
      </w:r>
      <w:r w:rsidR="0072578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A52842" wp14:editId="400C0DFA">
                <wp:simplePos x="0" y="0"/>
                <wp:positionH relativeFrom="column">
                  <wp:posOffset>5674360</wp:posOffset>
                </wp:positionH>
                <wp:positionV relativeFrom="paragraph">
                  <wp:posOffset>9178867</wp:posOffset>
                </wp:positionV>
                <wp:extent cx="464820" cy="352425"/>
                <wp:effectExtent l="0" t="0" r="11430" b="2857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3524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E7E002" id="Прямоугольник 1" o:spid="_x0000_s1026" style="position:absolute;margin-left:446.8pt;margin-top:722.75pt;width:36.6pt;height:2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" fillcolor="white [3201]" strokecolor="white [3212]" strokeweight="1pt"/>
            </w:pict>
          </mc:Fallback>
        </mc:AlternateContent>
      </w:r>
    </w:p>
    <w:p w14:paraId="4F25C9AB" w14:textId="506C5A8E" w:rsidR="000819C1" w:rsidRDefault="000819C1" w:rsidP="005F2D5A">
      <w:pPr>
        <w:pStyle w:val="1"/>
        <w:numPr>
          <w:ilvl w:val="0"/>
          <w:numId w:val="0"/>
        </w:numPr>
        <w:spacing w:after="560"/>
        <w:ind w:left="709"/>
      </w:pPr>
      <w:bookmarkStart w:id="0" w:name="_Toc196203055"/>
      <w:bookmarkStart w:id="1" w:name="_Toc196203075"/>
      <w:bookmarkStart w:id="2" w:name="_Toc196203356"/>
      <w:bookmarkStart w:id="3" w:name="_Toc196203424"/>
      <w:bookmarkStart w:id="4" w:name="_Toc196203450"/>
      <w:bookmarkStart w:id="5" w:name="_Toc196203845"/>
      <w:bookmarkStart w:id="6" w:name="_Toc196289807"/>
      <w:bookmarkStart w:id="7" w:name="_Toc196290017"/>
      <w:bookmarkStart w:id="8" w:name="_Toc199161117"/>
      <w:r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DB9E406" w14:textId="77777777" w:rsidR="00722213" w:rsidRPr="00722213" w:rsidRDefault="00722213" w:rsidP="00722213">
      <w:pPr>
        <w:rPr>
          <w:rFonts w:eastAsia="Times New Roman" w:cs="Times New Roman"/>
          <w:szCs w:val="28"/>
          <w:lang w:eastAsia="ru-RU"/>
        </w:rPr>
      </w:pPr>
      <w:bookmarkStart w:id="9" w:name="_Toc196203056"/>
      <w:bookmarkStart w:id="10" w:name="_Toc196203076"/>
      <w:bookmarkStart w:id="11" w:name="_Toc196203357"/>
      <w:bookmarkStart w:id="12" w:name="_Toc196203425"/>
      <w:bookmarkStart w:id="13" w:name="_Toc196203451"/>
      <w:bookmarkStart w:id="14" w:name="_Toc196203846"/>
      <w:r w:rsidRPr="00722213">
        <w:rPr>
          <w:rFonts w:eastAsia="Times New Roman" w:cs="Times New Roman"/>
          <w:szCs w:val="28"/>
          <w:lang w:eastAsia="ru-RU"/>
        </w:rPr>
        <w:t>В современных образовательных учреждениях одной из ключевых задач становится эффективное управление данными о преподавателях, их дисциплинах, планах работ и выдаваемых заданиях. Решение этой задачи способствует прозрачности процессов, оптимизации планирования и формированию необходимой документации. Основной целью разработки является создание системы, автоматизирующей ведение базы данных преподавателей, дисциплин, планов работ и заданий, а также обеспечивающей безопасность данных и удобство взаимодействия с системой.</w:t>
      </w:r>
    </w:p>
    <w:p w14:paraId="6F6DA879" w14:textId="77777777" w:rsidR="00722213" w:rsidRPr="00722213" w:rsidRDefault="00722213" w:rsidP="00722213">
      <w:pPr>
        <w:rPr>
          <w:rFonts w:eastAsia="Times New Roman" w:cs="Times New Roman"/>
          <w:szCs w:val="28"/>
          <w:lang w:eastAsia="ru-RU"/>
        </w:rPr>
      </w:pPr>
      <w:r w:rsidRPr="00722213">
        <w:rPr>
          <w:rFonts w:eastAsia="Times New Roman" w:cs="Times New Roman"/>
          <w:szCs w:val="28"/>
          <w:lang w:eastAsia="ru-RU"/>
        </w:rPr>
        <w:t>Актуальность проекта определяется необходимостью внедрения современных цифровых решений в образовательную среду. Автоматизация учета и управления информацией позволяет снизить временные затраты, минимизировать вероятность ошибок при работе с данными и повысить удобство эксплуатации программного средства. Таким образом, внедрение данной системы имеет значимое практическое значение и способствует совершенствованию учебной и административной деятельности.</w:t>
      </w:r>
    </w:p>
    <w:p w14:paraId="5CE5122E" w14:textId="77777777" w:rsidR="00722213" w:rsidRPr="00722213" w:rsidRDefault="00722213" w:rsidP="00722213">
      <w:pPr>
        <w:rPr>
          <w:rFonts w:eastAsia="Times New Roman" w:cs="Times New Roman"/>
          <w:szCs w:val="28"/>
          <w:lang w:eastAsia="ru-RU"/>
        </w:rPr>
      </w:pPr>
      <w:r w:rsidRPr="00722213">
        <w:rPr>
          <w:rFonts w:eastAsia="Times New Roman" w:cs="Times New Roman"/>
          <w:szCs w:val="28"/>
          <w:lang w:eastAsia="ru-RU"/>
        </w:rPr>
        <w:t>В рамках выполнения курсового проекта будет подготовлена пояснительная записка, включающая четыре раздела.</w:t>
      </w:r>
    </w:p>
    <w:p w14:paraId="5AF76206" w14:textId="77777777" w:rsidR="00722213" w:rsidRPr="00722213" w:rsidRDefault="00722213" w:rsidP="00722213">
      <w:pPr>
        <w:rPr>
          <w:rFonts w:eastAsia="Times New Roman" w:cs="Times New Roman"/>
          <w:szCs w:val="28"/>
          <w:lang w:eastAsia="ru-RU"/>
        </w:rPr>
      </w:pPr>
      <w:r w:rsidRPr="00722213">
        <w:rPr>
          <w:rFonts w:eastAsia="Times New Roman" w:cs="Times New Roman"/>
          <w:szCs w:val="28"/>
          <w:lang w:eastAsia="ru-RU"/>
        </w:rPr>
        <w:t>В первом разделе «Описание задачи» рассматривается предметная область и формулируется основная задача, решаемая в ходе разработки. Особое внимание уделяется анализу существующих аналогов, а также определяются требования к безопасности и периодичности использования системы.</w:t>
      </w:r>
    </w:p>
    <w:p w14:paraId="5F786EEC" w14:textId="77777777" w:rsidR="00722213" w:rsidRPr="00722213" w:rsidRDefault="00722213" w:rsidP="00722213">
      <w:pPr>
        <w:rPr>
          <w:rFonts w:eastAsia="Times New Roman" w:cs="Times New Roman"/>
          <w:szCs w:val="28"/>
          <w:lang w:eastAsia="ru-RU"/>
        </w:rPr>
      </w:pPr>
      <w:r w:rsidRPr="00722213">
        <w:rPr>
          <w:rFonts w:eastAsia="Times New Roman" w:cs="Times New Roman"/>
          <w:szCs w:val="28"/>
          <w:lang w:eastAsia="ru-RU"/>
        </w:rPr>
        <w:t>Во втором разделе «Проектирование системы» формулируются требования к функционалу приложения, моделируется архитектура программного средства, описывается структура базы данных, а также представляется концептуальный прототип пользовательского интерфейса с учетом организации меню, кнопочных форм и справочной системы.</w:t>
      </w:r>
    </w:p>
    <w:p w14:paraId="2A443F68" w14:textId="77777777" w:rsidR="00722213" w:rsidRPr="00722213" w:rsidRDefault="00722213" w:rsidP="00722213">
      <w:pPr>
        <w:rPr>
          <w:rFonts w:eastAsia="Times New Roman" w:cs="Times New Roman"/>
          <w:szCs w:val="28"/>
          <w:lang w:eastAsia="ru-RU"/>
        </w:rPr>
      </w:pPr>
      <w:r w:rsidRPr="00722213">
        <w:rPr>
          <w:rFonts w:eastAsia="Times New Roman" w:cs="Times New Roman"/>
          <w:szCs w:val="28"/>
          <w:lang w:eastAsia="ru-RU"/>
        </w:rPr>
        <w:t>Третий раздел «Описание реализации программного средства» посвящён выбору инструментов и технологий разработки, описанию структуры данных, реализации ключевых функций - таких как поиск, добавление, редактирование и удаление записей, выдача и управление заданиями, автоматизация создания шаблонов протоколов. В разделе также рассматриваются вопросы тестирования системы и подготовки справочной документации.</w:t>
      </w:r>
    </w:p>
    <w:p w14:paraId="1741534C" w14:textId="77777777" w:rsidR="00722213" w:rsidRPr="00722213" w:rsidRDefault="00722213" w:rsidP="00722213">
      <w:pPr>
        <w:rPr>
          <w:rFonts w:eastAsia="Times New Roman" w:cs="Times New Roman"/>
          <w:szCs w:val="28"/>
          <w:lang w:eastAsia="ru-RU"/>
        </w:rPr>
      </w:pPr>
      <w:r w:rsidRPr="00722213">
        <w:rPr>
          <w:rFonts w:eastAsia="Times New Roman" w:cs="Times New Roman"/>
          <w:szCs w:val="28"/>
          <w:lang w:eastAsia="ru-RU"/>
        </w:rPr>
        <w:t>Четвертый раздел «Применение» содержит информацию о назначении системы и условиях её использования, демонстрируя сферы применения и влияние на организационные процессы образовательного учреждения.</w:t>
      </w:r>
    </w:p>
    <w:p w14:paraId="6E6F19E4" w14:textId="086C24B6" w:rsidR="0072578B" w:rsidRPr="00722213" w:rsidRDefault="00722213" w:rsidP="00722213">
      <w:pPr>
        <w:rPr>
          <w:rFonts w:eastAsia="Times New Roman" w:cs="Times New Roman"/>
          <w:szCs w:val="28"/>
          <w:lang w:eastAsia="ru-RU"/>
        </w:rPr>
      </w:pPr>
      <w:r w:rsidRPr="00722213">
        <w:rPr>
          <w:rFonts w:eastAsia="Times New Roman" w:cs="Times New Roman"/>
          <w:szCs w:val="28"/>
          <w:lang w:eastAsia="ru-RU"/>
        </w:rPr>
        <w:t>В заключении проводится анализ разработанного программного средства, сопоставление поставленных задач с достигнутыми результатами, а также рассматриваются возможные несоответствия и направления дальнейшего развития системы.</w:t>
      </w:r>
    </w:p>
    <w:p w14:paraId="4A6864E9" w14:textId="375E83FC" w:rsidR="0072578B" w:rsidRDefault="0072578B" w:rsidP="0072578B">
      <w:r>
        <w:t xml:space="preserve">Приложение А </w:t>
      </w:r>
      <w:r w:rsidR="00A23BA0">
        <w:t>содержит</w:t>
      </w:r>
      <w:r>
        <w:t xml:space="preserve"> текст программы.</w:t>
      </w:r>
    </w:p>
    <w:p w14:paraId="18FFD83C" w14:textId="7FCFDDEE" w:rsidR="006551C7" w:rsidRDefault="006551C7" w:rsidP="0072578B">
      <w:r>
        <w:lastRenderedPageBreak/>
        <w:t xml:space="preserve">Приложение Б </w:t>
      </w:r>
      <w:r w:rsidR="00A23BA0">
        <w:t>содержит</w:t>
      </w:r>
      <w:r>
        <w:t xml:space="preserve"> изображения с результатами работы программы.</w:t>
      </w:r>
    </w:p>
    <w:p w14:paraId="7237E926" w14:textId="171B6ADE" w:rsidR="006551C7" w:rsidRPr="0072578B" w:rsidRDefault="006551C7" w:rsidP="0072578B">
      <w:r>
        <w:t>В графической части представлены диаграммы вариантов использования, деятельности и классов.</w:t>
      </w:r>
    </w:p>
    <w:p w14:paraId="32C7F0B1" w14:textId="5272A6C2" w:rsidR="000819C1" w:rsidRDefault="000819C1" w:rsidP="0072578B">
      <w:pPr>
        <w:pStyle w:val="1"/>
        <w:spacing w:after="280"/>
      </w:pPr>
      <w:bookmarkStart w:id="15" w:name="_Toc196289808"/>
      <w:bookmarkStart w:id="16" w:name="_Toc196290018"/>
      <w:bookmarkStart w:id="17" w:name="_Toc199161118"/>
      <w:r>
        <w:lastRenderedPageBreak/>
        <w:t>Описание задачи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5BF6E836" w14:textId="003EE9A8" w:rsidR="000819C1" w:rsidRDefault="000819C1" w:rsidP="0072578B">
      <w:pPr>
        <w:pStyle w:val="2"/>
        <w:spacing w:after="560"/>
      </w:pPr>
      <w:bookmarkStart w:id="18" w:name="_Toc196203057"/>
      <w:bookmarkStart w:id="19" w:name="_Toc196203077"/>
      <w:bookmarkStart w:id="20" w:name="_Toc196203358"/>
      <w:bookmarkStart w:id="21" w:name="_Toc196203426"/>
      <w:bookmarkStart w:id="22" w:name="_Toc196203452"/>
      <w:bookmarkStart w:id="23" w:name="_Toc196203847"/>
      <w:bookmarkStart w:id="24" w:name="_Toc196289809"/>
      <w:bookmarkStart w:id="25" w:name="_Toc196290019"/>
      <w:bookmarkStart w:id="26" w:name="_Toc199161119"/>
      <w:r>
        <w:t>Анализ предметной области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33491A25" w14:textId="77777777" w:rsidR="004024F1" w:rsidRDefault="00AF7F3E" w:rsidP="00722213">
      <w:r w:rsidRPr="00722213">
        <w:t>В рамках данной системы исследуются про</w:t>
      </w:r>
      <w:r w:rsidRPr="004024F1">
        <w:rPr>
          <w:highlight w:val="yellow"/>
        </w:rPr>
        <w:t xml:space="preserve">цессы учёта рабочих </w:t>
      </w:r>
      <w:r w:rsidR="00722213" w:rsidRPr="004024F1">
        <w:rPr>
          <w:highlight w:val="yellow"/>
        </w:rPr>
        <w:t>часов.</w:t>
      </w:r>
      <w:r w:rsidRPr="00722213">
        <w:t xml:space="preserve"> </w:t>
      </w:r>
    </w:p>
    <w:p w14:paraId="4A62249C" w14:textId="18367CE4" w:rsidR="004024F1" w:rsidRDefault="004024F1" w:rsidP="00722213">
      <w:r w:rsidRPr="004024F1">
        <w:rPr>
          <w:highlight w:val="yellow"/>
        </w:rPr>
        <w:t>Кто такой председатель ЦК, какие функции входят в его обязанности, что такое планы, протоколы, что такое учебный предмет</w:t>
      </w:r>
      <w:proofErr w:type="gramStart"/>
      <w:r w:rsidRPr="004024F1">
        <w:rPr>
          <w:highlight w:val="yellow"/>
        </w:rPr>
        <w:t>, В рамках</w:t>
      </w:r>
      <w:proofErr w:type="gramEnd"/>
      <w:r w:rsidRPr="004024F1">
        <w:rPr>
          <w:highlight w:val="yellow"/>
        </w:rPr>
        <w:t xml:space="preserve"> учебного предмета каждый преподаватель должен _ учебная программа, КТП, ОКР, литература.</w:t>
      </w:r>
    </w:p>
    <w:p w14:paraId="29B64E95" w14:textId="167CBCC2" w:rsidR="00722213" w:rsidRPr="00722213" w:rsidRDefault="00722213" w:rsidP="00722213">
      <w:r w:rsidRPr="00722213">
        <w:t>В рамках системы исследуются процессы управления данными преподавателей, их дисциплинами, планами работ и заданиями, включающие:</w:t>
      </w:r>
    </w:p>
    <w:p w14:paraId="51F17F19" w14:textId="57766652" w:rsidR="00722213" w:rsidRPr="00722213" w:rsidRDefault="00A36EAB" w:rsidP="00F67932">
      <w:pPr>
        <w:pStyle w:val="ad"/>
        <w:numPr>
          <w:ilvl w:val="0"/>
          <w:numId w:val="5"/>
        </w:numPr>
        <w:ind w:left="0" w:firstLine="709"/>
        <w:rPr>
          <w:rFonts w:eastAsia="Times New Roman"/>
          <w:lang w:eastAsia="ru-RU"/>
        </w:rPr>
      </w:pPr>
      <w:r w:rsidRPr="004024F1">
        <w:rPr>
          <w:rFonts w:eastAsia="Times New Roman"/>
          <w:highlight w:val="yellow"/>
          <w:lang w:eastAsia="ru-RU"/>
        </w:rPr>
        <w:t>Р</w:t>
      </w:r>
      <w:r>
        <w:rPr>
          <w:rFonts w:eastAsia="Times New Roman"/>
          <w:lang w:eastAsia="ru-RU"/>
        </w:rPr>
        <w:t xml:space="preserve">егистрация преподавателей </w:t>
      </w:r>
      <w:r w:rsidR="00722213" w:rsidRPr="00722213">
        <w:rPr>
          <w:rFonts w:eastAsia="Times New Roman"/>
          <w:lang w:eastAsia="ru-RU"/>
        </w:rPr>
        <w:t>для авторизованного доступа в систему с использованием заранее выданных паролей;</w:t>
      </w:r>
    </w:p>
    <w:p w14:paraId="38A5BB2C" w14:textId="07FB6AC5" w:rsidR="00722213" w:rsidRPr="00722213" w:rsidRDefault="00A36EAB" w:rsidP="00F67932">
      <w:pPr>
        <w:pStyle w:val="ad"/>
        <w:numPr>
          <w:ilvl w:val="0"/>
          <w:numId w:val="5"/>
        </w:numPr>
        <w:ind w:left="0" w:firstLine="709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Ведение базы данных </w:t>
      </w:r>
      <w:r w:rsidR="00722213" w:rsidRPr="00722213">
        <w:rPr>
          <w:rFonts w:eastAsia="Times New Roman"/>
          <w:lang w:eastAsia="ru-RU"/>
        </w:rPr>
        <w:t>преподавателей, дисциплин и планов работ (добавление, редактирование, удаление записей);</w:t>
      </w:r>
    </w:p>
    <w:p w14:paraId="490A5FB3" w14:textId="6DD261DD" w:rsidR="00722213" w:rsidRPr="00722213" w:rsidRDefault="00A36EAB" w:rsidP="00F67932">
      <w:pPr>
        <w:pStyle w:val="ad"/>
        <w:numPr>
          <w:ilvl w:val="0"/>
          <w:numId w:val="5"/>
        </w:numPr>
        <w:ind w:left="0" w:firstLine="709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Управление заданиями с</w:t>
      </w:r>
      <w:r w:rsidR="00722213" w:rsidRPr="00722213">
        <w:rPr>
          <w:rFonts w:eastAsia="Times New Roman"/>
          <w:lang w:eastAsia="ru-RU"/>
        </w:rPr>
        <w:t xml:space="preserve"> установлением сроков сдачи, включая их выдачу, корректировку и удаление;</w:t>
      </w:r>
    </w:p>
    <w:p w14:paraId="2E063244" w14:textId="783D2D9E" w:rsidR="00722213" w:rsidRPr="00722213" w:rsidRDefault="00A36EAB" w:rsidP="00F67932">
      <w:pPr>
        <w:pStyle w:val="ad"/>
        <w:numPr>
          <w:ilvl w:val="0"/>
          <w:numId w:val="5"/>
        </w:numPr>
        <w:ind w:left="0" w:firstLine="709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Формирование и редактирование планов работ </w:t>
      </w:r>
      <w:r w:rsidR="00722213" w:rsidRPr="00722213">
        <w:rPr>
          <w:rFonts w:eastAsia="Times New Roman"/>
          <w:lang w:eastAsia="ru-RU"/>
        </w:rPr>
        <w:t>с возможностью структурированного представления данных;</w:t>
      </w:r>
    </w:p>
    <w:p w14:paraId="3EC3252F" w14:textId="3AF72A39" w:rsidR="00722213" w:rsidRPr="00722213" w:rsidRDefault="00A36EAB" w:rsidP="00F67932">
      <w:pPr>
        <w:pStyle w:val="ad"/>
        <w:numPr>
          <w:ilvl w:val="0"/>
          <w:numId w:val="5"/>
        </w:numPr>
        <w:ind w:left="0" w:firstLine="709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Автоматизация</w:t>
      </w:r>
      <w:r w:rsidR="00722213" w:rsidRPr="00722213">
        <w:rPr>
          <w:rFonts w:eastAsia="Times New Roman"/>
          <w:lang w:eastAsia="ru-RU"/>
        </w:rPr>
        <w:t xml:space="preserve"> генераци</w:t>
      </w:r>
      <w:r>
        <w:rPr>
          <w:rFonts w:eastAsia="Times New Roman"/>
          <w:lang w:eastAsia="ru-RU"/>
        </w:rPr>
        <w:t>и</w:t>
      </w:r>
      <w:r w:rsidR="00722213" w:rsidRPr="00722213">
        <w:rPr>
          <w:rFonts w:eastAsia="Times New Roman"/>
          <w:lang w:eastAsia="ru-RU"/>
        </w:rPr>
        <w:t xml:space="preserve"> шаблонов протоколов в формате Word.</w:t>
      </w:r>
    </w:p>
    <w:p w14:paraId="5F7644AE" w14:textId="77777777" w:rsidR="00722213" w:rsidRPr="00722213" w:rsidRDefault="00722213" w:rsidP="00722213">
      <w:pPr>
        <w:rPr>
          <w:rFonts w:ascii="Segoe UI" w:eastAsia="Times New Roman" w:hAnsi="Segoe UI" w:cs="Segoe UI"/>
          <w:sz w:val="24"/>
          <w:szCs w:val="24"/>
          <w:lang w:eastAsia="ru-RU"/>
        </w:rPr>
      </w:pPr>
      <w:r w:rsidRPr="00722213">
        <w:rPr>
          <w:rFonts w:eastAsia="Times New Roman"/>
          <w:lang w:eastAsia="ru-RU"/>
        </w:rPr>
        <w:t>Эти процессы являются ключевыми для административной и учебной деятельности образовательного учреждения и требуют автоматизации для повышения прозрачности и эффективности работы</w:t>
      </w:r>
      <w:r w:rsidRPr="00722213">
        <w:rPr>
          <w:rFonts w:ascii="Segoe UI" w:eastAsia="Times New Roman" w:hAnsi="Segoe UI" w:cs="Segoe UI"/>
          <w:sz w:val="24"/>
          <w:szCs w:val="24"/>
          <w:lang w:eastAsia="ru-RU"/>
        </w:rPr>
        <w:t>.</w:t>
      </w:r>
    </w:p>
    <w:p w14:paraId="12A1D391" w14:textId="5735A16C" w:rsidR="00256EC8" w:rsidRPr="00AF7F3E" w:rsidRDefault="00256EC8" w:rsidP="00722213">
      <w:r>
        <w:t>Целевой аудиторией данной системы являются преподаватели учебных учреждений.</w:t>
      </w:r>
    </w:p>
    <w:p w14:paraId="37DF5FF7" w14:textId="2BCFB8D8" w:rsidR="000819C1" w:rsidRDefault="000819C1" w:rsidP="0072578B">
      <w:pPr>
        <w:pStyle w:val="2"/>
        <w:spacing w:before="560" w:after="560"/>
      </w:pPr>
      <w:bookmarkStart w:id="27" w:name="_Toc196203058"/>
      <w:bookmarkStart w:id="28" w:name="_Toc196203078"/>
      <w:bookmarkStart w:id="29" w:name="_Toc196203359"/>
      <w:bookmarkStart w:id="30" w:name="_Toc196203427"/>
      <w:bookmarkStart w:id="31" w:name="_Toc196203453"/>
      <w:bookmarkStart w:id="32" w:name="_Toc196203848"/>
      <w:bookmarkStart w:id="33" w:name="_Toc196289810"/>
      <w:bookmarkStart w:id="34" w:name="_Toc196290020"/>
      <w:bookmarkStart w:id="35" w:name="_Toc199161120"/>
      <w:r>
        <w:t>Постановка задачи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5309B167" w14:textId="77777777" w:rsidR="00A36EAB" w:rsidRPr="00A36EAB" w:rsidRDefault="00A36EAB" w:rsidP="004024F1">
      <w:pPr>
        <w:rPr>
          <w:rFonts w:eastAsia="Times New Roman" w:cs="Times New Roman"/>
          <w:szCs w:val="28"/>
          <w:lang w:eastAsia="ru-RU"/>
        </w:rPr>
      </w:pPr>
      <w:r w:rsidRPr="00A36EAB">
        <w:rPr>
          <w:rFonts w:eastAsia="Times New Roman" w:cs="Times New Roman"/>
          <w:szCs w:val="28"/>
          <w:lang w:eastAsia="ru-RU"/>
        </w:rPr>
        <w:t>На основе анализа процессов управления данными преподавателей, дисциплин, планов работ и заданий выделены следующие функции, подлежащие автоматизации в системе:</w:t>
      </w:r>
    </w:p>
    <w:p w14:paraId="56582963" w14:textId="7458BDCD" w:rsidR="00A36EAB" w:rsidRPr="005B34D0" w:rsidRDefault="008A32EE" w:rsidP="004024F1">
      <w:pPr>
        <w:pStyle w:val="ad"/>
        <w:numPr>
          <w:ilvl w:val="0"/>
          <w:numId w:val="8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а</w:t>
      </w:r>
      <w:r w:rsidR="005B34D0" w:rsidRPr="005B34D0">
        <w:rPr>
          <w:rFonts w:eastAsia="Times New Roman" w:cs="Times New Roman"/>
          <w:szCs w:val="28"/>
          <w:lang w:eastAsia="ru-RU"/>
        </w:rPr>
        <w:t>вторизация и безопасность данных</w:t>
      </w:r>
      <w:r w:rsidR="005B34D0">
        <w:rPr>
          <w:rFonts w:eastAsia="Times New Roman" w:cs="Times New Roman"/>
          <w:szCs w:val="28"/>
          <w:lang w:eastAsia="ru-RU"/>
        </w:rPr>
        <w:t>.</w:t>
      </w:r>
      <w:r w:rsidR="005B34D0" w:rsidRPr="005B34D0">
        <w:rPr>
          <w:rFonts w:eastAsia="Times New Roman" w:cs="Times New Roman"/>
          <w:szCs w:val="28"/>
          <w:lang w:eastAsia="ru-RU"/>
        </w:rPr>
        <w:t xml:space="preserve"> </w:t>
      </w:r>
      <w:r w:rsidR="00A36EAB" w:rsidRPr="005B34D0">
        <w:rPr>
          <w:rFonts w:eastAsia="Times New Roman" w:cs="Times New Roman"/>
          <w:szCs w:val="28"/>
          <w:lang w:eastAsia="ru-RU"/>
        </w:rPr>
        <w:t>Реализация механизма входа в систему по заранее выданным паролям.</w:t>
      </w:r>
      <w:r w:rsidR="005B34D0">
        <w:rPr>
          <w:rFonts w:eastAsia="Times New Roman" w:cs="Times New Roman"/>
          <w:szCs w:val="28"/>
          <w:lang w:eastAsia="ru-RU"/>
        </w:rPr>
        <w:t xml:space="preserve"> </w:t>
      </w:r>
      <w:r w:rsidR="00A36EAB" w:rsidRPr="005B34D0">
        <w:rPr>
          <w:rFonts w:eastAsia="Times New Roman" w:cs="Times New Roman"/>
          <w:szCs w:val="28"/>
          <w:lang w:eastAsia="ru-RU"/>
        </w:rPr>
        <w:t>Обеспечение защиты данных преподавателей и планов работ</w:t>
      </w:r>
      <w:r>
        <w:rPr>
          <w:rFonts w:eastAsia="Times New Roman" w:cs="Times New Roman"/>
          <w:szCs w:val="28"/>
          <w:lang w:eastAsia="ru-RU"/>
        </w:rPr>
        <w:t>;</w:t>
      </w:r>
    </w:p>
    <w:p w14:paraId="51E31F02" w14:textId="55B690CE" w:rsidR="00A36EAB" w:rsidRPr="005B34D0" w:rsidRDefault="008A32EE" w:rsidP="004024F1">
      <w:pPr>
        <w:pStyle w:val="ad"/>
        <w:numPr>
          <w:ilvl w:val="0"/>
          <w:numId w:val="8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у</w:t>
      </w:r>
      <w:r w:rsidR="00A36EAB" w:rsidRPr="005B34D0">
        <w:rPr>
          <w:rFonts w:eastAsia="Times New Roman" w:cs="Times New Roman"/>
          <w:szCs w:val="28"/>
          <w:lang w:eastAsia="ru-RU"/>
        </w:rPr>
        <w:t>правление базой данных</w:t>
      </w:r>
      <w:r w:rsidR="005B34D0">
        <w:rPr>
          <w:rFonts w:eastAsia="Times New Roman" w:cs="Times New Roman"/>
          <w:szCs w:val="28"/>
          <w:lang w:eastAsia="ru-RU"/>
        </w:rPr>
        <w:t xml:space="preserve">. </w:t>
      </w:r>
      <w:r w:rsidR="00A36EAB" w:rsidRPr="005B34D0">
        <w:rPr>
          <w:rFonts w:eastAsia="Times New Roman" w:cs="Times New Roman"/>
          <w:szCs w:val="28"/>
          <w:lang w:eastAsia="ru-RU"/>
        </w:rPr>
        <w:t>Ведение базы данных преподавателей, дисциплин и планов работ (добавление, редактирование, удаление записей).</w:t>
      </w:r>
      <w:r w:rsidR="005B34D0">
        <w:rPr>
          <w:rFonts w:eastAsia="Times New Roman" w:cs="Times New Roman"/>
          <w:szCs w:val="28"/>
          <w:lang w:eastAsia="ru-RU"/>
        </w:rPr>
        <w:t xml:space="preserve"> </w:t>
      </w:r>
      <w:r w:rsidR="00A36EAB" w:rsidRPr="005B34D0">
        <w:rPr>
          <w:rFonts w:eastAsia="Times New Roman" w:cs="Times New Roman"/>
          <w:szCs w:val="28"/>
          <w:lang w:eastAsia="ru-RU"/>
        </w:rPr>
        <w:t>Реализация поиска по ключевым параметрам: преподаватель, дисциплина, срок выполнения задания</w:t>
      </w:r>
      <w:r>
        <w:rPr>
          <w:rFonts w:eastAsia="Times New Roman" w:cs="Times New Roman"/>
          <w:szCs w:val="28"/>
          <w:lang w:eastAsia="ru-RU"/>
        </w:rPr>
        <w:t>;</w:t>
      </w:r>
    </w:p>
    <w:p w14:paraId="49379FA1" w14:textId="7AC6549D" w:rsidR="00A36EAB" w:rsidRPr="005B34D0" w:rsidRDefault="008A32EE" w:rsidP="004024F1">
      <w:pPr>
        <w:pStyle w:val="ad"/>
        <w:numPr>
          <w:ilvl w:val="0"/>
          <w:numId w:val="8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у</w:t>
      </w:r>
      <w:r w:rsidR="00A36EAB" w:rsidRPr="005B34D0">
        <w:rPr>
          <w:rFonts w:eastAsia="Times New Roman" w:cs="Times New Roman"/>
          <w:szCs w:val="28"/>
          <w:lang w:eastAsia="ru-RU"/>
        </w:rPr>
        <w:t>правление заданиями</w:t>
      </w:r>
      <w:r w:rsidR="005B34D0">
        <w:rPr>
          <w:rFonts w:eastAsia="Times New Roman" w:cs="Times New Roman"/>
          <w:szCs w:val="28"/>
          <w:lang w:eastAsia="ru-RU"/>
        </w:rPr>
        <w:t xml:space="preserve">. </w:t>
      </w:r>
      <w:r w:rsidR="00A36EAB" w:rsidRPr="005B34D0">
        <w:rPr>
          <w:rFonts w:eastAsia="Times New Roman" w:cs="Times New Roman"/>
          <w:szCs w:val="28"/>
          <w:lang w:eastAsia="ru-RU"/>
        </w:rPr>
        <w:t>Выдача заданий преподавателям с установлением сроков сдачи.</w:t>
      </w:r>
      <w:r w:rsidR="005B34D0">
        <w:rPr>
          <w:rFonts w:eastAsia="Times New Roman" w:cs="Times New Roman"/>
          <w:szCs w:val="28"/>
          <w:lang w:eastAsia="ru-RU"/>
        </w:rPr>
        <w:t xml:space="preserve"> </w:t>
      </w:r>
      <w:r w:rsidR="00A36EAB" w:rsidRPr="005B34D0">
        <w:rPr>
          <w:rFonts w:eastAsia="Times New Roman" w:cs="Times New Roman"/>
          <w:szCs w:val="28"/>
          <w:lang w:eastAsia="ru-RU"/>
        </w:rPr>
        <w:t>Корректировка заданий (изменение описания, сроков, статуса выполнения)</w:t>
      </w:r>
      <w:r>
        <w:rPr>
          <w:rFonts w:eastAsia="Times New Roman" w:cs="Times New Roman"/>
          <w:szCs w:val="28"/>
          <w:lang w:eastAsia="ru-RU"/>
        </w:rPr>
        <w:t>;</w:t>
      </w:r>
    </w:p>
    <w:p w14:paraId="7E0C3358" w14:textId="0C483955" w:rsidR="00A36EAB" w:rsidRPr="005B34D0" w:rsidRDefault="008A32EE" w:rsidP="008A32EE">
      <w:pPr>
        <w:pStyle w:val="ad"/>
        <w:numPr>
          <w:ilvl w:val="0"/>
          <w:numId w:val="8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р</w:t>
      </w:r>
      <w:r w:rsidR="005B34D0">
        <w:rPr>
          <w:rFonts w:eastAsia="Times New Roman" w:cs="Times New Roman"/>
          <w:szCs w:val="28"/>
          <w:lang w:eastAsia="ru-RU"/>
        </w:rPr>
        <w:t xml:space="preserve">абота с планами работ. </w:t>
      </w:r>
      <w:r w:rsidR="00A36EAB" w:rsidRPr="005B34D0">
        <w:rPr>
          <w:rFonts w:eastAsia="Times New Roman" w:cs="Times New Roman"/>
          <w:szCs w:val="28"/>
          <w:lang w:eastAsia="ru-RU"/>
        </w:rPr>
        <w:t>Создание, редактирование и структурирование планов работ.</w:t>
      </w:r>
      <w:r w:rsidR="005B34D0">
        <w:rPr>
          <w:rFonts w:eastAsia="Times New Roman" w:cs="Times New Roman"/>
          <w:szCs w:val="28"/>
          <w:lang w:eastAsia="ru-RU"/>
        </w:rPr>
        <w:t xml:space="preserve"> </w:t>
      </w:r>
      <w:r w:rsidR="00A36EAB" w:rsidRPr="005B34D0">
        <w:rPr>
          <w:rFonts w:eastAsia="Times New Roman" w:cs="Times New Roman"/>
          <w:szCs w:val="28"/>
          <w:lang w:eastAsia="ru-RU"/>
        </w:rPr>
        <w:t>Автоматизация формирования шаблонов протоколов в формате Word</w:t>
      </w:r>
      <w:r>
        <w:rPr>
          <w:rFonts w:eastAsia="Times New Roman" w:cs="Times New Roman"/>
          <w:szCs w:val="28"/>
          <w:lang w:eastAsia="ru-RU"/>
        </w:rPr>
        <w:t>;</w:t>
      </w:r>
    </w:p>
    <w:p w14:paraId="6E4DC3B5" w14:textId="6AEBAEC9" w:rsidR="008A32EE" w:rsidRDefault="008A32EE" w:rsidP="008A32EE">
      <w:pPr>
        <w:pStyle w:val="ad"/>
        <w:numPr>
          <w:ilvl w:val="0"/>
          <w:numId w:val="8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</w:t>
      </w:r>
      <w:r w:rsidR="005B34D0">
        <w:rPr>
          <w:rFonts w:eastAsia="Times New Roman" w:cs="Times New Roman"/>
          <w:szCs w:val="28"/>
          <w:lang w:eastAsia="ru-RU"/>
        </w:rPr>
        <w:t xml:space="preserve">нтерфейс и справочная система. </w:t>
      </w:r>
      <w:r w:rsidR="00A36EAB" w:rsidRPr="005B34D0">
        <w:rPr>
          <w:rFonts w:eastAsia="Times New Roman" w:cs="Times New Roman"/>
          <w:szCs w:val="28"/>
          <w:lang w:eastAsia="ru-RU"/>
        </w:rPr>
        <w:t>Организация лаконичного интерфейса с использованием меню, кнопочных форм и панелей инструментов.</w:t>
      </w:r>
      <w:r w:rsidR="005B34D0">
        <w:rPr>
          <w:rFonts w:eastAsia="Times New Roman" w:cs="Times New Roman"/>
          <w:szCs w:val="28"/>
          <w:lang w:eastAsia="ru-RU"/>
        </w:rPr>
        <w:t xml:space="preserve"> </w:t>
      </w:r>
      <w:r w:rsidR="00A36EAB" w:rsidRPr="005B34D0">
        <w:rPr>
          <w:rFonts w:eastAsia="Times New Roman" w:cs="Times New Roman"/>
          <w:szCs w:val="28"/>
          <w:lang w:eastAsia="ru-RU"/>
        </w:rPr>
        <w:t>Интеграция встроенной справочной системы для упрощения взаимодействия с приложением</w:t>
      </w:r>
      <w:r>
        <w:rPr>
          <w:rFonts w:eastAsia="Times New Roman" w:cs="Times New Roman"/>
          <w:szCs w:val="28"/>
          <w:lang w:eastAsia="ru-RU"/>
        </w:rPr>
        <w:t>.</w:t>
      </w:r>
    </w:p>
    <w:p w14:paraId="707937E7" w14:textId="18401AB8" w:rsidR="00A36EAB" w:rsidRPr="00BF2FF5" w:rsidRDefault="00BF2FF5" w:rsidP="008A32EE">
      <w:pPr>
        <w:pStyle w:val="ad"/>
        <w:ind w:left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</w:t>
      </w:r>
      <w:r w:rsidR="00A36EAB" w:rsidRPr="00BF2FF5">
        <w:rPr>
          <w:rFonts w:eastAsia="Times New Roman" w:cs="Times New Roman"/>
          <w:szCs w:val="28"/>
          <w:lang w:eastAsia="ru-RU"/>
        </w:rPr>
        <w:t xml:space="preserve">уществуют решения для управления задачами (например, </w:t>
      </w:r>
      <w:r w:rsidR="008A32EE" w:rsidRPr="008A32EE">
        <w:rPr>
          <w:rFonts w:eastAsia="Times New Roman" w:cs="Times New Roman"/>
          <w:szCs w:val="28"/>
          <w:lang w:eastAsia="ru-RU"/>
        </w:rPr>
        <w:t>«</w:t>
      </w:r>
      <w:proofErr w:type="spellStart"/>
      <w:r w:rsidR="00A36EAB" w:rsidRPr="008A32EE">
        <w:rPr>
          <w:rFonts w:eastAsia="Times New Roman" w:cs="Times New Roman"/>
          <w:szCs w:val="28"/>
          <w:lang w:eastAsia="ru-RU"/>
        </w:rPr>
        <w:t>Trello</w:t>
      </w:r>
      <w:proofErr w:type="spellEnd"/>
      <w:r w:rsidR="008A32EE" w:rsidRPr="008A32EE">
        <w:rPr>
          <w:rFonts w:eastAsia="Times New Roman" w:cs="Times New Roman"/>
          <w:szCs w:val="28"/>
          <w:lang w:eastAsia="ru-RU"/>
        </w:rPr>
        <w:t>»</w:t>
      </w:r>
      <w:r w:rsidR="00A36EAB" w:rsidRPr="008A32EE">
        <w:rPr>
          <w:rFonts w:eastAsia="Times New Roman" w:cs="Times New Roman"/>
          <w:szCs w:val="28"/>
          <w:lang w:eastAsia="ru-RU"/>
        </w:rPr>
        <w:t>,</w:t>
      </w:r>
      <w:r w:rsidR="00A36EAB" w:rsidRPr="00BF2FF5">
        <w:rPr>
          <w:rFonts w:eastAsia="Times New Roman" w:cs="Times New Roman"/>
          <w:szCs w:val="28"/>
          <w:lang w:eastAsia="ru-RU"/>
        </w:rPr>
        <w:t xml:space="preserve"> </w:t>
      </w:r>
      <w:r w:rsidR="008A32EE">
        <w:rPr>
          <w:rFonts w:eastAsia="Times New Roman" w:cs="Times New Roman"/>
          <w:szCs w:val="28"/>
          <w:lang w:eastAsia="ru-RU"/>
        </w:rPr>
        <w:t>«</w:t>
      </w:r>
      <w:proofErr w:type="spellStart"/>
      <w:r w:rsidR="00A36EAB" w:rsidRPr="00BF2FF5">
        <w:rPr>
          <w:rFonts w:eastAsia="Times New Roman" w:cs="Times New Roman"/>
          <w:szCs w:val="28"/>
          <w:lang w:eastAsia="ru-RU"/>
        </w:rPr>
        <w:t>Asana</w:t>
      </w:r>
      <w:proofErr w:type="spellEnd"/>
      <w:r w:rsidR="008A32EE">
        <w:rPr>
          <w:rFonts w:eastAsia="Times New Roman" w:cs="Times New Roman"/>
          <w:szCs w:val="28"/>
          <w:lang w:eastAsia="ru-RU"/>
        </w:rPr>
        <w:t>»</w:t>
      </w:r>
      <w:r>
        <w:rPr>
          <w:rFonts w:eastAsia="Times New Roman" w:cs="Times New Roman"/>
          <w:szCs w:val="28"/>
          <w:lang w:eastAsia="ru-RU"/>
        </w:rPr>
        <w:t xml:space="preserve">, </w:t>
      </w:r>
      <w:r w:rsidR="008A32EE">
        <w:rPr>
          <w:rFonts w:eastAsia="Times New Roman" w:cs="Times New Roman"/>
          <w:szCs w:val="28"/>
          <w:lang w:eastAsia="ru-RU"/>
        </w:rPr>
        <w:t>«</w:t>
      </w:r>
      <w:r>
        <w:rPr>
          <w:rFonts w:eastAsia="Times New Roman" w:cs="Times New Roman"/>
          <w:szCs w:val="28"/>
          <w:lang w:val="en-US" w:eastAsia="ru-RU"/>
        </w:rPr>
        <w:t>Google</w:t>
      </w:r>
      <w:r w:rsidRPr="00BF2FF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Class</w:t>
      </w:r>
      <w:r w:rsidR="008A32EE">
        <w:rPr>
          <w:rFonts w:eastAsia="Times New Roman" w:cs="Times New Roman"/>
          <w:szCs w:val="28"/>
          <w:lang w:eastAsia="ru-RU"/>
        </w:rPr>
        <w:t>»</w:t>
      </w:r>
      <w:r w:rsidR="00A36EAB" w:rsidRPr="00BF2FF5">
        <w:rPr>
          <w:rFonts w:eastAsia="Times New Roman" w:cs="Times New Roman"/>
          <w:szCs w:val="28"/>
          <w:lang w:eastAsia="ru-RU"/>
        </w:rPr>
        <w:t>) и базами данных (</w:t>
      </w:r>
      <w:r w:rsidR="008A32EE">
        <w:rPr>
          <w:rFonts w:eastAsia="Times New Roman" w:cs="Times New Roman"/>
          <w:szCs w:val="28"/>
          <w:lang w:eastAsia="ru-RU"/>
        </w:rPr>
        <w:t>«</w:t>
      </w:r>
      <w:r w:rsidR="00A36EAB" w:rsidRPr="00BF2FF5">
        <w:rPr>
          <w:rFonts w:eastAsia="Times New Roman" w:cs="Times New Roman"/>
          <w:szCs w:val="28"/>
          <w:lang w:eastAsia="ru-RU"/>
        </w:rPr>
        <w:t>Microsoft Access</w:t>
      </w:r>
      <w:r w:rsidR="008A32EE">
        <w:rPr>
          <w:rFonts w:eastAsia="Times New Roman" w:cs="Times New Roman"/>
          <w:szCs w:val="28"/>
          <w:lang w:eastAsia="ru-RU"/>
        </w:rPr>
        <w:t>»</w:t>
      </w:r>
      <w:r w:rsidR="00A36EAB" w:rsidRPr="00BF2FF5">
        <w:rPr>
          <w:rFonts w:eastAsia="Times New Roman" w:cs="Times New Roman"/>
          <w:szCs w:val="28"/>
          <w:lang w:eastAsia="ru-RU"/>
        </w:rPr>
        <w:t xml:space="preserve">, </w:t>
      </w:r>
      <w:r w:rsidR="008A32EE">
        <w:rPr>
          <w:rFonts w:eastAsia="Times New Roman" w:cs="Times New Roman"/>
          <w:szCs w:val="28"/>
          <w:lang w:eastAsia="ru-RU"/>
        </w:rPr>
        <w:t>«</w:t>
      </w:r>
      <w:r>
        <w:rPr>
          <w:rFonts w:eastAsia="Times New Roman" w:cs="Times New Roman"/>
          <w:szCs w:val="28"/>
          <w:lang w:val="en-US" w:eastAsia="ru-RU"/>
        </w:rPr>
        <w:t>MS</w:t>
      </w:r>
      <w:r w:rsidRPr="00BF2FF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SQL</w:t>
      </w:r>
      <w:r w:rsidRPr="00BF2FF5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Server</w:t>
      </w:r>
      <w:r w:rsidR="008A32EE">
        <w:rPr>
          <w:rFonts w:eastAsia="Times New Roman" w:cs="Times New Roman"/>
          <w:szCs w:val="28"/>
          <w:lang w:eastAsia="ru-RU"/>
        </w:rPr>
        <w:t>»</w:t>
      </w:r>
      <w:r w:rsidRPr="00BF2FF5">
        <w:rPr>
          <w:rFonts w:eastAsia="Times New Roman" w:cs="Times New Roman"/>
          <w:szCs w:val="28"/>
          <w:lang w:eastAsia="ru-RU"/>
        </w:rPr>
        <w:t xml:space="preserve">, </w:t>
      </w:r>
      <w:r w:rsidR="008A32EE">
        <w:rPr>
          <w:rFonts w:eastAsia="Times New Roman" w:cs="Times New Roman"/>
          <w:szCs w:val="28"/>
          <w:lang w:eastAsia="ru-RU"/>
        </w:rPr>
        <w:t>«</w:t>
      </w:r>
      <w:proofErr w:type="spellStart"/>
      <w:r w:rsidR="00A36EAB" w:rsidRPr="00BF2FF5">
        <w:rPr>
          <w:rFonts w:eastAsia="Times New Roman" w:cs="Times New Roman"/>
          <w:szCs w:val="28"/>
          <w:lang w:eastAsia="ru-RU"/>
        </w:rPr>
        <w:t>Airtable</w:t>
      </w:r>
      <w:proofErr w:type="spellEnd"/>
      <w:r w:rsidR="008A32EE">
        <w:rPr>
          <w:rFonts w:eastAsia="Times New Roman" w:cs="Times New Roman"/>
          <w:szCs w:val="28"/>
          <w:lang w:eastAsia="ru-RU"/>
        </w:rPr>
        <w:t>»</w:t>
      </w:r>
      <w:r w:rsidR="00A36EAB" w:rsidRPr="00BF2FF5">
        <w:rPr>
          <w:rFonts w:eastAsia="Times New Roman" w:cs="Times New Roman"/>
          <w:szCs w:val="28"/>
          <w:lang w:eastAsia="ru-RU"/>
        </w:rPr>
        <w:t>), однако они не соответствуют специфическим требованиям образовательных учреждений по следующим причинам:</w:t>
      </w:r>
    </w:p>
    <w:p w14:paraId="75628782" w14:textId="4E82C7ED" w:rsidR="00A36EAB" w:rsidRPr="00A36EAB" w:rsidRDefault="008A32EE" w:rsidP="008A32EE">
      <w:pPr>
        <w:numPr>
          <w:ilvl w:val="0"/>
          <w:numId w:val="9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</w:t>
      </w:r>
      <w:r w:rsidR="00A36EAB" w:rsidRPr="00A36EAB">
        <w:rPr>
          <w:rFonts w:eastAsia="Times New Roman" w:cs="Times New Roman"/>
          <w:szCs w:val="28"/>
          <w:lang w:eastAsia="ru-RU"/>
        </w:rPr>
        <w:t>тсутствие специализированного функционала для управления планами работ и дисциплинами</w:t>
      </w:r>
      <w:r w:rsidRPr="008A32EE">
        <w:rPr>
          <w:rFonts w:eastAsia="Times New Roman" w:cs="Times New Roman"/>
          <w:szCs w:val="28"/>
          <w:lang w:eastAsia="ru-RU"/>
        </w:rPr>
        <w:t>;</w:t>
      </w:r>
    </w:p>
    <w:p w14:paraId="5D6C21BE" w14:textId="080CF688" w:rsidR="00BF2FF5" w:rsidRPr="00BF2FF5" w:rsidRDefault="008A32EE" w:rsidP="008A32EE">
      <w:pPr>
        <w:numPr>
          <w:ilvl w:val="0"/>
          <w:numId w:val="9"/>
        </w:numPr>
        <w:ind w:left="0" w:firstLine="709"/>
        <w:rPr>
          <w:rFonts w:ascii="Segoe UI" w:eastAsia="Times New Roman" w:hAnsi="Segoe UI" w:cs="Segoe UI"/>
          <w:sz w:val="24"/>
          <w:szCs w:val="24"/>
          <w:lang w:eastAsia="ru-RU"/>
        </w:rPr>
      </w:pPr>
      <w:r>
        <w:rPr>
          <w:rFonts w:eastAsia="Times New Roman" w:cs="Times New Roman"/>
          <w:szCs w:val="28"/>
          <w:lang w:eastAsia="ru-RU"/>
        </w:rPr>
        <w:t>н</w:t>
      </w:r>
      <w:r w:rsidR="00A36EAB" w:rsidRPr="00A36EAB">
        <w:rPr>
          <w:rFonts w:eastAsia="Times New Roman" w:cs="Times New Roman"/>
          <w:szCs w:val="28"/>
          <w:lang w:eastAsia="ru-RU"/>
        </w:rPr>
        <w:t>евозможность автоматической генерации протоколов в формате Word.</w:t>
      </w:r>
    </w:p>
    <w:p w14:paraId="0CD6E676" w14:textId="69C248B4" w:rsidR="00A36EAB" w:rsidRPr="00A36EAB" w:rsidRDefault="00A36EAB" w:rsidP="008A32EE">
      <w:pPr>
        <w:rPr>
          <w:rFonts w:ascii="Segoe UI" w:eastAsia="Times New Roman" w:hAnsi="Segoe UI" w:cs="Segoe UI"/>
          <w:sz w:val="24"/>
          <w:szCs w:val="24"/>
          <w:lang w:eastAsia="ru-RU"/>
        </w:rPr>
      </w:pPr>
      <w:r w:rsidRPr="00A36EAB">
        <w:rPr>
          <w:rFonts w:eastAsia="Times New Roman" w:cs="Times New Roman"/>
          <w:szCs w:val="28"/>
          <w:lang w:eastAsia="ru-RU"/>
        </w:rPr>
        <w:t>Система ориентирована на администраторов учебных учреждений для управления данными и преподавателей для взаимодействия с заданиями и планами работ.</w:t>
      </w:r>
    </w:p>
    <w:p w14:paraId="7C9E51EF" w14:textId="6E191363" w:rsidR="00CC347B" w:rsidRPr="00CC347B" w:rsidRDefault="00CC347B" w:rsidP="008A32EE">
      <w:r>
        <w:t>Система будет иметь интуитивно понятный интерфейс и встроенную справочную систему для упрощения работы с программным средством.</w:t>
      </w:r>
    </w:p>
    <w:p w14:paraId="20226E34" w14:textId="24C04A32" w:rsidR="000819C1" w:rsidRDefault="000819C1" w:rsidP="007C3BD2">
      <w:pPr>
        <w:pStyle w:val="1"/>
        <w:spacing w:after="280"/>
      </w:pPr>
      <w:bookmarkStart w:id="36" w:name="_Toc196203059"/>
      <w:bookmarkStart w:id="37" w:name="_Toc196203079"/>
      <w:bookmarkStart w:id="38" w:name="_Toc196203360"/>
      <w:bookmarkStart w:id="39" w:name="_Toc196203428"/>
      <w:bookmarkStart w:id="40" w:name="_Toc196203454"/>
      <w:bookmarkStart w:id="41" w:name="_Toc196203849"/>
      <w:bookmarkStart w:id="42" w:name="_Toc196289811"/>
      <w:bookmarkStart w:id="43" w:name="_Toc196290021"/>
      <w:bookmarkStart w:id="44" w:name="_Toc199161121"/>
      <w:r>
        <w:lastRenderedPageBreak/>
        <w:t>Проектирование системы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326578E5" w14:textId="547BE44B" w:rsidR="000819C1" w:rsidRDefault="000819C1" w:rsidP="007C3BD2">
      <w:pPr>
        <w:pStyle w:val="2"/>
        <w:spacing w:after="560"/>
      </w:pPr>
      <w:bookmarkStart w:id="45" w:name="_Toc196203060"/>
      <w:bookmarkStart w:id="46" w:name="_Toc196203080"/>
      <w:bookmarkStart w:id="47" w:name="_Toc196203361"/>
      <w:bookmarkStart w:id="48" w:name="_Toc196203429"/>
      <w:bookmarkStart w:id="49" w:name="_Toc196203455"/>
      <w:bookmarkStart w:id="50" w:name="_Toc196203850"/>
      <w:bookmarkStart w:id="51" w:name="_Toc196289812"/>
      <w:bookmarkStart w:id="52" w:name="_Toc196290022"/>
      <w:bookmarkStart w:id="53" w:name="_Toc199161122"/>
      <w:r>
        <w:t>Требования к приложению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4D2FF111" w14:textId="32B74F37" w:rsidR="000D7AC1" w:rsidRDefault="00683100" w:rsidP="000D7AC1">
      <w:r>
        <w:t xml:space="preserve">В разрабатываемой системе требуется реализовать шифрование паролей с помощью хеширования. Необходимо реализовать механизм авторизации с использованием </w:t>
      </w:r>
      <w:r w:rsidR="00070807">
        <w:t>заранее выданных паролей</w:t>
      </w:r>
      <w:r>
        <w:t>. Интерфейс должен быть лаконичным, без лишнего визуального шума. Все ключевые функции должны быть доступны за минимальное количество действий. Размеры текстовых полей должны быть ограничены для предотвращения ошибок или перегрузки системы.</w:t>
      </w:r>
    </w:p>
    <w:p w14:paraId="2F73EC1C" w14:textId="35056A88" w:rsidR="00683100" w:rsidRDefault="00683100" w:rsidP="000D7AC1">
      <w:r>
        <w:t xml:space="preserve">Элементы управления должны быть расположены логически, с разделением по функциональным блокам. Кнопки и текстовые поля должны быть достаточно крупными для удобного взаимодействия. Необходимо использовать шрифт </w:t>
      </w:r>
      <w:r>
        <w:rPr>
          <w:lang w:val="en-US"/>
        </w:rPr>
        <w:t>Arial</w:t>
      </w:r>
      <w:r w:rsidRPr="00683100">
        <w:t xml:space="preserve"> </w:t>
      </w:r>
      <w:r>
        <w:t>размером 16 пикселей. Цветовая палитра должна включать в себя преимущественно нейтральные тона (белый, темно-серый).</w:t>
      </w:r>
    </w:p>
    <w:p w14:paraId="2BD4A412" w14:textId="7D61F40B" w:rsidR="00683100" w:rsidRDefault="00683100" w:rsidP="000D7AC1">
      <w:r>
        <w:t xml:space="preserve">Для использования приложения требуется </w:t>
      </w:r>
      <w:r w:rsidR="0005760B">
        <w:t xml:space="preserve">операционная система </w:t>
      </w:r>
      <w:r w:rsidR="0005760B">
        <w:rPr>
          <w:lang w:val="en-US"/>
        </w:rPr>
        <w:t>Windows</w:t>
      </w:r>
      <w:r w:rsidR="0005760B" w:rsidRPr="0005760B">
        <w:t xml:space="preserve"> 11, </w:t>
      </w:r>
      <w:r w:rsidR="0005760B">
        <w:t>объёмом памяти минимум 2 ГБ. Необходим</w:t>
      </w:r>
      <w:r w:rsidR="00070807">
        <w:t>а</w:t>
      </w:r>
      <w:r w:rsidR="0005760B">
        <w:t xml:space="preserve"> установленная платформа </w:t>
      </w:r>
      <w:r w:rsidR="0005760B" w:rsidRPr="0005760B">
        <w:t>.</w:t>
      </w:r>
      <w:r w:rsidR="0005760B">
        <w:rPr>
          <w:lang w:val="en-US"/>
        </w:rPr>
        <w:t>NET</w:t>
      </w:r>
      <w:r w:rsidR="0005760B" w:rsidRPr="0005760B">
        <w:t xml:space="preserve"> </w:t>
      </w:r>
      <w:r w:rsidR="0005760B">
        <w:rPr>
          <w:lang w:val="en-US"/>
        </w:rPr>
        <w:t>Framework</w:t>
      </w:r>
      <w:r w:rsidR="0005760B" w:rsidRPr="0005760B">
        <w:t xml:space="preserve"> </w:t>
      </w:r>
      <w:r w:rsidR="0005760B">
        <w:t>версии 4.8 или выше.</w:t>
      </w:r>
    </w:p>
    <w:p w14:paraId="31DC3332" w14:textId="15C9D64C" w:rsidR="004024F1" w:rsidRPr="0005760B" w:rsidRDefault="004024F1" w:rsidP="000D7AC1">
      <w:r w:rsidRPr="007B5372">
        <w:rPr>
          <w:highlight w:val="yellow"/>
        </w:rPr>
        <w:t>(Какие требования предъявляются электронным органайзерам, изначально должен быть список с предметами и часами)</w:t>
      </w:r>
    </w:p>
    <w:p w14:paraId="46A8BC88" w14:textId="27C83473" w:rsidR="000819C1" w:rsidRDefault="000819C1" w:rsidP="007C3BD2">
      <w:pPr>
        <w:pStyle w:val="2"/>
        <w:spacing w:before="560" w:after="560"/>
      </w:pPr>
      <w:bookmarkStart w:id="54" w:name="_Toc196203061"/>
      <w:bookmarkStart w:id="55" w:name="_Toc196203081"/>
      <w:bookmarkStart w:id="56" w:name="_Toc196203362"/>
      <w:bookmarkStart w:id="57" w:name="_Toc196203430"/>
      <w:bookmarkStart w:id="58" w:name="_Toc196203456"/>
      <w:bookmarkStart w:id="59" w:name="_Toc196203851"/>
      <w:bookmarkStart w:id="60" w:name="_Toc196289813"/>
      <w:bookmarkStart w:id="61" w:name="_Toc196290023"/>
      <w:bookmarkStart w:id="62" w:name="_Toc199161123"/>
      <w:r>
        <w:t>Проектирование задачи</w:t>
      </w:r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14:paraId="4F7D4351" w14:textId="77777777" w:rsidR="00A0068B" w:rsidRPr="00A0068B" w:rsidRDefault="00A0068B" w:rsidP="00A0068B">
      <w:pPr>
        <w:pStyle w:val="my-0"/>
        <w:spacing w:before="0" w:beforeAutospacing="0" w:after="0" w:afterAutospacing="0"/>
        <w:ind w:firstLine="709"/>
        <w:rPr>
          <w:sz w:val="28"/>
          <w:szCs w:val="28"/>
        </w:rPr>
      </w:pPr>
      <w:r w:rsidRPr="00A0068B">
        <w:rPr>
          <w:sz w:val="28"/>
          <w:szCs w:val="28"/>
        </w:rPr>
        <w:t>Для отражения предметной области была спроектирована ER-диаграмма, которая описывает ключевые сущности и их взаимосвязи.</w:t>
      </w:r>
    </w:p>
    <w:p w14:paraId="138C5757" w14:textId="120E4AE1" w:rsidR="00A0068B" w:rsidRPr="00A0068B" w:rsidRDefault="00A0068B" w:rsidP="00A0068B">
      <w:pPr>
        <w:pStyle w:val="2"/>
        <w:numPr>
          <w:ilvl w:val="0"/>
          <w:numId w:val="0"/>
        </w:numPr>
        <w:ind w:left="568"/>
        <w:rPr>
          <w:rFonts w:cs="Times New Roman"/>
          <w:b w:val="0"/>
          <w:szCs w:val="28"/>
        </w:rPr>
      </w:pPr>
      <w:bookmarkStart w:id="63" w:name="_Toc199161124"/>
      <w:r w:rsidRPr="00A0068B">
        <w:rPr>
          <w:rFonts w:cs="Times New Roman"/>
          <w:b w:val="0"/>
          <w:szCs w:val="28"/>
        </w:rPr>
        <w:t>Основные сущности системы:</w:t>
      </w:r>
      <w:bookmarkEnd w:id="63"/>
    </w:p>
    <w:p w14:paraId="7957C40B" w14:textId="17B71DF7" w:rsidR="00A0068B" w:rsidRPr="00A0068B" w:rsidRDefault="0061390F" w:rsidP="0061390F">
      <w:pPr>
        <w:pStyle w:val="my-0"/>
        <w:numPr>
          <w:ilvl w:val="0"/>
          <w:numId w:val="14"/>
        </w:numPr>
        <w:spacing w:before="0" w:beforeAutospacing="0" w:after="0" w:afterAutospacing="0"/>
        <w:ind w:left="0" w:firstLine="709"/>
        <w:rPr>
          <w:rStyle w:val="af3"/>
          <w:b w:val="0"/>
          <w:bCs w:val="0"/>
          <w:sz w:val="28"/>
          <w:szCs w:val="28"/>
        </w:rPr>
      </w:pPr>
      <w:r>
        <w:rPr>
          <w:rStyle w:val="af3"/>
          <w:b w:val="0"/>
          <w:bCs w:val="0"/>
          <w:sz w:val="28"/>
          <w:szCs w:val="28"/>
        </w:rPr>
        <w:t>преподаватель</w:t>
      </w:r>
      <w:r>
        <w:rPr>
          <w:rStyle w:val="af3"/>
          <w:b w:val="0"/>
          <w:bCs w:val="0"/>
          <w:sz w:val="28"/>
          <w:szCs w:val="28"/>
          <w:lang w:val="en-US"/>
        </w:rPr>
        <w:t>;</w:t>
      </w:r>
    </w:p>
    <w:p w14:paraId="6D763DBA" w14:textId="32DD1752" w:rsidR="00A0068B" w:rsidRPr="00A0068B" w:rsidRDefault="0061390F" w:rsidP="0061390F">
      <w:pPr>
        <w:pStyle w:val="my-0"/>
        <w:numPr>
          <w:ilvl w:val="0"/>
          <w:numId w:val="14"/>
        </w:numPr>
        <w:spacing w:before="0" w:beforeAutospacing="0" w:after="0" w:afterAutospacing="0"/>
        <w:ind w:left="0" w:firstLine="709"/>
        <w:rPr>
          <w:rStyle w:val="af3"/>
          <w:b w:val="0"/>
          <w:bCs w:val="0"/>
          <w:sz w:val="28"/>
          <w:szCs w:val="28"/>
        </w:rPr>
      </w:pPr>
      <w:r>
        <w:rPr>
          <w:rStyle w:val="af3"/>
          <w:b w:val="0"/>
          <w:bCs w:val="0"/>
          <w:sz w:val="28"/>
          <w:szCs w:val="28"/>
        </w:rPr>
        <w:t>дисциплина</w:t>
      </w:r>
      <w:r>
        <w:rPr>
          <w:rStyle w:val="af3"/>
          <w:b w:val="0"/>
          <w:bCs w:val="0"/>
          <w:sz w:val="28"/>
          <w:szCs w:val="28"/>
          <w:lang w:val="en-US"/>
        </w:rPr>
        <w:t>;</w:t>
      </w:r>
    </w:p>
    <w:p w14:paraId="25B16261" w14:textId="04F4E1EE" w:rsidR="00A0068B" w:rsidRDefault="0061390F" w:rsidP="0061390F">
      <w:pPr>
        <w:pStyle w:val="my-0"/>
        <w:numPr>
          <w:ilvl w:val="0"/>
          <w:numId w:val="14"/>
        </w:numPr>
        <w:spacing w:before="0" w:beforeAutospacing="0" w:after="0" w:afterAutospacing="0"/>
        <w:ind w:left="0" w:firstLine="709"/>
        <w:rPr>
          <w:rStyle w:val="af3"/>
          <w:b w:val="0"/>
          <w:bCs w:val="0"/>
          <w:sz w:val="28"/>
          <w:szCs w:val="28"/>
        </w:rPr>
      </w:pPr>
      <w:r>
        <w:rPr>
          <w:rStyle w:val="af3"/>
          <w:b w:val="0"/>
          <w:bCs w:val="0"/>
          <w:sz w:val="28"/>
          <w:szCs w:val="28"/>
        </w:rPr>
        <w:t>план работ</w:t>
      </w:r>
      <w:r>
        <w:rPr>
          <w:rStyle w:val="af3"/>
          <w:b w:val="0"/>
          <w:bCs w:val="0"/>
          <w:sz w:val="28"/>
          <w:szCs w:val="28"/>
          <w:lang w:val="en-US"/>
        </w:rPr>
        <w:t>;</w:t>
      </w:r>
    </w:p>
    <w:p w14:paraId="56ED4044" w14:textId="74EDAD27" w:rsidR="0061390F" w:rsidRPr="0061390F" w:rsidRDefault="0061390F" w:rsidP="0061390F">
      <w:pPr>
        <w:pStyle w:val="my-0"/>
        <w:numPr>
          <w:ilvl w:val="0"/>
          <w:numId w:val="14"/>
        </w:numPr>
        <w:spacing w:before="0" w:beforeAutospacing="0" w:after="0" w:afterAutospacing="0"/>
        <w:ind w:left="0" w:firstLine="709"/>
      </w:pPr>
      <w:r>
        <w:rPr>
          <w:rStyle w:val="af3"/>
          <w:b w:val="0"/>
          <w:bCs w:val="0"/>
          <w:sz w:val="28"/>
          <w:szCs w:val="28"/>
        </w:rPr>
        <w:t>задание</w:t>
      </w:r>
      <w:r>
        <w:rPr>
          <w:rStyle w:val="af3"/>
          <w:b w:val="0"/>
          <w:bCs w:val="0"/>
          <w:sz w:val="28"/>
          <w:szCs w:val="28"/>
          <w:lang w:val="en-US"/>
        </w:rPr>
        <w:t>.</w:t>
      </w:r>
    </w:p>
    <w:p w14:paraId="5D18B5B7" w14:textId="74704B29" w:rsidR="0061390F" w:rsidRDefault="0061390F" w:rsidP="00777D75">
      <w:pPr>
        <w:pStyle w:val="my-0"/>
        <w:spacing w:before="0" w:beforeAutospacing="0" w:after="0" w:afterAutospacing="0"/>
        <w:ind w:firstLine="709"/>
        <w:rPr>
          <w:sz w:val="28"/>
          <w:szCs w:val="28"/>
        </w:rPr>
      </w:pPr>
      <w:r w:rsidRPr="0061390F">
        <w:rPr>
          <w:sz w:val="28"/>
          <w:szCs w:val="28"/>
        </w:rPr>
        <w:t>Сущность «</w:t>
      </w:r>
      <w:r w:rsidR="007B5372">
        <w:rPr>
          <w:sz w:val="28"/>
          <w:szCs w:val="28"/>
          <w:lang w:val="en-US"/>
        </w:rPr>
        <w:t>Teachers</w:t>
      </w:r>
      <w:r w:rsidRPr="0061390F">
        <w:rPr>
          <w:sz w:val="28"/>
          <w:szCs w:val="28"/>
        </w:rPr>
        <w:t>» имеет атрибуты «</w:t>
      </w:r>
      <w:r w:rsidR="007B5372">
        <w:rPr>
          <w:sz w:val="28"/>
          <w:szCs w:val="28"/>
          <w:lang w:val="en-US"/>
        </w:rPr>
        <w:t>Name</w:t>
      </w:r>
      <w:r w:rsidR="00712C60">
        <w:rPr>
          <w:sz w:val="28"/>
          <w:szCs w:val="28"/>
        </w:rPr>
        <w:t>»</w:t>
      </w:r>
      <w:r w:rsidRPr="0061390F">
        <w:rPr>
          <w:sz w:val="28"/>
          <w:szCs w:val="28"/>
        </w:rPr>
        <w:t>.</w:t>
      </w:r>
    </w:p>
    <w:p w14:paraId="5BE59805" w14:textId="22C5FA03" w:rsidR="0061390F" w:rsidRDefault="0061390F" w:rsidP="00777D75">
      <w:pPr>
        <w:pStyle w:val="my-0"/>
        <w:spacing w:before="0" w:beforeAutospacing="0" w:after="0" w:afterAutospacing="0"/>
        <w:ind w:firstLine="709"/>
        <w:rPr>
          <w:sz w:val="28"/>
          <w:szCs w:val="28"/>
        </w:rPr>
      </w:pPr>
      <w:r w:rsidRPr="0061390F">
        <w:rPr>
          <w:sz w:val="28"/>
          <w:szCs w:val="28"/>
        </w:rPr>
        <w:t>Сущность «</w:t>
      </w:r>
      <w:r w:rsidR="007B5372">
        <w:rPr>
          <w:sz w:val="28"/>
          <w:szCs w:val="28"/>
          <w:lang w:val="en-US"/>
        </w:rPr>
        <w:t>Disciplines</w:t>
      </w:r>
      <w:r w:rsidRPr="0061390F">
        <w:rPr>
          <w:sz w:val="28"/>
          <w:szCs w:val="28"/>
        </w:rPr>
        <w:t>» имеет атрибуты «</w:t>
      </w:r>
      <w:r w:rsidR="007B5372">
        <w:rPr>
          <w:sz w:val="28"/>
          <w:szCs w:val="28"/>
          <w:lang w:val="en-US"/>
        </w:rPr>
        <w:t>Name</w:t>
      </w:r>
      <w:r w:rsidR="00712C60">
        <w:rPr>
          <w:sz w:val="28"/>
          <w:szCs w:val="28"/>
        </w:rPr>
        <w:t>»</w:t>
      </w:r>
      <w:r w:rsidRPr="0061390F">
        <w:rPr>
          <w:sz w:val="28"/>
          <w:szCs w:val="28"/>
        </w:rPr>
        <w:t>.</w:t>
      </w:r>
    </w:p>
    <w:p w14:paraId="7C4E1E19" w14:textId="050DC6ED" w:rsidR="0061390F" w:rsidRDefault="0061390F" w:rsidP="00777D75">
      <w:pPr>
        <w:pStyle w:val="my-0"/>
        <w:spacing w:before="0" w:beforeAutospacing="0" w:after="0" w:afterAutospacing="0"/>
        <w:ind w:firstLine="709"/>
        <w:rPr>
          <w:sz w:val="28"/>
          <w:szCs w:val="28"/>
        </w:rPr>
      </w:pPr>
      <w:r w:rsidRPr="0061390F">
        <w:rPr>
          <w:sz w:val="28"/>
          <w:szCs w:val="28"/>
        </w:rPr>
        <w:t>Сущность «</w:t>
      </w:r>
      <w:r w:rsidR="007B5372">
        <w:rPr>
          <w:sz w:val="28"/>
          <w:szCs w:val="28"/>
          <w:lang w:val="en-US"/>
        </w:rPr>
        <w:t>Work</w:t>
      </w:r>
      <w:r w:rsidR="007B5372" w:rsidRPr="007B5372">
        <w:rPr>
          <w:sz w:val="28"/>
          <w:szCs w:val="28"/>
        </w:rPr>
        <w:t xml:space="preserve"> </w:t>
      </w:r>
      <w:r w:rsidR="007B5372">
        <w:rPr>
          <w:sz w:val="28"/>
          <w:szCs w:val="28"/>
          <w:lang w:val="en-US"/>
        </w:rPr>
        <w:t>plans</w:t>
      </w:r>
      <w:r w:rsidRPr="0061390F">
        <w:rPr>
          <w:sz w:val="28"/>
          <w:szCs w:val="28"/>
        </w:rPr>
        <w:t>» имеет атрибуты «</w:t>
      </w:r>
      <w:r w:rsidR="007B5372">
        <w:rPr>
          <w:sz w:val="28"/>
          <w:szCs w:val="28"/>
          <w:lang w:val="en-US"/>
        </w:rPr>
        <w:t>Date</w:t>
      </w:r>
      <w:r w:rsidRPr="0061390F">
        <w:rPr>
          <w:sz w:val="28"/>
          <w:szCs w:val="28"/>
        </w:rPr>
        <w:t>».</w:t>
      </w:r>
    </w:p>
    <w:p w14:paraId="0E85D255" w14:textId="74643EFF" w:rsidR="0061390F" w:rsidRPr="007B5372" w:rsidRDefault="0061390F" w:rsidP="00777D75">
      <w:pPr>
        <w:pStyle w:val="my-0"/>
        <w:spacing w:before="0" w:beforeAutospacing="0" w:after="0" w:afterAutospacing="0"/>
        <w:ind w:firstLine="709"/>
        <w:rPr>
          <w:sz w:val="28"/>
          <w:szCs w:val="28"/>
          <w:lang w:val="en-US"/>
        </w:rPr>
      </w:pPr>
      <w:r w:rsidRPr="0061390F">
        <w:rPr>
          <w:sz w:val="28"/>
          <w:szCs w:val="28"/>
        </w:rPr>
        <w:t>Сущность</w:t>
      </w:r>
      <w:r w:rsidRPr="007B5372">
        <w:rPr>
          <w:sz w:val="28"/>
          <w:szCs w:val="28"/>
          <w:lang w:val="en-US"/>
        </w:rPr>
        <w:t xml:space="preserve"> «</w:t>
      </w:r>
      <w:r w:rsidR="007B5372">
        <w:rPr>
          <w:sz w:val="28"/>
          <w:szCs w:val="28"/>
          <w:lang w:val="en-US"/>
        </w:rPr>
        <w:t>Tasks</w:t>
      </w:r>
      <w:r w:rsidRPr="007B5372">
        <w:rPr>
          <w:sz w:val="28"/>
          <w:szCs w:val="28"/>
          <w:lang w:val="en-US"/>
        </w:rPr>
        <w:t xml:space="preserve">» </w:t>
      </w:r>
      <w:r w:rsidRPr="0061390F">
        <w:rPr>
          <w:sz w:val="28"/>
          <w:szCs w:val="28"/>
        </w:rPr>
        <w:t>имеет</w:t>
      </w:r>
      <w:r w:rsidRPr="007B5372">
        <w:rPr>
          <w:sz w:val="28"/>
          <w:szCs w:val="28"/>
          <w:lang w:val="en-US"/>
        </w:rPr>
        <w:t xml:space="preserve"> </w:t>
      </w:r>
      <w:r w:rsidRPr="0061390F">
        <w:rPr>
          <w:sz w:val="28"/>
          <w:szCs w:val="28"/>
        </w:rPr>
        <w:t>атрибуты</w:t>
      </w:r>
      <w:r w:rsidRPr="007B5372">
        <w:rPr>
          <w:sz w:val="28"/>
          <w:szCs w:val="28"/>
          <w:lang w:val="en-US"/>
        </w:rPr>
        <w:t xml:space="preserve"> «</w:t>
      </w:r>
      <w:r w:rsidR="007B5372">
        <w:rPr>
          <w:sz w:val="28"/>
          <w:szCs w:val="28"/>
          <w:lang w:val="en-US"/>
        </w:rPr>
        <w:t>Name</w:t>
      </w:r>
      <w:r w:rsidRPr="007B5372">
        <w:rPr>
          <w:sz w:val="28"/>
          <w:szCs w:val="28"/>
          <w:lang w:val="en-US"/>
        </w:rPr>
        <w:t>», «</w:t>
      </w:r>
      <w:r w:rsidR="007B5372">
        <w:rPr>
          <w:sz w:val="28"/>
          <w:szCs w:val="28"/>
          <w:lang w:val="en-US"/>
        </w:rPr>
        <w:t>Description</w:t>
      </w:r>
      <w:r w:rsidRPr="007B5372">
        <w:rPr>
          <w:sz w:val="28"/>
          <w:szCs w:val="28"/>
          <w:lang w:val="en-US"/>
        </w:rPr>
        <w:t>», «</w:t>
      </w:r>
      <w:r w:rsidR="007B5372">
        <w:rPr>
          <w:sz w:val="28"/>
          <w:szCs w:val="28"/>
          <w:lang w:val="en-US"/>
        </w:rPr>
        <w:t>Issuance Date</w:t>
      </w:r>
      <w:r w:rsidRPr="007B5372">
        <w:rPr>
          <w:sz w:val="28"/>
          <w:szCs w:val="28"/>
          <w:lang w:val="en-US"/>
        </w:rPr>
        <w:t>»</w:t>
      </w:r>
      <w:r w:rsidR="00777D75" w:rsidRPr="007B5372">
        <w:rPr>
          <w:sz w:val="28"/>
          <w:szCs w:val="28"/>
          <w:lang w:val="en-US"/>
        </w:rPr>
        <w:t xml:space="preserve"> «</w:t>
      </w:r>
      <w:r w:rsidR="007B5372">
        <w:rPr>
          <w:sz w:val="28"/>
          <w:szCs w:val="28"/>
          <w:lang w:val="en-US"/>
        </w:rPr>
        <w:t>Due Date</w:t>
      </w:r>
      <w:r w:rsidR="00777D75" w:rsidRPr="007B5372">
        <w:rPr>
          <w:sz w:val="28"/>
          <w:szCs w:val="28"/>
          <w:lang w:val="en-US"/>
        </w:rPr>
        <w:t xml:space="preserve">» </w:t>
      </w:r>
      <w:r w:rsidR="00777D75" w:rsidRPr="00777D75">
        <w:rPr>
          <w:sz w:val="28"/>
          <w:szCs w:val="28"/>
        </w:rPr>
        <w:t>и</w:t>
      </w:r>
      <w:r w:rsidRPr="007B5372">
        <w:rPr>
          <w:sz w:val="28"/>
          <w:szCs w:val="28"/>
          <w:lang w:val="en-US"/>
        </w:rPr>
        <w:t xml:space="preserve"> «</w:t>
      </w:r>
      <w:r w:rsidR="007B5372">
        <w:rPr>
          <w:sz w:val="28"/>
          <w:szCs w:val="28"/>
          <w:lang w:val="en-US"/>
        </w:rPr>
        <w:t>Status</w:t>
      </w:r>
      <w:r w:rsidRPr="007B5372">
        <w:rPr>
          <w:sz w:val="28"/>
          <w:szCs w:val="28"/>
          <w:lang w:val="en-US"/>
        </w:rPr>
        <w:t>».</w:t>
      </w:r>
    </w:p>
    <w:p w14:paraId="1A484ADD" w14:textId="490DA58A" w:rsidR="00ED5E61" w:rsidRDefault="00B30621" w:rsidP="00ED5E61">
      <w:r>
        <w:t>Диаграмма сущность-связь представлена на рисунке 2.1.</w:t>
      </w:r>
    </w:p>
    <w:p w14:paraId="5B264270" w14:textId="0FDAFB46" w:rsidR="00B30621" w:rsidRPr="00E107FC" w:rsidRDefault="00712C60" w:rsidP="00B30621">
      <w:pPr>
        <w:pStyle w:val="a7"/>
        <w:rPr>
          <w:lang w:val="en-US"/>
        </w:rPr>
      </w:pPr>
      <w:r w:rsidRPr="00712C60">
        <w:rPr>
          <w:noProof/>
          <w:lang w:val="en-US"/>
        </w:rPr>
        <w:lastRenderedPageBreak/>
        <w:drawing>
          <wp:inline distT="0" distB="0" distL="0" distR="0" wp14:anchorId="5EE66B11" wp14:editId="579C4D15">
            <wp:extent cx="5940425" cy="3119755"/>
            <wp:effectExtent l="0" t="0" r="3175" b="4445"/>
            <wp:docPr id="745397645" name="Рисунок 745397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B26C" w14:textId="313A9708" w:rsidR="00B30621" w:rsidRDefault="00B30621" w:rsidP="00B30621">
      <w:pPr>
        <w:pStyle w:val="a7"/>
      </w:pPr>
      <w:r>
        <w:t>Рисунок 2.1 – Диаграмма сущность-связь</w:t>
      </w:r>
    </w:p>
    <w:p w14:paraId="7D8C4495" w14:textId="77777777" w:rsidR="00777D75" w:rsidRPr="004024F1" w:rsidRDefault="00777D75" w:rsidP="004024F1">
      <w:pPr>
        <w:rPr>
          <w:rFonts w:eastAsia="Times New Roman" w:cs="Times New Roman"/>
          <w:szCs w:val="28"/>
          <w:highlight w:val="yellow"/>
          <w:lang w:eastAsia="ru-RU"/>
        </w:rPr>
      </w:pPr>
      <w:r w:rsidRPr="004024F1">
        <w:rPr>
          <w:rFonts w:eastAsia="Times New Roman" w:cs="Times New Roman"/>
          <w:szCs w:val="28"/>
          <w:highlight w:val="yellow"/>
          <w:lang w:eastAsia="ru-RU"/>
        </w:rPr>
        <w:t>Разрабатываемая система будет предоставлять пользователю следующие возможности:</w:t>
      </w:r>
    </w:p>
    <w:p w14:paraId="092FFD52" w14:textId="77777777" w:rsidR="00777D75" w:rsidRPr="004024F1" w:rsidRDefault="00777D75" w:rsidP="004024F1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highlight w:val="yellow"/>
          <w:lang w:eastAsia="ru-RU"/>
        </w:rPr>
      </w:pPr>
      <w:r w:rsidRPr="004024F1">
        <w:rPr>
          <w:rFonts w:eastAsia="Times New Roman" w:cs="Times New Roman"/>
          <w:szCs w:val="28"/>
          <w:highlight w:val="yellow"/>
          <w:lang w:eastAsia="ru-RU"/>
        </w:rPr>
        <w:t>авторизоваться в системе с использованием заранее выданного пароля;</w:t>
      </w:r>
    </w:p>
    <w:p w14:paraId="1115E991" w14:textId="77777777" w:rsidR="00777D75" w:rsidRPr="004024F1" w:rsidRDefault="00777D75" w:rsidP="004024F1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highlight w:val="yellow"/>
          <w:lang w:eastAsia="ru-RU"/>
        </w:rPr>
      </w:pPr>
      <w:r w:rsidRPr="004024F1">
        <w:rPr>
          <w:rFonts w:eastAsia="Times New Roman" w:cs="Times New Roman"/>
          <w:szCs w:val="28"/>
          <w:highlight w:val="yellow"/>
          <w:lang w:eastAsia="ru-RU"/>
        </w:rPr>
        <w:t>просматривать, добавлять, редактировать и удалять записи о преподавателях;</w:t>
      </w:r>
    </w:p>
    <w:p w14:paraId="10AE0AB0" w14:textId="77777777" w:rsidR="00777D75" w:rsidRPr="00777D75" w:rsidRDefault="00777D75" w:rsidP="00777D75">
      <w:pPr>
        <w:numPr>
          <w:ilvl w:val="0"/>
          <w:numId w:val="16"/>
        </w:numPr>
        <w:ind w:left="0" w:firstLine="709"/>
        <w:jc w:val="left"/>
        <w:rPr>
          <w:rFonts w:eastAsia="Times New Roman" w:cs="Times New Roman"/>
          <w:szCs w:val="28"/>
          <w:lang w:eastAsia="ru-RU"/>
        </w:rPr>
      </w:pPr>
      <w:r w:rsidRPr="00777D75">
        <w:rPr>
          <w:rFonts w:eastAsia="Times New Roman" w:cs="Times New Roman"/>
          <w:szCs w:val="28"/>
          <w:lang w:eastAsia="ru-RU"/>
        </w:rPr>
        <w:t>просматривать, добавлять, редактировать и удалять сведения о дисциплинах;</w:t>
      </w:r>
    </w:p>
    <w:p w14:paraId="7FDCBF73" w14:textId="66097E3C" w:rsidR="00777D75" w:rsidRPr="00777D75" w:rsidRDefault="00777D75" w:rsidP="00777D75">
      <w:pPr>
        <w:numPr>
          <w:ilvl w:val="0"/>
          <w:numId w:val="16"/>
        </w:numPr>
        <w:ind w:left="0" w:firstLine="709"/>
        <w:jc w:val="left"/>
        <w:rPr>
          <w:rFonts w:eastAsia="Times New Roman" w:cs="Times New Roman"/>
          <w:szCs w:val="28"/>
          <w:lang w:eastAsia="ru-RU"/>
        </w:rPr>
      </w:pPr>
      <w:r w:rsidRPr="00777D75">
        <w:rPr>
          <w:rFonts w:eastAsia="Times New Roman" w:cs="Times New Roman"/>
          <w:szCs w:val="28"/>
          <w:lang w:eastAsia="ru-RU"/>
        </w:rPr>
        <w:t>осуществлять поиск по базе данных преподавателей;</w:t>
      </w:r>
    </w:p>
    <w:p w14:paraId="52A9A3D9" w14:textId="77777777" w:rsidR="00777D75" w:rsidRPr="00777D75" w:rsidRDefault="00777D75" w:rsidP="00777D75">
      <w:pPr>
        <w:numPr>
          <w:ilvl w:val="0"/>
          <w:numId w:val="16"/>
        </w:numPr>
        <w:ind w:left="0" w:firstLine="709"/>
        <w:jc w:val="left"/>
        <w:rPr>
          <w:rFonts w:eastAsia="Times New Roman" w:cs="Times New Roman"/>
          <w:szCs w:val="28"/>
          <w:lang w:eastAsia="ru-RU"/>
        </w:rPr>
      </w:pPr>
      <w:r w:rsidRPr="00777D75">
        <w:rPr>
          <w:rFonts w:eastAsia="Times New Roman" w:cs="Times New Roman"/>
          <w:szCs w:val="28"/>
          <w:lang w:eastAsia="ru-RU"/>
        </w:rPr>
        <w:t>просматривать, добавлять, редактировать и удалять планы работ;</w:t>
      </w:r>
    </w:p>
    <w:p w14:paraId="50FFAC73" w14:textId="77777777" w:rsidR="00777D75" w:rsidRPr="00777D75" w:rsidRDefault="00777D75" w:rsidP="00777D75">
      <w:pPr>
        <w:numPr>
          <w:ilvl w:val="0"/>
          <w:numId w:val="16"/>
        </w:numPr>
        <w:ind w:left="0" w:firstLine="709"/>
        <w:jc w:val="left"/>
        <w:rPr>
          <w:rFonts w:eastAsia="Times New Roman" w:cs="Times New Roman"/>
          <w:szCs w:val="28"/>
          <w:lang w:eastAsia="ru-RU"/>
        </w:rPr>
      </w:pPr>
      <w:r w:rsidRPr="00777D75">
        <w:rPr>
          <w:rFonts w:eastAsia="Times New Roman" w:cs="Times New Roman"/>
          <w:szCs w:val="28"/>
          <w:lang w:eastAsia="ru-RU"/>
        </w:rPr>
        <w:t>выдавать задания преподавателям с указанием сроков сдачи;</w:t>
      </w:r>
    </w:p>
    <w:p w14:paraId="1AF2CBAF" w14:textId="2993ED00" w:rsidR="00777D75" w:rsidRPr="00777D75" w:rsidRDefault="00777D75" w:rsidP="004465D7">
      <w:pPr>
        <w:numPr>
          <w:ilvl w:val="0"/>
          <w:numId w:val="16"/>
        </w:numPr>
        <w:ind w:left="0" w:firstLine="709"/>
        <w:jc w:val="left"/>
        <w:rPr>
          <w:rFonts w:eastAsia="Times New Roman" w:cs="Times New Roman"/>
          <w:szCs w:val="28"/>
          <w:lang w:eastAsia="ru-RU"/>
        </w:rPr>
      </w:pPr>
      <w:r w:rsidRPr="00777D75">
        <w:rPr>
          <w:rFonts w:eastAsia="Times New Roman" w:cs="Times New Roman"/>
          <w:szCs w:val="28"/>
          <w:lang w:eastAsia="ru-RU"/>
        </w:rPr>
        <w:t>редактировать и удалять ранее выданные задания;</w:t>
      </w:r>
    </w:p>
    <w:p w14:paraId="6F7CC5AC" w14:textId="77777777" w:rsidR="00777D75" w:rsidRPr="00777D75" w:rsidRDefault="00777D75" w:rsidP="00777D75">
      <w:pPr>
        <w:numPr>
          <w:ilvl w:val="0"/>
          <w:numId w:val="16"/>
        </w:numPr>
        <w:ind w:left="0" w:firstLine="709"/>
        <w:jc w:val="left"/>
        <w:rPr>
          <w:rFonts w:eastAsia="Times New Roman" w:cs="Times New Roman"/>
          <w:szCs w:val="28"/>
          <w:lang w:eastAsia="ru-RU"/>
        </w:rPr>
      </w:pPr>
      <w:r w:rsidRPr="00777D75">
        <w:rPr>
          <w:rFonts w:eastAsia="Times New Roman" w:cs="Times New Roman"/>
          <w:szCs w:val="28"/>
          <w:lang w:eastAsia="ru-RU"/>
        </w:rPr>
        <w:t>автоматически формировать шаблоны протоколов и других документов в формате Word;</w:t>
      </w:r>
    </w:p>
    <w:p w14:paraId="20B8542B" w14:textId="77777777" w:rsidR="00777D75" w:rsidRPr="00777D75" w:rsidRDefault="00777D75" w:rsidP="00777D75">
      <w:pPr>
        <w:numPr>
          <w:ilvl w:val="0"/>
          <w:numId w:val="16"/>
        </w:numPr>
        <w:ind w:left="0" w:firstLine="709"/>
        <w:jc w:val="left"/>
        <w:rPr>
          <w:rFonts w:eastAsia="Times New Roman" w:cs="Times New Roman"/>
          <w:szCs w:val="28"/>
          <w:lang w:eastAsia="ru-RU"/>
        </w:rPr>
      </w:pPr>
      <w:r w:rsidRPr="00777D75">
        <w:rPr>
          <w:rFonts w:eastAsia="Times New Roman" w:cs="Times New Roman"/>
          <w:szCs w:val="28"/>
          <w:lang w:eastAsia="ru-RU"/>
        </w:rPr>
        <w:t>экспортировать сформированные документы в Word для дальнейшей работы;</w:t>
      </w:r>
    </w:p>
    <w:p w14:paraId="5A81B2B0" w14:textId="77777777" w:rsidR="00777D75" w:rsidRPr="00777D75" w:rsidRDefault="00777D75" w:rsidP="00777D75">
      <w:pPr>
        <w:numPr>
          <w:ilvl w:val="0"/>
          <w:numId w:val="16"/>
        </w:numPr>
        <w:ind w:left="0" w:firstLine="709"/>
        <w:jc w:val="left"/>
        <w:rPr>
          <w:rFonts w:eastAsia="Times New Roman" w:cs="Times New Roman"/>
          <w:szCs w:val="28"/>
          <w:lang w:eastAsia="ru-RU"/>
        </w:rPr>
      </w:pPr>
      <w:r w:rsidRPr="00777D75">
        <w:rPr>
          <w:rFonts w:eastAsia="Times New Roman" w:cs="Times New Roman"/>
          <w:szCs w:val="28"/>
          <w:lang w:eastAsia="ru-RU"/>
        </w:rPr>
        <w:t>использовать удобный интерфейс с меню, кнопочными формами и панелями инструментов для навигации по системе;</w:t>
      </w:r>
    </w:p>
    <w:p w14:paraId="031ADD4C" w14:textId="25ED1FC7" w:rsidR="000B28A7" w:rsidRPr="00777D75" w:rsidRDefault="00777D75" w:rsidP="00777D75">
      <w:pPr>
        <w:numPr>
          <w:ilvl w:val="0"/>
          <w:numId w:val="16"/>
        </w:numPr>
        <w:ind w:left="0" w:firstLine="709"/>
        <w:jc w:val="left"/>
        <w:rPr>
          <w:rFonts w:eastAsia="Times New Roman" w:cs="Times New Roman"/>
          <w:szCs w:val="28"/>
          <w:lang w:eastAsia="ru-RU"/>
        </w:rPr>
      </w:pPr>
      <w:r w:rsidRPr="00777D75">
        <w:rPr>
          <w:rFonts w:eastAsia="Times New Roman" w:cs="Times New Roman"/>
          <w:szCs w:val="28"/>
          <w:lang w:eastAsia="ru-RU"/>
        </w:rPr>
        <w:t>просматривать справочную информацию по работе с программным обеспечением.</w:t>
      </w:r>
    </w:p>
    <w:p w14:paraId="69B3812C" w14:textId="6786AC2E" w:rsidR="00C003C0" w:rsidRPr="00AF2CD9" w:rsidRDefault="00C003C0" w:rsidP="00C003C0">
      <w:r>
        <w:t>Подробное описание данных функций представлено на диаграмме вариантов использования,</w:t>
      </w:r>
      <w:r w:rsidR="00777D75">
        <w:t xml:space="preserve"> деятельности и классов</w:t>
      </w:r>
      <w:r>
        <w:t xml:space="preserve"> представленн</w:t>
      </w:r>
      <w:r w:rsidR="00777D75">
        <w:t>ых</w:t>
      </w:r>
      <w:r>
        <w:t xml:space="preserve"> </w:t>
      </w:r>
      <w:r w:rsidR="00777D75">
        <w:t>в</w:t>
      </w:r>
      <w:r>
        <w:t xml:space="preserve"> графической части на листе </w:t>
      </w:r>
      <w:r w:rsidR="00777D75">
        <w:t>1-3</w:t>
      </w:r>
      <w:r>
        <w:t>.</w:t>
      </w:r>
    </w:p>
    <w:p w14:paraId="7DCC9DEE" w14:textId="519DB5AC" w:rsidR="000819C1" w:rsidRDefault="000819C1" w:rsidP="00ED5E61">
      <w:pPr>
        <w:pStyle w:val="2"/>
        <w:spacing w:before="560" w:after="560"/>
      </w:pPr>
      <w:bookmarkStart w:id="64" w:name="_Toc196203062"/>
      <w:bookmarkStart w:id="65" w:name="_Toc196203082"/>
      <w:bookmarkStart w:id="66" w:name="_Toc196203363"/>
      <w:bookmarkStart w:id="67" w:name="_Toc196203431"/>
      <w:bookmarkStart w:id="68" w:name="_Toc196203457"/>
      <w:bookmarkStart w:id="69" w:name="_Toc196203852"/>
      <w:bookmarkStart w:id="70" w:name="_Toc196289814"/>
      <w:bookmarkStart w:id="71" w:name="_Toc196290024"/>
      <w:bookmarkStart w:id="72" w:name="_Toc199161125"/>
      <w:r>
        <w:lastRenderedPageBreak/>
        <w:t>Концептуальный прототип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00F97D57" w14:textId="3DD7499C" w:rsidR="00ED5E61" w:rsidRDefault="00F05901" w:rsidP="00ED5E61">
      <w:r>
        <w:t>Система меню должна содержать пункты «</w:t>
      </w:r>
      <w:r w:rsidR="004465D7">
        <w:t>Преподаватели</w:t>
      </w:r>
      <w:r>
        <w:t>», «</w:t>
      </w:r>
      <w:r w:rsidR="004465D7">
        <w:t>Задания</w:t>
      </w:r>
      <w:r>
        <w:t>», «</w:t>
      </w:r>
      <w:r w:rsidR="004465D7">
        <w:t>Документы</w:t>
      </w:r>
      <w:r>
        <w:t>», «</w:t>
      </w:r>
      <w:r w:rsidR="004465D7">
        <w:t>Протоколы</w:t>
      </w:r>
      <w:r>
        <w:t>» и «Справка». Основной функцией меню является быстрый доступ к ключевым компонентам системы. Меню должно быть реализовано в виде горизонтальной панели, при нажатии на которую система переключает страницы.</w:t>
      </w:r>
    </w:p>
    <w:p w14:paraId="34A59E42" w14:textId="617A825D" w:rsidR="00F05901" w:rsidRDefault="00F05901" w:rsidP="00ED5E61">
      <w:r>
        <w:t>Контекстное меню должно реализовано на страницах и предоставлять быстрый доступ к функциям добавления, удаления и редактирования.</w:t>
      </w:r>
    </w:p>
    <w:p w14:paraId="33E802A7" w14:textId="695F7A56" w:rsidR="00F05901" w:rsidRDefault="00F05901" w:rsidP="00F05901">
      <w:r>
        <w:t xml:space="preserve">Диалоговое окно должно открываться при добавлении </w:t>
      </w:r>
      <w:r w:rsidR="004465D7">
        <w:t xml:space="preserve">преподавателя </w:t>
      </w:r>
      <w:r>
        <w:t xml:space="preserve">для запроса на ввод </w:t>
      </w:r>
      <w:r w:rsidR="004465D7">
        <w:t>имени</w:t>
      </w:r>
      <w:r>
        <w:t>. Также диалоговое окно должно выводиться при добавлении нового предмета для у</w:t>
      </w:r>
      <w:r w:rsidR="004465D7">
        <w:t>казания названия предмета и преподавателя</w:t>
      </w:r>
      <w:r>
        <w:t>.</w:t>
      </w:r>
    </w:p>
    <w:p w14:paraId="3D1B91E1" w14:textId="791D780C" w:rsidR="009969E3" w:rsidRDefault="009969E3" w:rsidP="00F05901">
      <w:r>
        <w:t>При создании должны быть использованы следующие элементы управления:</w:t>
      </w:r>
    </w:p>
    <w:p w14:paraId="7A935280" w14:textId="7A18E837" w:rsidR="009969E3" w:rsidRDefault="009969E3" w:rsidP="00F67932">
      <w:pPr>
        <w:pStyle w:val="ad"/>
        <w:numPr>
          <w:ilvl w:val="0"/>
          <w:numId w:val="4"/>
        </w:numPr>
      </w:pPr>
      <w:r>
        <w:t>кнопки, для взаимодействия с основными функциями (</w:t>
      </w:r>
      <w:proofErr w:type="gramStart"/>
      <w:r>
        <w:t>например</w:t>
      </w:r>
      <w:proofErr w:type="gramEnd"/>
      <w:r w:rsidR="004465D7">
        <w:t xml:space="preserve"> для добавления предмета</w:t>
      </w:r>
      <w:r w:rsidR="00E92725">
        <w:t xml:space="preserve">, </w:t>
      </w:r>
      <w:r w:rsidR="004465D7">
        <w:t>редактирования заданий</w:t>
      </w:r>
      <w:r>
        <w:t>)</w:t>
      </w:r>
      <w:r w:rsidRPr="009969E3">
        <w:t>;</w:t>
      </w:r>
    </w:p>
    <w:p w14:paraId="6D45FBCF" w14:textId="35AFB18F" w:rsidR="009969E3" w:rsidRPr="009969E3" w:rsidRDefault="009969E3" w:rsidP="00F67932">
      <w:pPr>
        <w:pStyle w:val="ad"/>
        <w:numPr>
          <w:ilvl w:val="0"/>
          <w:numId w:val="4"/>
        </w:numPr>
      </w:pPr>
      <w:r>
        <w:t>текстовые поля, для ввода данных</w:t>
      </w:r>
      <w:r w:rsidRPr="009969E3">
        <w:t>;</w:t>
      </w:r>
    </w:p>
    <w:p w14:paraId="56F8165B" w14:textId="20C25DE5" w:rsidR="009969E3" w:rsidRDefault="004370DD" w:rsidP="00F67932">
      <w:pPr>
        <w:pStyle w:val="ad"/>
        <w:numPr>
          <w:ilvl w:val="0"/>
          <w:numId w:val="4"/>
        </w:numPr>
      </w:pPr>
      <w:r>
        <w:t>списки выбора</w:t>
      </w:r>
      <w:r w:rsidR="009969E3">
        <w:t>, для фильтрации</w:t>
      </w:r>
      <w:r w:rsidR="009969E3">
        <w:rPr>
          <w:lang w:val="en-US"/>
        </w:rPr>
        <w:t>;</w:t>
      </w:r>
    </w:p>
    <w:p w14:paraId="7368C2E3" w14:textId="6E57B900" w:rsidR="009969E3" w:rsidRDefault="009969E3" w:rsidP="00F67932">
      <w:pPr>
        <w:pStyle w:val="ad"/>
        <w:numPr>
          <w:ilvl w:val="0"/>
          <w:numId w:val="4"/>
        </w:numPr>
      </w:pPr>
      <w:r>
        <w:t xml:space="preserve">таблицы, для просмотра </w:t>
      </w:r>
      <w:r w:rsidR="004465D7">
        <w:t>выданных заданий</w:t>
      </w:r>
      <w:r>
        <w:t xml:space="preserve"> и работы с базой данных</w:t>
      </w:r>
      <w:r w:rsidRPr="009969E3">
        <w:t>;</w:t>
      </w:r>
    </w:p>
    <w:p w14:paraId="7B1C4BB6" w14:textId="0ED62256" w:rsidR="009969E3" w:rsidRDefault="004370DD" w:rsidP="00F67932">
      <w:pPr>
        <w:pStyle w:val="ad"/>
        <w:numPr>
          <w:ilvl w:val="0"/>
          <w:numId w:val="4"/>
        </w:numPr>
      </w:pPr>
      <w:r>
        <w:t>элемент управления для выбора даты</w:t>
      </w:r>
      <w:r w:rsidR="009969E3">
        <w:t xml:space="preserve">, для выбора даты </w:t>
      </w:r>
      <w:r w:rsidR="004465D7">
        <w:t>сдачи заданий</w:t>
      </w:r>
      <w:r w:rsidR="009969E3">
        <w:t>.</w:t>
      </w:r>
    </w:p>
    <w:p w14:paraId="4776771D" w14:textId="4F27FD65" w:rsidR="00A23BA0" w:rsidRDefault="00A23BA0" w:rsidP="00A23BA0">
      <w:r>
        <w:t>Прототипы страниц представлены на рисунках 2.2 – 2.8.</w:t>
      </w:r>
    </w:p>
    <w:p w14:paraId="754A3AC2" w14:textId="21894B90" w:rsidR="00EB342E" w:rsidRDefault="00712C60" w:rsidP="00EB342E">
      <w:pPr>
        <w:pStyle w:val="a7"/>
      </w:pPr>
      <w:r w:rsidRPr="00712C60">
        <w:rPr>
          <w:noProof/>
        </w:rPr>
        <w:drawing>
          <wp:inline distT="0" distB="0" distL="0" distR="0" wp14:anchorId="2B2498FF" wp14:editId="044E0E48">
            <wp:extent cx="5940425" cy="40424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B386" w14:textId="255F901D" w:rsidR="00EB342E" w:rsidRDefault="00EB342E" w:rsidP="00EB342E">
      <w:pPr>
        <w:pStyle w:val="a7"/>
      </w:pPr>
      <w:r>
        <w:t>Рисунок 2.2 – Прототип страницы авторизации</w:t>
      </w:r>
    </w:p>
    <w:p w14:paraId="3D7DC473" w14:textId="672E2040" w:rsidR="00EB342E" w:rsidRDefault="00712C60" w:rsidP="00EB342E">
      <w:pPr>
        <w:pStyle w:val="a7"/>
      </w:pPr>
      <w:r w:rsidRPr="00712C60">
        <w:rPr>
          <w:noProof/>
        </w:rPr>
        <w:lastRenderedPageBreak/>
        <w:drawing>
          <wp:inline distT="0" distB="0" distL="0" distR="0" wp14:anchorId="6F982CA9" wp14:editId="247CEF33">
            <wp:extent cx="5940425" cy="38900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CFC2" w14:textId="24E910B8" w:rsidR="00EB342E" w:rsidRDefault="00EB342E" w:rsidP="00EB342E">
      <w:pPr>
        <w:pStyle w:val="a7"/>
      </w:pPr>
      <w:r>
        <w:t xml:space="preserve">Рисунок 2.3 – Прототип страницы </w:t>
      </w:r>
      <w:r w:rsidR="00712C60">
        <w:t>преподавателей</w:t>
      </w:r>
    </w:p>
    <w:p w14:paraId="1C78AB1A" w14:textId="5A54036C" w:rsidR="00EB342E" w:rsidRDefault="00712C60" w:rsidP="00EB342E">
      <w:pPr>
        <w:pStyle w:val="a7"/>
      </w:pPr>
      <w:r w:rsidRPr="00712C60">
        <w:rPr>
          <w:noProof/>
        </w:rPr>
        <w:drawing>
          <wp:inline distT="0" distB="0" distL="0" distR="0" wp14:anchorId="64142B17" wp14:editId="046CDC93">
            <wp:extent cx="5940425" cy="25717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9061" w14:textId="0CDC79D6" w:rsidR="00EB342E" w:rsidRDefault="00EB342E" w:rsidP="00EB342E">
      <w:pPr>
        <w:pStyle w:val="a7"/>
      </w:pPr>
      <w:r>
        <w:t xml:space="preserve">Рисунок 2.4 – Прототип страницы </w:t>
      </w:r>
      <w:r w:rsidR="00712C60">
        <w:t xml:space="preserve">добавления преподавателя </w:t>
      </w:r>
    </w:p>
    <w:p w14:paraId="705F60E4" w14:textId="7567BD45" w:rsidR="00EB342E" w:rsidRDefault="00712C60" w:rsidP="00EB342E">
      <w:pPr>
        <w:pStyle w:val="a7"/>
      </w:pPr>
      <w:r w:rsidRPr="00712C60">
        <w:rPr>
          <w:noProof/>
        </w:rPr>
        <w:lastRenderedPageBreak/>
        <w:drawing>
          <wp:inline distT="0" distB="0" distL="0" distR="0" wp14:anchorId="27D508A8" wp14:editId="002F37D7">
            <wp:extent cx="5940425" cy="2990850"/>
            <wp:effectExtent l="0" t="0" r="3175" b="0"/>
            <wp:docPr id="745397640" name="Рисунок 745397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275B" w14:textId="43BD146D" w:rsidR="00EB342E" w:rsidRDefault="00EB342E" w:rsidP="00EB342E">
      <w:pPr>
        <w:pStyle w:val="a7"/>
      </w:pPr>
      <w:r>
        <w:t xml:space="preserve">Рисунок 2.5 – Прототип страницы </w:t>
      </w:r>
      <w:r w:rsidR="00712C60">
        <w:t>добавления предмета</w:t>
      </w:r>
    </w:p>
    <w:p w14:paraId="3E41B3FE" w14:textId="412FCD9A" w:rsidR="00EB342E" w:rsidRDefault="00712C60" w:rsidP="00EB342E">
      <w:pPr>
        <w:pStyle w:val="a7"/>
      </w:pPr>
      <w:r w:rsidRPr="00712C60">
        <w:rPr>
          <w:noProof/>
        </w:rPr>
        <w:drawing>
          <wp:inline distT="0" distB="0" distL="0" distR="0" wp14:anchorId="61EF5480" wp14:editId="2B74D1C3">
            <wp:extent cx="5940425" cy="3594100"/>
            <wp:effectExtent l="0" t="0" r="3175" b="6350"/>
            <wp:docPr id="745397641" name="Рисунок 745397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986F" w14:textId="375B6878" w:rsidR="00EB342E" w:rsidRDefault="00EB342E" w:rsidP="00EB342E">
      <w:pPr>
        <w:pStyle w:val="a7"/>
      </w:pPr>
      <w:r>
        <w:t xml:space="preserve">Рисунок 2.6 – Прототип страницы </w:t>
      </w:r>
      <w:r w:rsidR="00712C60">
        <w:t>выдачи заданий преподавателям</w:t>
      </w:r>
    </w:p>
    <w:p w14:paraId="2313B3D5" w14:textId="74DEA4E3" w:rsidR="00EB342E" w:rsidRDefault="00712C60" w:rsidP="00EB342E">
      <w:pPr>
        <w:pStyle w:val="a7"/>
      </w:pPr>
      <w:r w:rsidRPr="00712C60">
        <w:rPr>
          <w:noProof/>
        </w:rPr>
        <w:lastRenderedPageBreak/>
        <w:drawing>
          <wp:inline distT="0" distB="0" distL="0" distR="0" wp14:anchorId="1C68A110" wp14:editId="43B60893">
            <wp:extent cx="5940425" cy="3855085"/>
            <wp:effectExtent l="0" t="0" r="3175" b="0"/>
            <wp:docPr id="745397642" name="Рисунок 745397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3A87" w14:textId="6D91AED9" w:rsidR="00EB342E" w:rsidRDefault="00EB342E" w:rsidP="00EB342E">
      <w:pPr>
        <w:pStyle w:val="a7"/>
      </w:pPr>
      <w:r>
        <w:t xml:space="preserve">Рисунок 2.7 – Прототип страницы </w:t>
      </w:r>
      <w:r w:rsidR="00712C60">
        <w:t>редактирования планов работ</w:t>
      </w:r>
    </w:p>
    <w:p w14:paraId="7EB673CF" w14:textId="594E3F0D" w:rsidR="00EB342E" w:rsidRDefault="00712C60" w:rsidP="00EB342E">
      <w:pPr>
        <w:pStyle w:val="a7"/>
      </w:pPr>
      <w:r w:rsidRPr="00712C60">
        <w:rPr>
          <w:noProof/>
        </w:rPr>
        <w:drawing>
          <wp:inline distT="0" distB="0" distL="0" distR="0" wp14:anchorId="29D5A992" wp14:editId="692845BD">
            <wp:extent cx="5940425" cy="3904615"/>
            <wp:effectExtent l="0" t="0" r="3175" b="635"/>
            <wp:docPr id="745397643" name="Рисунок 745397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0225" w14:textId="1DB4A116" w:rsidR="00EB342E" w:rsidRPr="009969E3" w:rsidRDefault="00EB342E" w:rsidP="00EB342E">
      <w:pPr>
        <w:pStyle w:val="a7"/>
      </w:pPr>
      <w:r>
        <w:t xml:space="preserve">Рисунок 2.8 – Прототип страницы </w:t>
      </w:r>
      <w:r w:rsidR="00712C60">
        <w:t>создания шаблона протоколов</w:t>
      </w:r>
    </w:p>
    <w:p w14:paraId="0B774329" w14:textId="75C17BEA" w:rsidR="000819C1" w:rsidRDefault="000819C1" w:rsidP="00BD3392">
      <w:pPr>
        <w:pStyle w:val="1"/>
        <w:spacing w:after="280"/>
      </w:pPr>
      <w:bookmarkStart w:id="73" w:name="_Toc196203063"/>
      <w:bookmarkStart w:id="74" w:name="_Toc196203083"/>
      <w:bookmarkStart w:id="75" w:name="_Toc196203364"/>
      <w:bookmarkStart w:id="76" w:name="_Toc196203432"/>
      <w:bookmarkStart w:id="77" w:name="_Toc196203458"/>
      <w:bookmarkStart w:id="78" w:name="_Toc196203853"/>
      <w:bookmarkStart w:id="79" w:name="_Toc196289815"/>
      <w:bookmarkStart w:id="80" w:name="_Toc196290025"/>
      <w:bookmarkStart w:id="81" w:name="_Toc199161126"/>
      <w:r>
        <w:lastRenderedPageBreak/>
        <w:t>Описание реализации программного средства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14:paraId="247B58AA" w14:textId="34190B31" w:rsidR="000819C1" w:rsidRDefault="000819C1" w:rsidP="00BD3392">
      <w:pPr>
        <w:pStyle w:val="2"/>
        <w:spacing w:after="560"/>
        <w:ind w:left="-142"/>
      </w:pPr>
      <w:bookmarkStart w:id="82" w:name="_Toc196203064"/>
      <w:bookmarkStart w:id="83" w:name="_Toc196203084"/>
      <w:bookmarkStart w:id="84" w:name="_Toc196203365"/>
      <w:bookmarkStart w:id="85" w:name="_Toc196203433"/>
      <w:bookmarkStart w:id="86" w:name="_Toc196203459"/>
      <w:bookmarkStart w:id="87" w:name="_Toc196203854"/>
      <w:bookmarkStart w:id="88" w:name="_Toc196289816"/>
      <w:bookmarkStart w:id="89" w:name="_Toc196290026"/>
      <w:bookmarkStart w:id="90" w:name="_Toc199161127"/>
      <w:r>
        <w:t>Инструменты разработки и применяемые технологии</w:t>
      </w:r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</w:p>
    <w:p w14:paraId="6DF6EA00" w14:textId="25FA7FEA" w:rsidR="00BD3392" w:rsidRDefault="00BD3392" w:rsidP="00BD3392">
      <w:r w:rsidRPr="006F7525">
        <w:t>При</w:t>
      </w:r>
      <w:r>
        <w:t xml:space="preserve"> </w:t>
      </w:r>
      <w:r>
        <w:rPr>
          <w:rFonts w:eastAsia="Times New Roman" w:cs="Times New Roman"/>
          <w:color w:val="000000"/>
          <w:szCs w:val="28"/>
        </w:rPr>
        <w:t>р</w:t>
      </w:r>
      <w:r w:rsidRPr="00BD3392">
        <w:rPr>
          <w:rFonts w:eastAsia="Times New Roman" w:cs="Times New Roman"/>
          <w:color w:val="000000"/>
          <w:szCs w:val="28"/>
        </w:rPr>
        <w:t>азработк</w:t>
      </w:r>
      <w:r>
        <w:rPr>
          <w:rFonts w:eastAsia="Times New Roman" w:cs="Times New Roman"/>
          <w:color w:val="000000"/>
          <w:szCs w:val="28"/>
        </w:rPr>
        <w:t xml:space="preserve">е </w:t>
      </w:r>
      <w:r w:rsidRPr="006F7525">
        <w:t>программного обеспечения</w:t>
      </w:r>
      <w:r>
        <w:t xml:space="preserve">, </w:t>
      </w:r>
      <w:r w:rsidRPr="00BD3392">
        <w:rPr>
          <w:rFonts w:eastAsia="Times New Roman" w:cs="Times New Roman"/>
          <w:color w:val="000000"/>
          <w:szCs w:val="28"/>
        </w:rPr>
        <w:t>электронного органайзера для председателя цикловой комиссии</w:t>
      </w:r>
      <w:r>
        <w:t xml:space="preserve"> </w:t>
      </w:r>
      <w:r w:rsidRPr="006F7525">
        <w:t>были выбраны следующие технологии:</w:t>
      </w:r>
      <w:r>
        <w:t xml:space="preserve"> </w:t>
      </w:r>
    </w:p>
    <w:p w14:paraId="347BF0F8" w14:textId="77777777" w:rsidR="00BD3392" w:rsidRPr="000306A3" w:rsidRDefault="00BD3392" w:rsidP="00BD3392">
      <w:pPr>
        <w:pStyle w:val="ad"/>
        <w:numPr>
          <w:ilvl w:val="0"/>
          <w:numId w:val="18"/>
        </w:numPr>
        <w:rPr>
          <w:lang w:val="en-US"/>
        </w:rPr>
      </w:pPr>
      <w:r>
        <w:t>среда</w:t>
      </w:r>
      <w:r w:rsidRPr="000306A3">
        <w:rPr>
          <w:lang w:val="en-US"/>
        </w:rPr>
        <w:t xml:space="preserve"> </w:t>
      </w:r>
      <w:r>
        <w:t>разработки</w:t>
      </w:r>
      <w:r w:rsidRPr="000306A3">
        <w:rPr>
          <w:lang w:val="en-US"/>
        </w:rPr>
        <w:t xml:space="preserve"> – </w:t>
      </w:r>
      <w:r>
        <w:rPr>
          <w:lang w:val="en-US"/>
        </w:rPr>
        <w:t>Microsoft</w:t>
      </w:r>
      <w:r w:rsidRPr="000306A3">
        <w:rPr>
          <w:lang w:val="en-US"/>
        </w:rPr>
        <w:t xml:space="preserve"> </w:t>
      </w:r>
      <w:r>
        <w:rPr>
          <w:lang w:val="en-US"/>
        </w:rPr>
        <w:t>Visual</w:t>
      </w:r>
      <w:r w:rsidRPr="000306A3">
        <w:rPr>
          <w:lang w:val="en-US"/>
        </w:rPr>
        <w:t xml:space="preserve"> </w:t>
      </w:r>
      <w:r>
        <w:rPr>
          <w:lang w:val="en-US"/>
        </w:rPr>
        <w:t>Studio 2022;</w:t>
      </w:r>
    </w:p>
    <w:p w14:paraId="11D83463" w14:textId="77777777" w:rsidR="00BD3392" w:rsidRDefault="00BD3392" w:rsidP="00BD3392">
      <w:pPr>
        <w:pStyle w:val="ad"/>
        <w:numPr>
          <w:ilvl w:val="0"/>
          <w:numId w:val="17"/>
        </w:numPr>
      </w:pPr>
      <w:r>
        <w:t xml:space="preserve">язык программирования – </w:t>
      </w:r>
      <w:r>
        <w:rPr>
          <w:lang w:val="en-US"/>
        </w:rPr>
        <w:t>C#;</w:t>
      </w:r>
    </w:p>
    <w:p w14:paraId="2E5E68B9" w14:textId="77777777" w:rsidR="00BD3392" w:rsidRPr="00C265ED" w:rsidRDefault="00BD3392" w:rsidP="00BD3392">
      <w:pPr>
        <w:pStyle w:val="ad"/>
        <w:numPr>
          <w:ilvl w:val="0"/>
          <w:numId w:val="17"/>
        </w:numPr>
        <w:rPr>
          <w:lang w:val="en-US"/>
        </w:rPr>
      </w:pPr>
      <w:r>
        <w:t>фреймворк</w:t>
      </w:r>
      <w:r w:rsidRPr="007A0FBF">
        <w:rPr>
          <w:lang w:val="en-US"/>
        </w:rPr>
        <w:t xml:space="preserve"> </w:t>
      </w:r>
      <w:r w:rsidRPr="00C265ED">
        <w:rPr>
          <w:lang w:val="en-US"/>
        </w:rPr>
        <w:t xml:space="preserve">– </w:t>
      </w:r>
      <w:r>
        <w:rPr>
          <w:lang w:val="en-US"/>
        </w:rPr>
        <w:t>WPF (</w:t>
      </w:r>
      <w:r w:rsidRPr="006F7525">
        <w:rPr>
          <w:lang w:val="en-US"/>
        </w:rPr>
        <w:t>Windows Presentation Foundation</w:t>
      </w:r>
      <w:r>
        <w:rPr>
          <w:lang w:val="en-US"/>
        </w:rPr>
        <w:t>);</w:t>
      </w:r>
    </w:p>
    <w:p w14:paraId="76E441DE" w14:textId="77777777" w:rsidR="00BD3392" w:rsidRPr="00325718" w:rsidRDefault="00BD3392" w:rsidP="00BD3392">
      <w:pPr>
        <w:pStyle w:val="ad"/>
        <w:numPr>
          <w:ilvl w:val="0"/>
          <w:numId w:val="17"/>
        </w:numPr>
      </w:pPr>
      <w:r>
        <w:t xml:space="preserve">система управления базами данных – </w:t>
      </w:r>
      <w:r>
        <w:rPr>
          <w:lang w:val="en-US"/>
        </w:rPr>
        <w:t>Microsoft</w:t>
      </w:r>
      <w:r w:rsidRPr="00F545DA">
        <w:t xml:space="preserve"> </w:t>
      </w:r>
      <w:r>
        <w:rPr>
          <w:lang w:val="en-US"/>
        </w:rPr>
        <w:t>SQL</w:t>
      </w:r>
      <w:r w:rsidRPr="006F7525">
        <w:t xml:space="preserve"> </w:t>
      </w:r>
      <w:r>
        <w:rPr>
          <w:lang w:val="en-US"/>
        </w:rPr>
        <w:t>Server</w:t>
      </w:r>
      <w:r w:rsidRPr="00F545DA">
        <w:t xml:space="preserve"> 2022</w:t>
      </w:r>
      <w:r>
        <w:t>.</w:t>
      </w:r>
    </w:p>
    <w:p w14:paraId="2DBFD87C" w14:textId="77777777" w:rsidR="00BD3392" w:rsidRPr="00914666" w:rsidRDefault="00BD3392" w:rsidP="00BD3392">
      <w:r>
        <w:rPr>
          <w:lang w:val="en-US"/>
        </w:rPr>
        <w:t>Microsoft</w:t>
      </w:r>
      <w:r w:rsidRPr="00785C74">
        <w:t xml:space="preserve"> </w:t>
      </w:r>
      <w:r>
        <w:t xml:space="preserve">Visual Studio поддерживает разработку программного обеспечения для различных платформ, включая десктопные приложения, веб-приложения, мобильные решения и облачные сервисы. Среда обеспечивает удобные механизмы работы с кодом, автоматизированную проверку, интеллектуальные подсказки и возможности рефакторинга. </w:t>
      </w:r>
      <w:r w:rsidRPr="00914666">
        <w:t>[8]</w:t>
      </w:r>
    </w:p>
    <w:p w14:paraId="33E0EA2F" w14:textId="77777777" w:rsidR="00BD3392" w:rsidRPr="00914666" w:rsidRDefault="00BD3392" w:rsidP="00BD3392">
      <w:r w:rsidRPr="00C265ED">
        <w:t>Выбор C# обусловлен его мощными возможностями для создания десктопных приложений, богатой экосистемой библиотек и удобством работы с данными.</w:t>
      </w:r>
      <w:r w:rsidRPr="00914666">
        <w:t xml:space="preserve"> [5]</w:t>
      </w:r>
    </w:p>
    <w:p w14:paraId="5684DE72" w14:textId="77777777" w:rsidR="00BD3392" w:rsidRPr="00CD588A" w:rsidRDefault="00BD3392" w:rsidP="00BD3392">
      <w:r w:rsidRPr="00C265ED">
        <w:t>WPF используется для разработки современного и функционального графического интерфейса, позволяя создать удобное взаимодействие пользователя с системой, реализовать гибкость дизайна и поддержку сложных визуальных элементов.</w:t>
      </w:r>
      <w:r w:rsidRPr="00914666">
        <w:t xml:space="preserve"> [</w:t>
      </w:r>
      <w:r w:rsidRPr="00CD588A">
        <w:t>9]</w:t>
      </w:r>
    </w:p>
    <w:p w14:paraId="42569F4B" w14:textId="77777777" w:rsidR="00BD3392" w:rsidRPr="00914666" w:rsidRDefault="00BD3392" w:rsidP="00BD3392">
      <w:r>
        <w:rPr>
          <w:lang w:val="en-US"/>
        </w:rPr>
        <w:t>Microsoft</w:t>
      </w:r>
      <w:r w:rsidRPr="00F545DA">
        <w:t xml:space="preserve"> </w:t>
      </w:r>
      <w:r w:rsidRPr="00C265ED">
        <w:t>SQL Server обеспечивает надежное хранение данных, высокую скорость обработки запросов и возможность структурированного анализа информации, что критически важно для работы с данными о преподавательской нагрузке.</w:t>
      </w:r>
      <w:r w:rsidRPr="00914666">
        <w:t xml:space="preserve"> [6]</w:t>
      </w:r>
    </w:p>
    <w:p w14:paraId="1029DEF5" w14:textId="77777777" w:rsidR="00BD3392" w:rsidRDefault="00BD3392" w:rsidP="00BD3392">
      <w:r>
        <w:rPr>
          <w:lang w:val="en-US"/>
        </w:rPr>
        <w:t>C</w:t>
      </w:r>
      <w:r w:rsidRPr="00A136B6">
        <w:t>#</w:t>
      </w:r>
      <w:r>
        <w:t xml:space="preserve"> и</w:t>
      </w:r>
      <w:r w:rsidRPr="00A136B6">
        <w:t xml:space="preserve"> </w:t>
      </w:r>
      <w:r>
        <w:rPr>
          <w:lang w:val="en-US"/>
        </w:rPr>
        <w:t>WPF</w:t>
      </w:r>
      <w:r>
        <w:t xml:space="preserve"> </w:t>
      </w:r>
      <w:r w:rsidRPr="00A136B6">
        <w:t>активно применяются в разработке корпоративных приложений, таких как финансовые системы, CRM и ERP-системы.</w:t>
      </w:r>
    </w:p>
    <w:p w14:paraId="315B2742" w14:textId="77777777" w:rsidR="00BD3392" w:rsidRDefault="00BD3392" w:rsidP="00BD3392">
      <w:r>
        <w:rPr>
          <w:lang w:val="en-US"/>
        </w:rPr>
        <w:t>Microsoft</w:t>
      </w:r>
      <w:r w:rsidRPr="00F545DA">
        <w:t xml:space="preserve"> </w:t>
      </w:r>
      <w:r>
        <w:rPr>
          <w:lang w:val="en-US"/>
        </w:rPr>
        <w:t>SQL</w:t>
      </w:r>
      <w:r w:rsidRPr="00A136B6">
        <w:t xml:space="preserve"> </w:t>
      </w:r>
      <w:r>
        <w:rPr>
          <w:lang w:val="en-US"/>
        </w:rPr>
        <w:t>Server</w:t>
      </w:r>
      <w:r w:rsidRPr="00A136B6">
        <w:t xml:space="preserve"> используется в банковской сфере, медицинских учреждениях и предприятиях для ведения учета данных, управления статистикой и формирования аналитических отчетов.</w:t>
      </w:r>
    </w:p>
    <w:p w14:paraId="10FDE90B" w14:textId="3673246F" w:rsidR="00BD3392" w:rsidRPr="00A136B6" w:rsidRDefault="00BD3392" w:rsidP="00BD3392">
      <w:r>
        <w:t xml:space="preserve">В данном проекте </w:t>
      </w:r>
      <w:r>
        <w:rPr>
          <w:lang w:val="en-US"/>
        </w:rPr>
        <w:t>C</w:t>
      </w:r>
      <w:r w:rsidRPr="00A136B6">
        <w:t>#</w:t>
      </w:r>
      <w:r>
        <w:t xml:space="preserve"> </w:t>
      </w:r>
      <w:r w:rsidRPr="00A136B6">
        <w:t xml:space="preserve">является основным языком для логики обработки данных, анализа информации и взаимодействия с базой данных. </w:t>
      </w:r>
      <w:r>
        <w:rPr>
          <w:lang w:val="en-US"/>
        </w:rPr>
        <w:t>WPF</w:t>
      </w:r>
      <w:r w:rsidRPr="00A136B6">
        <w:t xml:space="preserve"> применяется для отображения расписания, формирования отчетов и удобного интерфейса взаимодействия преподавателя с программой.</w:t>
      </w:r>
      <w:r>
        <w:t xml:space="preserve"> </w:t>
      </w:r>
      <w:r>
        <w:rPr>
          <w:lang w:val="en-US"/>
        </w:rPr>
        <w:t>Microsoft</w:t>
      </w:r>
      <w:r w:rsidRPr="00F545DA">
        <w:t xml:space="preserve"> </w:t>
      </w:r>
      <w:r>
        <w:rPr>
          <w:lang w:val="en-US"/>
        </w:rPr>
        <w:t>SQL</w:t>
      </w:r>
      <w:r w:rsidRPr="00A136B6">
        <w:t xml:space="preserve"> </w:t>
      </w:r>
      <w:r>
        <w:rPr>
          <w:lang w:val="en-US"/>
        </w:rPr>
        <w:t>Server</w:t>
      </w:r>
      <w:r>
        <w:t xml:space="preserve"> </w:t>
      </w:r>
      <w:r w:rsidRPr="00A136B6">
        <w:t xml:space="preserve">служит хранилищем данных о </w:t>
      </w:r>
      <w:r>
        <w:t>преподавателях</w:t>
      </w:r>
      <w:r w:rsidRPr="00A136B6">
        <w:t xml:space="preserve">, </w:t>
      </w:r>
      <w:r>
        <w:t>предметах, заданиях</w:t>
      </w:r>
      <w:r w:rsidRPr="00A136B6">
        <w:t xml:space="preserve"> и </w:t>
      </w:r>
      <w:r>
        <w:t>планах работ</w:t>
      </w:r>
      <w:r w:rsidRPr="00A136B6">
        <w:t>.</w:t>
      </w:r>
    </w:p>
    <w:p w14:paraId="77E20B35" w14:textId="77777777" w:rsidR="00BD3392" w:rsidRPr="006F7525" w:rsidRDefault="00BD3392" w:rsidP="00BD3392">
      <w:r w:rsidRPr="00A136B6">
        <w:t xml:space="preserve">Выбор данных технологий полностью оправдан задачами проекта: требуется интерактивный пользовательский интерфейс, надежная база данных и эффективные механизмы учета и отчетности. Использование C#, WPF и </w:t>
      </w:r>
      <w:r>
        <w:rPr>
          <w:lang w:val="en-US"/>
        </w:rPr>
        <w:t>Microsoft</w:t>
      </w:r>
      <w:r w:rsidRPr="00F545DA">
        <w:t xml:space="preserve"> </w:t>
      </w:r>
      <w:r w:rsidRPr="00A136B6">
        <w:t>SQL Server позволяет достичь высокой производительности, удобства работы с данными и расширяемости функционала приложения.</w:t>
      </w:r>
    </w:p>
    <w:p w14:paraId="5287B906" w14:textId="77777777" w:rsidR="00BD3392" w:rsidRPr="00BD3392" w:rsidRDefault="00BD3392" w:rsidP="00BD3392"/>
    <w:p w14:paraId="31980D93" w14:textId="2B5FCABB" w:rsidR="00BD3392" w:rsidRPr="00BD3392" w:rsidRDefault="00BD3392" w:rsidP="00BD3392">
      <w:pPr>
        <w:spacing w:after="160" w:line="259" w:lineRule="auto"/>
        <w:ind w:firstLine="0"/>
        <w:jc w:val="left"/>
      </w:pPr>
      <w:r>
        <w:br w:type="page"/>
      </w:r>
    </w:p>
    <w:p w14:paraId="6E93D840" w14:textId="4C4E884C" w:rsidR="000819C1" w:rsidRDefault="000819C1" w:rsidP="00CD6E69">
      <w:pPr>
        <w:pStyle w:val="2"/>
        <w:spacing w:after="560"/>
        <w:ind w:left="-142"/>
      </w:pPr>
      <w:bookmarkStart w:id="91" w:name="_Toc196203065"/>
      <w:bookmarkStart w:id="92" w:name="_Toc196203085"/>
      <w:bookmarkStart w:id="93" w:name="_Toc196203366"/>
      <w:bookmarkStart w:id="94" w:name="_Toc196203434"/>
      <w:bookmarkStart w:id="95" w:name="_Toc196203460"/>
      <w:bookmarkStart w:id="96" w:name="_Toc196203855"/>
      <w:bookmarkStart w:id="97" w:name="_Toc196289817"/>
      <w:bookmarkStart w:id="98" w:name="_Toc196290027"/>
      <w:bookmarkStart w:id="99" w:name="_Toc199161128"/>
      <w:r>
        <w:lastRenderedPageBreak/>
        <w:t>Порядок авторизации пользователей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14:paraId="7B8B9496" w14:textId="78F43C21" w:rsidR="00CD6E69" w:rsidRDefault="00CD6E69" w:rsidP="00CD6E69">
      <w:r>
        <w:t xml:space="preserve">В данном программном продукте предусмотрена </w:t>
      </w:r>
      <w:r w:rsidRPr="00973F7E">
        <w:rPr>
          <w:rStyle w:val="af3"/>
          <w:b w:val="0"/>
          <w:bCs w:val="0"/>
        </w:rPr>
        <w:t>роль п</w:t>
      </w:r>
      <w:r>
        <w:rPr>
          <w:rStyle w:val="af3"/>
          <w:b w:val="0"/>
          <w:bCs w:val="0"/>
        </w:rPr>
        <w:t>редседателя цикловой комиссии</w:t>
      </w:r>
      <w:r>
        <w:t>. Он имеет доступ к следующим функциям:</w:t>
      </w:r>
    </w:p>
    <w:p w14:paraId="34D0461D" w14:textId="7B62BB53" w:rsidR="00CD6E69" w:rsidRDefault="00CD6E69" w:rsidP="00CD6E69">
      <w:pPr>
        <w:pStyle w:val="ad"/>
        <w:numPr>
          <w:ilvl w:val="0"/>
          <w:numId w:val="19"/>
        </w:numPr>
      </w:pPr>
      <w:r>
        <w:t>загрузка и изменение планов работ</w:t>
      </w:r>
      <w:r w:rsidRPr="00174D25">
        <w:t>;</w:t>
      </w:r>
    </w:p>
    <w:p w14:paraId="351E97AF" w14:textId="607FC61C" w:rsidR="00CD6E69" w:rsidRDefault="00CD6E69" w:rsidP="00CD6E69">
      <w:pPr>
        <w:pStyle w:val="ad"/>
        <w:numPr>
          <w:ilvl w:val="0"/>
          <w:numId w:val="19"/>
        </w:numPr>
      </w:pPr>
      <w:r>
        <w:t>управление базой данный (добавление, удаление и редактирование информации об преподавателях, предметах и заданиях)</w:t>
      </w:r>
      <w:r w:rsidRPr="00174D25">
        <w:t>;</w:t>
      </w:r>
    </w:p>
    <w:p w14:paraId="6844B2F3" w14:textId="77777777" w:rsidR="00CD6E69" w:rsidRDefault="00CD6E69" w:rsidP="00CD6E69">
      <w:pPr>
        <w:pStyle w:val="ad"/>
        <w:numPr>
          <w:ilvl w:val="0"/>
          <w:numId w:val="19"/>
        </w:numPr>
      </w:pPr>
      <w:r>
        <w:t>автоматическая генерация протоколов с номером и датой создания.</w:t>
      </w:r>
    </w:p>
    <w:p w14:paraId="487AB55A" w14:textId="45CE46D4" w:rsidR="00CD6E69" w:rsidRDefault="00CD6E69" w:rsidP="009A3AFB">
      <w:pPr>
        <w:rPr>
          <w:rFonts w:cs="Times New Roman"/>
        </w:rPr>
      </w:pPr>
      <w:r w:rsidRPr="00CD6E69">
        <w:rPr>
          <w:rFonts w:cs="Times New Roman"/>
        </w:rPr>
        <w:t>Процесс авторизации обеспечивает безопасный доступ к функционалу приложения, позволяя единственному пользователю войти в систему с помощью заранее выданного пароля, хранящегося внутри программы. Это гарантирует, что только авторизованный пользователь может получить доступ и управлять данными приложения, исключая возможность несанкционированного доступа или изменений. Аутентификация пользователя происходит путём проверки введённого пароля с сохранённым в программе значением. Для безопасности пароль хранится в хешированном виде.</w:t>
      </w:r>
    </w:p>
    <w:p w14:paraId="15801C25" w14:textId="77777777" w:rsidR="00F468D5" w:rsidRPr="00CD6E69" w:rsidRDefault="00F468D5" w:rsidP="009A3AFB"/>
    <w:p w14:paraId="07712557" w14:textId="1028AC45" w:rsidR="000819C1" w:rsidRDefault="000819C1" w:rsidP="009A3AFB">
      <w:pPr>
        <w:pStyle w:val="2"/>
        <w:spacing w:before="280" w:after="560"/>
        <w:ind w:left="-142"/>
      </w:pPr>
      <w:bookmarkStart w:id="100" w:name="_Toc196203066"/>
      <w:bookmarkStart w:id="101" w:name="_Toc196203086"/>
      <w:bookmarkStart w:id="102" w:name="_Toc196203367"/>
      <w:bookmarkStart w:id="103" w:name="_Toc196203435"/>
      <w:bookmarkStart w:id="104" w:name="_Toc196203461"/>
      <w:bookmarkStart w:id="105" w:name="_Toc196203856"/>
      <w:bookmarkStart w:id="106" w:name="_Toc196289818"/>
      <w:bookmarkStart w:id="107" w:name="_Toc196290028"/>
      <w:bookmarkStart w:id="108" w:name="_Toc199161129"/>
      <w:r>
        <w:t>Организация данных</w:t>
      </w:r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</w:p>
    <w:p w14:paraId="52DEDB77" w14:textId="4B882F8C" w:rsidR="00927AE9" w:rsidRPr="00325718" w:rsidRDefault="00927AE9" w:rsidP="00927AE9">
      <w:r>
        <w:t xml:space="preserve">В ходе разработки программного средства для хранения данных было принято решение использовать реляционную модель, в которой каждой сущности, рассмотренной на </w:t>
      </w:r>
      <w:r>
        <w:rPr>
          <w:lang w:val="en-US"/>
        </w:rPr>
        <w:t>ERD</w:t>
      </w:r>
      <w:r w:rsidRPr="00D74AA6">
        <w:t xml:space="preserve"> </w:t>
      </w:r>
      <w:r>
        <w:t>диаграмме, соответствует своя таблица. Она позволяет эффективно управлять информацией электронного органайзера председателя цикловой комиссии.</w:t>
      </w:r>
    </w:p>
    <w:p w14:paraId="6C8A7C01" w14:textId="77777777" w:rsidR="00927AE9" w:rsidRPr="00325718" w:rsidRDefault="00927AE9" w:rsidP="00927AE9">
      <w:r>
        <w:t>В основе системы три таблицы</w:t>
      </w:r>
      <w:r w:rsidRPr="00325718">
        <w:t>:</w:t>
      </w:r>
    </w:p>
    <w:p w14:paraId="17C41CB0" w14:textId="77777777" w:rsidR="00927AE9" w:rsidRPr="00655A54" w:rsidRDefault="00927AE9" w:rsidP="00927AE9">
      <w:pPr>
        <w:pStyle w:val="ad"/>
        <w:numPr>
          <w:ilvl w:val="0"/>
          <w:numId w:val="20"/>
        </w:numPr>
      </w:pPr>
      <w:r>
        <w:t>таблица «</w:t>
      </w:r>
      <w:r>
        <w:rPr>
          <w:lang w:val="en-US"/>
        </w:rPr>
        <w:t>Teachers</w:t>
      </w:r>
      <w:r>
        <w:t>»</w:t>
      </w:r>
      <w:r w:rsidRPr="00655A54">
        <w:t xml:space="preserve"> – </w:t>
      </w:r>
      <w:r>
        <w:t>служит для хранения данных о преподавателях. Детальное описание этой таблицы представлено в таблице 3.1</w:t>
      </w:r>
      <w:r w:rsidRPr="00655A54">
        <w:t>;</w:t>
      </w:r>
    </w:p>
    <w:p w14:paraId="598D5C2F" w14:textId="77777777" w:rsidR="00927AE9" w:rsidRPr="00655A54" w:rsidRDefault="00927AE9" w:rsidP="00927AE9">
      <w:pPr>
        <w:pStyle w:val="ad"/>
        <w:numPr>
          <w:ilvl w:val="0"/>
          <w:numId w:val="20"/>
        </w:numPr>
      </w:pPr>
      <w:r>
        <w:t>таблица «</w:t>
      </w:r>
      <w:r>
        <w:rPr>
          <w:lang w:val="en-US"/>
        </w:rPr>
        <w:t>Disciplines</w:t>
      </w:r>
      <w:r>
        <w:t>» – служит для хранения данных о предметах, которые ведёт преподаватель. Детальное описание этой таблицы представлено в таблице 3.2</w:t>
      </w:r>
      <w:r w:rsidRPr="00655A54">
        <w:t>;</w:t>
      </w:r>
    </w:p>
    <w:p w14:paraId="0AD7D85E" w14:textId="7CEAAD25" w:rsidR="009A3AFB" w:rsidRDefault="00927AE9" w:rsidP="00927AE9">
      <w:r>
        <w:t>таблица «</w:t>
      </w:r>
      <w:r>
        <w:rPr>
          <w:lang w:val="en-US"/>
        </w:rPr>
        <w:t>Tasks</w:t>
      </w:r>
      <w:r>
        <w:t>» – служит для хранения</w:t>
      </w:r>
      <w:r w:rsidRPr="00655A54">
        <w:t xml:space="preserve"> </w:t>
      </w:r>
      <w:r>
        <w:t>данных о выданных заданиях преподавателям, дате выдачи и сроке выполнения. Детальное описание этой таблицы представлено в таблице 3.3.</w:t>
      </w:r>
    </w:p>
    <w:p w14:paraId="6417C783" w14:textId="77777777" w:rsidR="00927AE9" w:rsidRPr="00A361D7" w:rsidRDefault="00927AE9" w:rsidP="00E2682C">
      <w:pPr>
        <w:pStyle w:val="ad"/>
        <w:ind w:left="709" w:hanging="709"/>
      </w:pPr>
      <w:r w:rsidRPr="00A361D7">
        <w:t xml:space="preserve">Таблица 3.1 – Описание таблицы </w:t>
      </w:r>
      <w:r w:rsidRPr="00A361D7">
        <w:rPr>
          <w:lang w:val="en-US"/>
        </w:rPr>
        <w:t>Teachers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53"/>
        <w:gridCol w:w="1722"/>
        <w:gridCol w:w="1702"/>
        <w:gridCol w:w="1796"/>
        <w:gridCol w:w="2372"/>
      </w:tblGrid>
      <w:tr w:rsidR="00927AE9" w14:paraId="406E53A9" w14:textId="77777777" w:rsidTr="00D1000A">
        <w:tc>
          <w:tcPr>
            <w:tcW w:w="1753" w:type="dxa"/>
            <w:vAlign w:val="center"/>
          </w:tcPr>
          <w:p w14:paraId="7F4DC8F9" w14:textId="77777777" w:rsidR="00927AE9" w:rsidRDefault="00927AE9" w:rsidP="00D1000A">
            <w:pPr>
              <w:pStyle w:val="ab"/>
            </w:pPr>
            <w:r>
              <w:t>Название поля</w:t>
            </w:r>
          </w:p>
        </w:tc>
        <w:tc>
          <w:tcPr>
            <w:tcW w:w="1722" w:type="dxa"/>
            <w:vAlign w:val="center"/>
          </w:tcPr>
          <w:p w14:paraId="6623F73C" w14:textId="77777777" w:rsidR="00927AE9" w:rsidRDefault="00927AE9" w:rsidP="00D1000A">
            <w:pPr>
              <w:pStyle w:val="ab"/>
            </w:pPr>
            <w:r>
              <w:t>Тип данных</w:t>
            </w:r>
          </w:p>
        </w:tc>
        <w:tc>
          <w:tcPr>
            <w:tcW w:w="1702" w:type="dxa"/>
            <w:vAlign w:val="center"/>
          </w:tcPr>
          <w:p w14:paraId="0CD09F87" w14:textId="77777777" w:rsidR="00927AE9" w:rsidRDefault="00927AE9" w:rsidP="00D1000A">
            <w:pPr>
              <w:pStyle w:val="ab"/>
            </w:pPr>
            <w:r>
              <w:t>Длина поля</w:t>
            </w:r>
          </w:p>
        </w:tc>
        <w:tc>
          <w:tcPr>
            <w:tcW w:w="1796" w:type="dxa"/>
            <w:vAlign w:val="center"/>
          </w:tcPr>
          <w:p w14:paraId="3A84B2A5" w14:textId="77777777" w:rsidR="00927AE9" w:rsidRPr="00655A54" w:rsidRDefault="00927AE9" w:rsidP="00D1000A">
            <w:pPr>
              <w:pStyle w:val="ab"/>
              <w:rPr>
                <w:lang w:val="en-US"/>
              </w:rPr>
            </w:pPr>
            <w:r>
              <w:t xml:space="preserve">Разрешение значения </w:t>
            </w:r>
            <w:r>
              <w:rPr>
                <w:lang w:val="en-US"/>
              </w:rPr>
              <w:t>NULL</w:t>
            </w:r>
          </w:p>
        </w:tc>
        <w:tc>
          <w:tcPr>
            <w:tcW w:w="2372" w:type="dxa"/>
            <w:vAlign w:val="center"/>
          </w:tcPr>
          <w:p w14:paraId="0FC62B0D" w14:textId="77777777" w:rsidR="00927AE9" w:rsidRDefault="00927AE9" w:rsidP="00D1000A">
            <w:pPr>
              <w:pStyle w:val="ab"/>
            </w:pPr>
            <w:r>
              <w:t>Описание поля</w:t>
            </w:r>
          </w:p>
        </w:tc>
      </w:tr>
      <w:tr w:rsidR="00927AE9" w14:paraId="70F51809" w14:textId="77777777" w:rsidTr="00E2682C">
        <w:tc>
          <w:tcPr>
            <w:tcW w:w="1753" w:type="dxa"/>
            <w:tcBorders>
              <w:bottom w:val="single" w:sz="4" w:space="0" w:color="auto"/>
            </w:tcBorders>
            <w:vAlign w:val="center"/>
          </w:tcPr>
          <w:p w14:paraId="638C4E3D" w14:textId="68B584CE" w:rsidR="00927AE9" w:rsidRPr="00655A54" w:rsidRDefault="00927AE9" w:rsidP="00D1000A">
            <w:pPr>
              <w:pStyle w:val="ab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IDTeacher</w:t>
            </w:r>
            <w:proofErr w:type="spellEnd"/>
          </w:p>
        </w:tc>
        <w:tc>
          <w:tcPr>
            <w:tcW w:w="1722" w:type="dxa"/>
            <w:tcBorders>
              <w:bottom w:val="single" w:sz="4" w:space="0" w:color="auto"/>
            </w:tcBorders>
            <w:vAlign w:val="center"/>
          </w:tcPr>
          <w:p w14:paraId="18A25DD1" w14:textId="77777777" w:rsidR="00927AE9" w:rsidRPr="00655A54" w:rsidRDefault="00927AE9" w:rsidP="00D1000A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702" w:type="dxa"/>
            <w:tcBorders>
              <w:bottom w:val="single" w:sz="4" w:space="0" w:color="auto"/>
            </w:tcBorders>
            <w:vAlign w:val="center"/>
          </w:tcPr>
          <w:p w14:paraId="27F5E4BB" w14:textId="77777777" w:rsidR="00927AE9" w:rsidRDefault="00927AE9" w:rsidP="00D1000A">
            <w:pPr>
              <w:pStyle w:val="ab"/>
            </w:pPr>
            <w:r>
              <w:rPr>
                <w:lang w:val="en-US"/>
              </w:rPr>
              <w:t>MAX</w:t>
            </w:r>
          </w:p>
        </w:tc>
        <w:tc>
          <w:tcPr>
            <w:tcW w:w="1796" w:type="dxa"/>
            <w:tcBorders>
              <w:bottom w:val="single" w:sz="4" w:space="0" w:color="auto"/>
            </w:tcBorders>
            <w:vAlign w:val="center"/>
          </w:tcPr>
          <w:p w14:paraId="1F54B08E" w14:textId="77777777" w:rsidR="00927AE9" w:rsidRDefault="00927AE9" w:rsidP="00D1000A">
            <w:pPr>
              <w:pStyle w:val="ab"/>
            </w:pPr>
            <w:r>
              <w:t>Нет</w:t>
            </w:r>
          </w:p>
        </w:tc>
        <w:tc>
          <w:tcPr>
            <w:tcW w:w="2372" w:type="dxa"/>
            <w:tcBorders>
              <w:bottom w:val="single" w:sz="4" w:space="0" w:color="auto"/>
            </w:tcBorders>
            <w:vAlign w:val="center"/>
          </w:tcPr>
          <w:p w14:paraId="0F05EA2A" w14:textId="77777777" w:rsidR="00927AE9" w:rsidRDefault="00927AE9" w:rsidP="00D1000A">
            <w:pPr>
              <w:pStyle w:val="a9"/>
            </w:pPr>
            <w:r>
              <w:t>Уникальный идентификатор преподавателя</w:t>
            </w:r>
          </w:p>
        </w:tc>
      </w:tr>
      <w:tr w:rsidR="00927AE9" w14:paraId="02DB222A" w14:textId="77777777" w:rsidTr="00E2682C">
        <w:tc>
          <w:tcPr>
            <w:tcW w:w="1753" w:type="dxa"/>
            <w:tcBorders>
              <w:bottom w:val="single" w:sz="4" w:space="0" w:color="auto"/>
            </w:tcBorders>
            <w:vAlign w:val="center"/>
          </w:tcPr>
          <w:p w14:paraId="05A7F5C1" w14:textId="4E4D2FB4" w:rsidR="00927AE9" w:rsidRPr="00655A54" w:rsidRDefault="00E2682C" w:rsidP="00D1000A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722" w:type="dxa"/>
            <w:tcBorders>
              <w:bottom w:val="single" w:sz="4" w:space="0" w:color="auto"/>
            </w:tcBorders>
            <w:vAlign w:val="center"/>
          </w:tcPr>
          <w:p w14:paraId="178B908F" w14:textId="7D6FCA25" w:rsidR="00927AE9" w:rsidRPr="00655A54" w:rsidRDefault="00E2682C" w:rsidP="00D1000A">
            <w:pPr>
              <w:pStyle w:val="ab"/>
              <w:rPr>
                <w:lang w:val="en-US"/>
              </w:rPr>
            </w:pPr>
            <w:proofErr w:type="spellStart"/>
            <w:r>
              <w:rPr>
                <w:lang w:val="en-US"/>
              </w:rPr>
              <w:t>nchar</w:t>
            </w:r>
            <w:proofErr w:type="spellEnd"/>
          </w:p>
        </w:tc>
        <w:tc>
          <w:tcPr>
            <w:tcW w:w="1702" w:type="dxa"/>
            <w:tcBorders>
              <w:bottom w:val="single" w:sz="4" w:space="0" w:color="auto"/>
            </w:tcBorders>
            <w:vAlign w:val="center"/>
          </w:tcPr>
          <w:p w14:paraId="60356E34" w14:textId="69F34123" w:rsidR="00927AE9" w:rsidRPr="00655A54" w:rsidRDefault="00E2682C" w:rsidP="00D1000A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927AE9">
              <w:rPr>
                <w:lang w:val="en-US"/>
              </w:rPr>
              <w:t>0</w:t>
            </w:r>
          </w:p>
        </w:tc>
        <w:tc>
          <w:tcPr>
            <w:tcW w:w="1796" w:type="dxa"/>
            <w:tcBorders>
              <w:bottom w:val="single" w:sz="4" w:space="0" w:color="auto"/>
            </w:tcBorders>
            <w:vAlign w:val="center"/>
          </w:tcPr>
          <w:p w14:paraId="7CD199D4" w14:textId="77777777" w:rsidR="00927AE9" w:rsidRDefault="00927AE9" w:rsidP="00D1000A">
            <w:pPr>
              <w:pStyle w:val="ab"/>
            </w:pPr>
            <w:r>
              <w:t>Нет</w:t>
            </w:r>
          </w:p>
        </w:tc>
        <w:tc>
          <w:tcPr>
            <w:tcW w:w="2372" w:type="dxa"/>
            <w:tcBorders>
              <w:bottom w:val="single" w:sz="4" w:space="0" w:color="auto"/>
            </w:tcBorders>
            <w:vAlign w:val="center"/>
          </w:tcPr>
          <w:p w14:paraId="10074B29" w14:textId="787BADD5" w:rsidR="00927AE9" w:rsidRPr="00E2682C" w:rsidRDefault="00E2682C" w:rsidP="00D1000A">
            <w:pPr>
              <w:pStyle w:val="a9"/>
            </w:pPr>
            <w:r>
              <w:t>ФИО преподавателя</w:t>
            </w:r>
          </w:p>
        </w:tc>
      </w:tr>
    </w:tbl>
    <w:p w14:paraId="259985BC" w14:textId="14AD41B5" w:rsidR="00927AE9" w:rsidRPr="009E7866" w:rsidRDefault="00927AE9" w:rsidP="00927AE9">
      <w:pPr>
        <w:pStyle w:val="a3"/>
      </w:pPr>
      <w:r>
        <w:lastRenderedPageBreak/>
        <w:t xml:space="preserve">Таблица 3.2 – Описание таблицы </w:t>
      </w:r>
      <w:r w:rsidR="00E2682C">
        <w:rPr>
          <w:lang w:val="en-US"/>
        </w:rPr>
        <w:t>Disciplines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53"/>
        <w:gridCol w:w="1722"/>
        <w:gridCol w:w="1702"/>
        <w:gridCol w:w="1796"/>
        <w:gridCol w:w="2372"/>
      </w:tblGrid>
      <w:tr w:rsidR="00927AE9" w14:paraId="021B4406" w14:textId="77777777" w:rsidTr="00D1000A">
        <w:tc>
          <w:tcPr>
            <w:tcW w:w="1753" w:type="dxa"/>
            <w:vAlign w:val="center"/>
          </w:tcPr>
          <w:p w14:paraId="0DAC3905" w14:textId="77777777" w:rsidR="00927AE9" w:rsidRDefault="00927AE9" w:rsidP="00D1000A">
            <w:pPr>
              <w:pStyle w:val="ab"/>
            </w:pPr>
            <w:r>
              <w:t>Название поля</w:t>
            </w:r>
          </w:p>
        </w:tc>
        <w:tc>
          <w:tcPr>
            <w:tcW w:w="1722" w:type="dxa"/>
            <w:vAlign w:val="center"/>
          </w:tcPr>
          <w:p w14:paraId="23141F61" w14:textId="77777777" w:rsidR="00927AE9" w:rsidRDefault="00927AE9" w:rsidP="00D1000A">
            <w:pPr>
              <w:pStyle w:val="ab"/>
            </w:pPr>
            <w:r>
              <w:t>Тип данных</w:t>
            </w:r>
          </w:p>
        </w:tc>
        <w:tc>
          <w:tcPr>
            <w:tcW w:w="1702" w:type="dxa"/>
            <w:vAlign w:val="center"/>
          </w:tcPr>
          <w:p w14:paraId="5604864F" w14:textId="77777777" w:rsidR="00927AE9" w:rsidRDefault="00927AE9" w:rsidP="00D1000A">
            <w:pPr>
              <w:pStyle w:val="ab"/>
            </w:pPr>
            <w:r>
              <w:t>Длина поля</w:t>
            </w:r>
          </w:p>
        </w:tc>
        <w:tc>
          <w:tcPr>
            <w:tcW w:w="1796" w:type="dxa"/>
            <w:vAlign w:val="center"/>
          </w:tcPr>
          <w:p w14:paraId="06A155C7" w14:textId="77777777" w:rsidR="00927AE9" w:rsidRPr="00655A54" w:rsidRDefault="00927AE9" w:rsidP="00D1000A">
            <w:pPr>
              <w:pStyle w:val="ab"/>
              <w:rPr>
                <w:lang w:val="en-US"/>
              </w:rPr>
            </w:pPr>
            <w:r>
              <w:t xml:space="preserve">Разрешение значения </w:t>
            </w:r>
            <w:r>
              <w:rPr>
                <w:lang w:val="en-US"/>
              </w:rPr>
              <w:t>NULL</w:t>
            </w:r>
          </w:p>
        </w:tc>
        <w:tc>
          <w:tcPr>
            <w:tcW w:w="2372" w:type="dxa"/>
            <w:vAlign w:val="center"/>
          </w:tcPr>
          <w:p w14:paraId="766454EF" w14:textId="77777777" w:rsidR="00927AE9" w:rsidRDefault="00927AE9" w:rsidP="00D1000A">
            <w:pPr>
              <w:pStyle w:val="ab"/>
            </w:pPr>
            <w:r>
              <w:t>Описание поля</w:t>
            </w:r>
          </w:p>
        </w:tc>
      </w:tr>
      <w:tr w:rsidR="00927AE9" w14:paraId="18E78B36" w14:textId="77777777" w:rsidTr="00D1000A">
        <w:tc>
          <w:tcPr>
            <w:tcW w:w="1753" w:type="dxa"/>
            <w:vAlign w:val="center"/>
          </w:tcPr>
          <w:p w14:paraId="6B0D3C92" w14:textId="202038BA" w:rsidR="00927AE9" w:rsidRPr="00655A54" w:rsidRDefault="00E2682C" w:rsidP="00D1000A">
            <w:pPr>
              <w:pStyle w:val="ab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IDDisciplines</w:t>
            </w:r>
            <w:proofErr w:type="spellEnd"/>
          </w:p>
        </w:tc>
        <w:tc>
          <w:tcPr>
            <w:tcW w:w="1722" w:type="dxa"/>
            <w:vAlign w:val="center"/>
          </w:tcPr>
          <w:p w14:paraId="75D99530" w14:textId="77777777" w:rsidR="00927AE9" w:rsidRPr="00655A54" w:rsidRDefault="00927AE9" w:rsidP="00D1000A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702" w:type="dxa"/>
            <w:vAlign w:val="center"/>
          </w:tcPr>
          <w:p w14:paraId="373D55CA" w14:textId="77777777" w:rsidR="00927AE9" w:rsidRDefault="00927AE9" w:rsidP="00D1000A">
            <w:pPr>
              <w:pStyle w:val="ab"/>
            </w:pPr>
            <w:r>
              <w:rPr>
                <w:lang w:val="en-US"/>
              </w:rPr>
              <w:t>MAX</w:t>
            </w:r>
          </w:p>
        </w:tc>
        <w:tc>
          <w:tcPr>
            <w:tcW w:w="1796" w:type="dxa"/>
            <w:vAlign w:val="center"/>
          </w:tcPr>
          <w:p w14:paraId="4710E9E5" w14:textId="77777777" w:rsidR="00927AE9" w:rsidRDefault="00927AE9" w:rsidP="00D1000A">
            <w:pPr>
              <w:pStyle w:val="ab"/>
            </w:pPr>
            <w:r>
              <w:t>Нет</w:t>
            </w:r>
          </w:p>
        </w:tc>
        <w:tc>
          <w:tcPr>
            <w:tcW w:w="2372" w:type="dxa"/>
            <w:vAlign w:val="center"/>
          </w:tcPr>
          <w:p w14:paraId="6EE9C2EA" w14:textId="77777777" w:rsidR="00927AE9" w:rsidRDefault="00927AE9" w:rsidP="00D1000A">
            <w:pPr>
              <w:pStyle w:val="a9"/>
            </w:pPr>
            <w:r>
              <w:t>Уникальный идентификатор предмета</w:t>
            </w:r>
          </w:p>
        </w:tc>
      </w:tr>
      <w:tr w:rsidR="00927AE9" w14:paraId="5EFFC36D" w14:textId="77777777" w:rsidTr="00D1000A">
        <w:tc>
          <w:tcPr>
            <w:tcW w:w="1753" w:type="dxa"/>
            <w:vAlign w:val="center"/>
          </w:tcPr>
          <w:p w14:paraId="05D4685E" w14:textId="4B0548BA" w:rsidR="00927AE9" w:rsidRPr="00655A54" w:rsidRDefault="00E2682C" w:rsidP="00D1000A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="00927AE9">
              <w:rPr>
                <w:lang w:val="en-US"/>
              </w:rPr>
              <w:t>ame</w:t>
            </w:r>
          </w:p>
        </w:tc>
        <w:tc>
          <w:tcPr>
            <w:tcW w:w="1722" w:type="dxa"/>
            <w:vAlign w:val="center"/>
          </w:tcPr>
          <w:p w14:paraId="40B49825" w14:textId="77CAED74" w:rsidR="00927AE9" w:rsidRPr="00655A54" w:rsidRDefault="00E2682C" w:rsidP="00D1000A">
            <w:pPr>
              <w:pStyle w:val="ab"/>
              <w:rPr>
                <w:lang w:val="en-US"/>
              </w:rPr>
            </w:pPr>
            <w:proofErr w:type="spellStart"/>
            <w:r>
              <w:rPr>
                <w:lang w:val="en-US"/>
              </w:rPr>
              <w:t>n</w:t>
            </w:r>
            <w:r w:rsidR="00927AE9">
              <w:rPr>
                <w:lang w:val="en-US"/>
              </w:rPr>
              <w:t>char</w:t>
            </w:r>
            <w:proofErr w:type="spellEnd"/>
          </w:p>
        </w:tc>
        <w:tc>
          <w:tcPr>
            <w:tcW w:w="1702" w:type="dxa"/>
            <w:vAlign w:val="center"/>
          </w:tcPr>
          <w:p w14:paraId="6B3D8D8B" w14:textId="77777777" w:rsidR="00927AE9" w:rsidRPr="00655A54" w:rsidRDefault="00927AE9" w:rsidP="00D1000A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796" w:type="dxa"/>
            <w:vAlign w:val="center"/>
          </w:tcPr>
          <w:p w14:paraId="336BFFFD" w14:textId="77777777" w:rsidR="00927AE9" w:rsidRDefault="00927AE9" w:rsidP="00D1000A">
            <w:pPr>
              <w:pStyle w:val="ab"/>
            </w:pPr>
            <w:r>
              <w:t>Нет</w:t>
            </w:r>
          </w:p>
        </w:tc>
        <w:tc>
          <w:tcPr>
            <w:tcW w:w="2372" w:type="dxa"/>
            <w:vAlign w:val="center"/>
          </w:tcPr>
          <w:p w14:paraId="5148555D" w14:textId="77777777" w:rsidR="00927AE9" w:rsidRDefault="00927AE9" w:rsidP="00D1000A">
            <w:pPr>
              <w:pStyle w:val="a9"/>
            </w:pPr>
            <w:r>
              <w:t>Название предмета</w:t>
            </w:r>
          </w:p>
        </w:tc>
      </w:tr>
      <w:tr w:rsidR="00E2682C" w14:paraId="5932BB2E" w14:textId="77777777" w:rsidTr="00D1000A">
        <w:tc>
          <w:tcPr>
            <w:tcW w:w="1753" w:type="dxa"/>
            <w:vAlign w:val="center"/>
          </w:tcPr>
          <w:p w14:paraId="6FC53651" w14:textId="459CBA10" w:rsidR="00E2682C" w:rsidRDefault="00E2682C" w:rsidP="00D1000A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Hours</w:t>
            </w:r>
          </w:p>
        </w:tc>
        <w:tc>
          <w:tcPr>
            <w:tcW w:w="1722" w:type="dxa"/>
            <w:vAlign w:val="center"/>
          </w:tcPr>
          <w:p w14:paraId="7BC1A53A" w14:textId="2AAC6F50" w:rsidR="00E2682C" w:rsidRDefault="00E2682C" w:rsidP="00D1000A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702" w:type="dxa"/>
            <w:vAlign w:val="center"/>
          </w:tcPr>
          <w:p w14:paraId="4EECA02D" w14:textId="1C37825E" w:rsidR="00E2682C" w:rsidRDefault="00E2682C" w:rsidP="00D1000A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1796" w:type="dxa"/>
            <w:vAlign w:val="center"/>
          </w:tcPr>
          <w:p w14:paraId="66C9ACCC" w14:textId="4E433422" w:rsidR="00E2682C" w:rsidRDefault="00E2682C" w:rsidP="00D1000A">
            <w:pPr>
              <w:pStyle w:val="ab"/>
            </w:pPr>
            <w:r>
              <w:t>Нет</w:t>
            </w:r>
          </w:p>
        </w:tc>
        <w:tc>
          <w:tcPr>
            <w:tcW w:w="2372" w:type="dxa"/>
            <w:vAlign w:val="center"/>
          </w:tcPr>
          <w:p w14:paraId="61F6EEC4" w14:textId="70F8514E" w:rsidR="00E2682C" w:rsidRPr="00E2682C" w:rsidRDefault="00E2682C" w:rsidP="00D1000A">
            <w:pPr>
              <w:pStyle w:val="a9"/>
            </w:pPr>
            <w:r>
              <w:t>Количество часов у предмета</w:t>
            </w:r>
          </w:p>
        </w:tc>
      </w:tr>
      <w:tr w:rsidR="00927AE9" w14:paraId="766124FE" w14:textId="77777777" w:rsidTr="00D1000A">
        <w:tc>
          <w:tcPr>
            <w:tcW w:w="1753" w:type="dxa"/>
            <w:vAlign w:val="center"/>
          </w:tcPr>
          <w:p w14:paraId="14F902FE" w14:textId="0D02DDCE" w:rsidR="00927AE9" w:rsidRPr="00655A54" w:rsidRDefault="00E2682C" w:rsidP="00D1000A">
            <w:pPr>
              <w:pStyle w:val="ab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IDTeacher</w:t>
            </w:r>
            <w:proofErr w:type="spellEnd"/>
          </w:p>
        </w:tc>
        <w:tc>
          <w:tcPr>
            <w:tcW w:w="1722" w:type="dxa"/>
            <w:vAlign w:val="center"/>
          </w:tcPr>
          <w:p w14:paraId="2FF48E4F" w14:textId="77777777" w:rsidR="00927AE9" w:rsidRDefault="00927AE9" w:rsidP="00D1000A">
            <w:pPr>
              <w:pStyle w:val="ab"/>
            </w:pPr>
            <w:r>
              <w:rPr>
                <w:lang w:val="en-US"/>
              </w:rPr>
              <w:t>int</w:t>
            </w:r>
          </w:p>
        </w:tc>
        <w:tc>
          <w:tcPr>
            <w:tcW w:w="1702" w:type="dxa"/>
            <w:vAlign w:val="center"/>
          </w:tcPr>
          <w:p w14:paraId="540443D7" w14:textId="77777777" w:rsidR="00927AE9" w:rsidRPr="00655A54" w:rsidRDefault="00927AE9" w:rsidP="00D1000A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1796" w:type="dxa"/>
            <w:vAlign w:val="center"/>
          </w:tcPr>
          <w:p w14:paraId="42AB7276" w14:textId="77777777" w:rsidR="00927AE9" w:rsidRDefault="00927AE9" w:rsidP="00D1000A">
            <w:pPr>
              <w:pStyle w:val="ab"/>
            </w:pPr>
            <w:r>
              <w:t>Нет</w:t>
            </w:r>
          </w:p>
        </w:tc>
        <w:tc>
          <w:tcPr>
            <w:tcW w:w="2372" w:type="dxa"/>
            <w:vAlign w:val="center"/>
          </w:tcPr>
          <w:p w14:paraId="4652ED29" w14:textId="77777777" w:rsidR="00927AE9" w:rsidRPr="009E7866" w:rsidRDefault="00927AE9" w:rsidP="00D1000A">
            <w:pPr>
              <w:pStyle w:val="a9"/>
            </w:pPr>
            <w:r>
              <w:t>Уникальный идентификатор преподавателя, который ведёт данный предмет</w:t>
            </w:r>
          </w:p>
        </w:tc>
      </w:tr>
    </w:tbl>
    <w:p w14:paraId="07D52215" w14:textId="72FBB8C1" w:rsidR="00927AE9" w:rsidRPr="009E7866" w:rsidRDefault="00927AE9" w:rsidP="00927AE9">
      <w:pPr>
        <w:pStyle w:val="a3"/>
      </w:pPr>
      <w:r>
        <w:t xml:space="preserve">Таблица 3.3 – Описание таблицы </w:t>
      </w:r>
      <w:r w:rsidR="00E2682C">
        <w:rPr>
          <w:lang w:val="en-US"/>
        </w:rPr>
        <w:t>Tasks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53"/>
        <w:gridCol w:w="1722"/>
        <w:gridCol w:w="1702"/>
        <w:gridCol w:w="1796"/>
        <w:gridCol w:w="2372"/>
      </w:tblGrid>
      <w:tr w:rsidR="00927AE9" w14:paraId="2E76F620" w14:textId="77777777" w:rsidTr="00D1000A">
        <w:tc>
          <w:tcPr>
            <w:tcW w:w="1753" w:type="dxa"/>
            <w:vAlign w:val="center"/>
          </w:tcPr>
          <w:p w14:paraId="16893235" w14:textId="77777777" w:rsidR="00927AE9" w:rsidRDefault="00927AE9" w:rsidP="00D1000A">
            <w:pPr>
              <w:pStyle w:val="ab"/>
            </w:pPr>
            <w:r>
              <w:t>Название поля</w:t>
            </w:r>
          </w:p>
        </w:tc>
        <w:tc>
          <w:tcPr>
            <w:tcW w:w="1722" w:type="dxa"/>
            <w:vAlign w:val="center"/>
          </w:tcPr>
          <w:p w14:paraId="2857E609" w14:textId="77777777" w:rsidR="00927AE9" w:rsidRDefault="00927AE9" w:rsidP="00D1000A">
            <w:pPr>
              <w:pStyle w:val="ab"/>
            </w:pPr>
            <w:r>
              <w:t>Тип данных</w:t>
            </w:r>
          </w:p>
        </w:tc>
        <w:tc>
          <w:tcPr>
            <w:tcW w:w="1702" w:type="dxa"/>
            <w:vAlign w:val="center"/>
          </w:tcPr>
          <w:p w14:paraId="4F20A562" w14:textId="77777777" w:rsidR="00927AE9" w:rsidRDefault="00927AE9" w:rsidP="00D1000A">
            <w:pPr>
              <w:pStyle w:val="ab"/>
            </w:pPr>
            <w:r>
              <w:t>Длина поля</w:t>
            </w:r>
          </w:p>
        </w:tc>
        <w:tc>
          <w:tcPr>
            <w:tcW w:w="1796" w:type="dxa"/>
            <w:vAlign w:val="center"/>
          </w:tcPr>
          <w:p w14:paraId="327590B2" w14:textId="77777777" w:rsidR="00927AE9" w:rsidRPr="00655A54" w:rsidRDefault="00927AE9" w:rsidP="00D1000A">
            <w:pPr>
              <w:pStyle w:val="ab"/>
              <w:rPr>
                <w:lang w:val="en-US"/>
              </w:rPr>
            </w:pPr>
            <w:r>
              <w:t xml:space="preserve">Разрешение значения </w:t>
            </w:r>
            <w:r>
              <w:rPr>
                <w:lang w:val="en-US"/>
              </w:rPr>
              <w:t>NULL</w:t>
            </w:r>
          </w:p>
        </w:tc>
        <w:tc>
          <w:tcPr>
            <w:tcW w:w="2372" w:type="dxa"/>
            <w:vAlign w:val="center"/>
          </w:tcPr>
          <w:p w14:paraId="633CCC50" w14:textId="77777777" w:rsidR="00927AE9" w:rsidRDefault="00927AE9" w:rsidP="00D1000A">
            <w:pPr>
              <w:pStyle w:val="ab"/>
            </w:pPr>
            <w:r>
              <w:t>Описание поля</w:t>
            </w:r>
          </w:p>
        </w:tc>
      </w:tr>
      <w:tr w:rsidR="00927AE9" w14:paraId="4D4BB772" w14:textId="77777777" w:rsidTr="00D1000A">
        <w:tc>
          <w:tcPr>
            <w:tcW w:w="1753" w:type="dxa"/>
            <w:vAlign w:val="center"/>
          </w:tcPr>
          <w:p w14:paraId="24CCF408" w14:textId="7883022E" w:rsidR="00927AE9" w:rsidRPr="00E2682C" w:rsidRDefault="00E2682C" w:rsidP="00D1000A">
            <w:pPr>
              <w:pStyle w:val="ab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IDTask</w:t>
            </w:r>
            <w:proofErr w:type="spellEnd"/>
          </w:p>
        </w:tc>
        <w:tc>
          <w:tcPr>
            <w:tcW w:w="1722" w:type="dxa"/>
            <w:vAlign w:val="center"/>
          </w:tcPr>
          <w:p w14:paraId="65BA988B" w14:textId="77777777" w:rsidR="00927AE9" w:rsidRPr="00655A54" w:rsidRDefault="00927AE9" w:rsidP="00D1000A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702" w:type="dxa"/>
            <w:vAlign w:val="center"/>
          </w:tcPr>
          <w:p w14:paraId="427AEAD5" w14:textId="77777777" w:rsidR="00927AE9" w:rsidRDefault="00927AE9" w:rsidP="00D1000A">
            <w:pPr>
              <w:pStyle w:val="ab"/>
            </w:pPr>
            <w:r>
              <w:rPr>
                <w:lang w:val="en-US"/>
              </w:rPr>
              <w:t>MAX</w:t>
            </w:r>
          </w:p>
        </w:tc>
        <w:tc>
          <w:tcPr>
            <w:tcW w:w="1796" w:type="dxa"/>
            <w:vAlign w:val="center"/>
          </w:tcPr>
          <w:p w14:paraId="008FBB29" w14:textId="77777777" w:rsidR="00927AE9" w:rsidRDefault="00927AE9" w:rsidP="00D1000A">
            <w:pPr>
              <w:pStyle w:val="ab"/>
            </w:pPr>
            <w:r>
              <w:t>Нет</w:t>
            </w:r>
          </w:p>
        </w:tc>
        <w:tc>
          <w:tcPr>
            <w:tcW w:w="2372" w:type="dxa"/>
            <w:vAlign w:val="center"/>
          </w:tcPr>
          <w:p w14:paraId="250BB5D7" w14:textId="516F2E4A" w:rsidR="00927AE9" w:rsidRDefault="00927AE9" w:rsidP="00D1000A">
            <w:pPr>
              <w:pStyle w:val="a9"/>
            </w:pPr>
            <w:r>
              <w:t xml:space="preserve">Уникальный идентификатор </w:t>
            </w:r>
            <w:r w:rsidR="00E2682C">
              <w:t>задания</w:t>
            </w:r>
          </w:p>
        </w:tc>
      </w:tr>
      <w:tr w:rsidR="00927AE9" w14:paraId="43D3F36C" w14:textId="77777777" w:rsidTr="00D1000A">
        <w:tc>
          <w:tcPr>
            <w:tcW w:w="1753" w:type="dxa"/>
            <w:vAlign w:val="center"/>
          </w:tcPr>
          <w:p w14:paraId="6CC97A8C" w14:textId="0AF5AD4B" w:rsidR="00927AE9" w:rsidRPr="00E2682C" w:rsidRDefault="00E2682C" w:rsidP="00D1000A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722" w:type="dxa"/>
            <w:vAlign w:val="center"/>
          </w:tcPr>
          <w:p w14:paraId="086F4533" w14:textId="0E05DFC1" w:rsidR="00927AE9" w:rsidRPr="00655A54" w:rsidRDefault="00E2682C" w:rsidP="00D1000A">
            <w:pPr>
              <w:pStyle w:val="ab"/>
              <w:rPr>
                <w:lang w:val="en-US"/>
              </w:rPr>
            </w:pPr>
            <w:proofErr w:type="spellStart"/>
            <w:r>
              <w:rPr>
                <w:lang w:val="en-US"/>
              </w:rPr>
              <w:t>n</w:t>
            </w:r>
            <w:r w:rsidR="00927AE9">
              <w:rPr>
                <w:lang w:val="en-US"/>
              </w:rPr>
              <w:t>varchar</w:t>
            </w:r>
            <w:proofErr w:type="spellEnd"/>
          </w:p>
        </w:tc>
        <w:tc>
          <w:tcPr>
            <w:tcW w:w="1702" w:type="dxa"/>
            <w:vAlign w:val="center"/>
          </w:tcPr>
          <w:p w14:paraId="2FBE5E37" w14:textId="6F8EC437" w:rsidR="00927AE9" w:rsidRPr="00655A54" w:rsidRDefault="00E2682C" w:rsidP="00D1000A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1796" w:type="dxa"/>
            <w:vAlign w:val="center"/>
          </w:tcPr>
          <w:p w14:paraId="35312FA9" w14:textId="77777777" w:rsidR="00927AE9" w:rsidRDefault="00927AE9" w:rsidP="00D1000A">
            <w:pPr>
              <w:pStyle w:val="ab"/>
            </w:pPr>
            <w:r>
              <w:t>Нет</w:t>
            </w:r>
          </w:p>
        </w:tc>
        <w:tc>
          <w:tcPr>
            <w:tcW w:w="2372" w:type="dxa"/>
            <w:vAlign w:val="center"/>
          </w:tcPr>
          <w:p w14:paraId="3AFE2B67" w14:textId="2596D9BD" w:rsidR="00927AE9" w:rsidRDefault="00E2682C" w:rsidP="00D1000A">
            <w:pPr>
              <w:pStyle w:val="a9"/>
            </w:pPr>
            <w:r>
              <w:t>Описание задания для преподавателя</w:t>
            </w:r>
          </w:p>
        </w:tc>
      </w:tr>
      <w:tr w:rsidR="00E2682C" w14:paraId="1C5F602B" w14:textId="77777777" w:rsidTr="00D1000A">
        <w:tc>
          <w:tcPr>
            <w:tcW w:w="1753" w:type="dxa"/>
            <w:vAlign w:val="center"/>
          </w:tcPr>
          <w:p w14:paraId="27DF9E6C" w14:textId="303EC55C" w:rsidR="00E2682C" w:rsidRDefault="00E2682C" w:rsidP="00D1000A">
            <w:pPr>
              <w:pStyle w:val="ab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IssuenceDate</w:t>
            </w:r>
            <w:proofErr w:type="spellEnd"/>
          </w:p>
        </w:tc>
        <w:tc>
          <w:tcPr>
            <w:tcW w:w="1722" w:type="dxa"/>
            <w:vAlign w:val="center"/>
          </w:tcPr>
          <w:p w14:paraId="48CD5B5E" w14:textId="16EA903F" w:rsidR="00E2682C" w:rsidRDefault="00E2682C" w:rsidP="00D1000A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702" w:type="dxa"/>
            <w:vAlign w:val="center"/>
          </w:tcPr>
          <w:p w14:paraId="0936FF97" w14:textId="54A14D2D" w:rsidR="00E2682C" w:rsidRDefault="00E2682C" w:rsidP="00D1000A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1796" w:type="dxa"/>
            <w:vAlign w:val="center"/>
          </w:tcPr>
          <w:p w14:paraId="1DF8008D" w14:textId="0758281F" w:rsidR="00E2682C" w:rsidRDefault="00E2682C" w:rsidP="00D1000A">
            <w:pPr>
              <w:pStyle w:val="ab"/>
            </w:pPr>
            <w:r>
              <w:t>Нет</w:t>
            </w:r>
          </w:p>
        </w:tc>
        <w:tc>
          <w:tcPr>
            <w:tcW w:w="2372" w:type="dxa"/>
            <w:vAlign w:val="center"/>
          </w:tcPr>
          <w:p w14:paraId="4E39D9A5" w14:textId="65BF018A" w:rsidR="00E2682C" w:rsidRPr="00E2682C" w:rsidRDefault="00E2682C" w:rsidP="00D1000A">
            <w:pPr>
              <w:pStyle w:val="a9"/>
            </w:pPr>
            <w:r>
              <w:t>Дата выдачи задания</w:t>
            </w:r>
          </w:p>
        </w:tc>
      </w:tr>
      <w:tr w:rsidR="00E2682C" w14:paraId="45A6E87E" w14:textId="77777777" w:rsidTr="00D1000A">
        <w:tc>
          <w:tcPr>
            <w:tcW w:w="1753" w:type="dxa"/>
            <w:vAlign w:val="center"/>
          </w:tcPr>
          <w:p w14:paraId="443E427F" w14:textId="4342A054" w:rsidR="00E2682C" w:rsidRPr="00E2682C" w:rsidRDefault="00E2682C" w:rsidP="00D1000A">
            <w:pPr>
              <w:pStyle w:val="ab"/>
              <w:rPr>
                <w:lang w:val="en-US"/>
              </w:rPr>
            </w:pPr>
            <w:proofErr w:type="spellStart"/>
            <w:r>
              <w:rPr>
                <w:lang w:val="en-US"/>
              </w:rPr>
              <w:t>DueDate</w:t>
            </w:r>
            <w:proofErr w:type="spellEnd"/>
          </w:p>
        </w:tc>
        <w:tc>
          <w:tcPr>
            <w:tcW w:w="1722" w:type="dxa"/>
            <w:vAlign w:val="center"/>
          </w:tcPr>
          <w:p w14:paraId="2389C86C" w14:textId="4252CBC1" w:rsidR="00E2682C" w:rsidRDefault="00E2682C" w:rsidP="00D1000A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702" w:type="dxa"/>
            <w:vAlign w:val="center"/>
          </w:tcPr>
          <w:p w14:paraId="77DA993E" w14:textId="48240D61" w:rsidR="00E2682C" w:rsidRDefault="00E2682C" w:rsidP="00D1000A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1796" w:type="dxa"/>
            <w:vAlign w:val="center"/>
          </w:tcPr>
          <w:p w14:paraId="1835E0B4" w14:textId="14CB39B1" w:rsidR="00E2682C" w:rsidRDefault="00E2682C" w:rsidP="00D1000A">
            <w:pPr>
              <w:pStyle w:val="ab"/>
            </w:pPr>
            <w:r>
              <w:t>Нет</w:t>
            </w:r>
          </w:p>
        </w:tc>
        <w:tc>
          <w:tcPr>
            <w:tcW w:w="2372" w:type="dxa"/>
            <w:vAlign w:val="center"/>
          </w:tcPr>
          <w:p w14:paraId="65FA128F" w14:textId="28F2F4A6" w:rsidR="00E2682C" w:rsidRDefault="00E2682C" w:rsidP="00D1000A">
            <w:pPr>
              <w:pStyle w:val="a9"/>
            </w:pPr>
            <w:r>
              <w:t>Дата сдачи задания</w:t>
            </w:r>
          </w:p>
        </w:tc>
      </w:tr>
      <w:tr w:rsidR="00927AE9" w14:paraId="5D982DC7" w14:textId="77777777" w:rsidTr="00D1000A">
        <w:tc>
          <w:tcPr>
            <w:tcW w:w="1753" w:type="dxa"/>
            <w:vAlign w:val="center"/>
          </w:tcPr>
          <w:p w14:paraId="352E4A61" w14:textId="1A13AF1F" w:rsidR="00927AE9" w:rsidRPr="00E2682C" w:rsidRDefault="00E2682C" w:rsidP="00D1000A">
            <w:pPr>
              <w:pStyle w:val="ab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IDTeacher</w:t>
            </w:r>
            <w:proofErr w:type="spellEnd"/>
          </w:p>
        </w:tc>
        <w:tc>
          <w:tcPr>
            <w:tcW w:w="1722" w:type="dxa"/>
            <w:vAlign w:val="center"/>
          </w:tcPr>
          <w:p w14:paraId="4BE84467" w14:textId="77777777" w:rsidR="00927AE9" w:rsidRDefault="00927AE9" w:rsidP="00D1000A">
            <w:pPr>
              <w:pStyle w:val="ab"/>
            </w:pPr>
            <w:r>
              <w:rPr>
                <w:lang w:val="en-US"/>
              </w:rPr>
              <w:t>int</w:t>
            </w:r>
          </w:p>
        </w:tc>
        <w:tc>
          <w:tcPr>
            <w:tcW w:w="1702" w:type="dxa"/>
            <w:vAlign w:val="center"/>
          </w:tcPr>
          <w:p w14:paraId="2895031A" w14:textId="77777777" w:rsidR="00927AE9" w:rsidRPr="00655A54" w:rsidRDefault="00927AE9" w:rsidP="00D1000A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1796" w:type="dxa"/>
            <w:vAlign w:val="center"/>
          </w:tcPr>
          <w:p w14:paraId="77A4D48F" w14:textId="77777777" w:rsidR="00927AE9" w:rsidRDefault="00927AE9" w:rsidP="00D1000A">
            <w:pPr>
              <w:pStyle w:val="ab"/>
            </w:pPr>
            <w:r>
              <w:t>Нет</w:t>
            </w:r>
          </w:p>
        </w:tc>
        <w:tc>
          <w:tcPr>
            <w:tcW w:w="2372" w:type="dxa"/>
            <w:vAlign w:val="center"/>
          </w:tcPr>
          <w:p w14:paraId="097B632B" w14:textId="77777777" w:rsidR="00927AE9" w:rsidRDefault="00927AE9" w:rsidP="00D1000A">
            <w:pPr>
              <w:pStyle w:val="a9"/>
            </w:pPr>
            <w:r>
              <w:t>Уникальный идентификатор преподавателя, который ведёт данный предмет</w:t>
            </w:r>
          </w:p>
        </w:tc>
      </w:tr>
    </w:tbl>
    <w:p w14:paraId="3497FC57" w14:textId="77777777" w:rsidR="00E2682C" w:rsidRDefault="00E2682C" w:rsidP="00E2682C">
      <w:pPr>
        <w:spacing w:before="280"/>
      </w:pPr>
      <w:r>
        <w:t>Схема базы данных представлена на рисунке 3.1.</w:t>
      </w:r>
    </w:p>
    <w:p w14:paraId="45B85FB6" w14:textId="1AEEA39C" w:rsidR="00E2682C" w:rsidRPr="007671F0" w:rsidRDefault="00E2682C" w:rsidP="00E2682C">
      <w:pPr>
        <w:pStyle w:val="a7"/>
      </w:pPr>
      <w:r w:rsidRPr="00E2682C">
        <w:rPr>
          <w:noProof/>
        </w:rPr>
        <w:drawing>
          <wp:inline distT="0" distB="0" distL="0" distR="0" wp14:anchorId="68CD1A08" wp14:editId="1FFBD387">
            <wp:extent cx="5940425" cy="17799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3.1 – Схема базы данных</w:t>
      </w:r>
    </w:p>
    <w:p w14:paraId="5F4D7498" w14:textId="545B07BE" w:rsidR="000819C1" w:rsidRDefault="000819C1" w:rsidP="00FA6855">
      <w:pPr>
        <w:pStyle w:val="2"/>
        <w:spacing w:after="560"/>
        <w:ind w:left="-142"/>
      </w:pPr>
      <w:bookmarkStart w:id="109" w:name="_Toc196203067"/>
      <w:bookmarkStart w:id="110" w:name="_Toc196203087"/>
      <w:bookmarkStart w:id="111" w:name="_Toc196203368"/>
      <w:bookmarkStart w:id="112" w:name="_Toc196203436"/>
      <w:bookmarkStart w:id="113" w:name="_Toc196203462"/>
      <w:bookmarkStart w:id="114" w:name="_Toc196203857"/>
      <w:bookmarkStart w:id="115" w:name="_Toc196289819"/>
      <w:bookmarkStart w:id="116" w:name="_Toc196290029"/>
      <w:bookmarkStart w:id="117" w:name="_Toc199161130"/>
      <w:r>
        <w:lastRenderedPageBreak/>
        <w:t xml:space="preserve">Функции: </w:t>
      </w:r>
      <w:r w:rsidR="005F2D5A">
        <w:t>логическая и физическая организация</w:t>
      </w:r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14:paraId="412C9A31" w14:textId="2E039F1A" w:rsidR="00C143BC" w:rsidRDefault="00C143BC" w:rsidP="00C143BC">
      <w:r>
        <w:t xml:space="preserve">В ходе </w:t>
      </w:r>
      <w:r>
        <w:rPr>
          <w:rFonts w:eastAsia="Times New Roman" w:cs="Times New Roman"/>
          <w:color w:val="000000"/>
          <w:szCs w:val="28"/>
        </w:rPr>
        <w:t>р</w:t>
      </w:r>
      <w:r w:rsidRPr="00BD3392">
        <w:rPr>
          <w:rFonts w:eastAsia="Times New Roman" w:cs="Times New Roman"/>
          <w:color w:val="000000"/>
          <w:szCs w:val="28"/>
        </w:rPr>
        <w:t>азработк</w:t>
      </w:r>
      <w:r>
        <w:rPr>
          <w:rFonts w:eastAsia="Times New Roman" w:cs="Times New Roman"/>
          <w:color w:val="000000"/>
          <w:szCs w:val="28"/>
        </w:rPr>
        <w:t>и</w:t>
      </w:r>
      <w:r>
        <w:t xml:space="preserve"> </w:t>
      </w:r>
      <w:r w:rsidRPr="00BD3392">
        <w:rPr>
          <w:rFonts w:eastAsia="Times New Roman" w:cs="Times New Roman"/>
          <w:color w:val="000000"/>
          <w:szCs w:val="28"/>
        </w:rPr>
        <w:t>электронного органайзера для председателя цикловой комиссии</w:t>
      </w:r>
      <w:r>
        <w:t xml:space="preserve"> было разработано множество функций, из которых основными являются функции, представленные ниже.</w:t>
      </w:r>
    </w:p>
    <w:p w14:paraId="6724267C" w14:textId="0DF5A026" w:rsidR="00C143BC" w:rsidRPr="00333741" w:rsidRDefault="00C143BC" w:rsidP="00C143BC">
      <w:pPr>
        <w:rPr>
          <w:lang w:val="en-US"/>
        </w:rPr>
      </w:pPr>
      <w:r>
        <w:t>Ф</w:t>
      </w:r>
      <w:r w:rsidRPr="00392104">
        <w:t>ункция</w:t>
      </w:r>
      <w:r>
        <w:t xml:space="preserve"> автоматической генерации шаблона протокола в формате </w:t>
      </w:r>
      <w:r>
        <w:rPr>
          <w:lang w:val="en-US"/>
        </w:rPr>
        <w:t>Word</w:t>
      </w:r>
      <w:r>
        <w:t>.</w:t>
      </w:r>
      <w:r w:rsidR="00AC66C8" w:rsidRPr="00AC66C8">
        <w:t xml:space="preserve"> </w:t>
      </w:r>
      <w:r w:rsidR="00AC66C8">
        <w:t>Код</w:t>
      </w:r>
      <w:r w:rsidR="00AC66C8" w:rsidRPr="006F0122">
        <w:rPr>
          <w:lang w:val="en-US"/>
        </w:rPr>
        <w:t xml:space="preserve"> </w:t>
      </w:r>
      <w:r w:rsidR="00AC66C8">
        <w:t>функции</w:t>
      </w:r>
      <w:r w:rsidR="00AC66C8" w:rsidRPr="006F0122">
        <w:rPr>
          <w:lang w:val="en-US"/>
        </w:rPr>
        <w:t xml:space="preserve"> </w:t>
      </w:r>
      <w:r w:rsidR="00AC66C8">
        <w:t>представлен</w:t>
      </w:r>
      <w:r w:rsidR="00AC66C8" w:rsidRPr="006F0122">
        <w:rPr>
          <w:lang w:val="en-US"/>
        </w:rPr>
        <w:t xml:space="preserve"> </w:t>
      </w:r>
      <w:r w:rsidR="00AC66C8">
        <w:t>ниже</w:t>
      </w:r>
      <w:r w:rsidR="00AC66C8" w:rsidRPr="00241060">
        <w:rPr>
          <w:lang w:val="en-US"/>
        </w:rPr>
        <w:t>.</w:t>
      </w:r>
    </w:p>
    <w:p w14:paraId="3E32FCFF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ReplacePlaceholders</w:t>
      </w:r>
      <w:proofErr w:type="spellEnd"/>
      <w:r w:rsidRPr="00333741">
        <w:rPr>
          <w:rFonts w:cs="Times New Roman"/>
          <w:sz w:val="24"/>
          <w:szCs w:val="24"/>
          <w:lang w:val="en-US"/>
        </w:rPr>
        <w:t>(</w:t>
      </w:r>
      <w:proofErr w:type="gramEnd"/>
      <w:r w:rsidRPr="00333741">
        <w:rPr>
          <w:rFonts w:cs="Times New Roman"/>
          <w:sz w:val="24"/>
          <w:szCs w:val="24"/>
          <w:lang w:val="en-US"/>
        </w:rPr>
        <w:t xml:space="preserve">string </w:t>
      </w:r>
      <w:proofErr w:type="spellStart"/>
      <w:r w:rsidRPr="00333741">
        <w:rPr>
          <w:rFonts w:cs="Times New Roman"/>
          <w:sz w:val="24"/>
          <w:szCs w:val="24"/>
          <w:lang w:val="en-US"/>
        </w:rPr>
        <w:t>templatePath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, string </w:t>
      </w:r>
      <w:proofErr w:type="spellStart"/>
      <w:r w:rsidRPr="00333741">
        <w:rPr>
          <w:rFonts w:cs="Times New Roman"/>
          <w:sz w:val="24"/>
          <w:szCs w:val="24"/>
          <w:lang w:val="en-US"/>
        </w:rPr>
        <w:t>outputPath</w:t>
      </w:r>
      <w:proofErr w:type="spellEnd"/>
      <w:r w:rsidRPr="00333741">
        <w:rPr>
          <w:rFonts w:cs="Times New Roman"/>
          <w:sz w:val="24"/>
          <w:szCs w:val="24"/>
          <w:lang w:val="en-US"/>
        </w:rPr>
        <w:t>, string number, string date)</w:t>
      </w:r>
    </w:p>
    <w:p w14:paraId="45209772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>{</w:t>
      </w:r>
    </w:p>
    <w:p w14:paraId="0E5ED2A6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var </w:t>
      </w:r>
      <w:proofErr w:type="spellStart"/>
      <w:r w:rsidRPr="00333741">
        <w:rPr>
          <w:rFonts w:cs="Times New Roman"/>
          <w:sz w:val="24"/>
          <w:szCs w:val="24"/>
          <w:lang w:val="en-US"/>
        </w:rPr>
        <w:t>wordApp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= new </w:t>
      </w:r>
      <w:proofErr w:type="spellStart"/>
      <w:r w:rsidRPr="00333741">
        <w:rPr>
          <w:rFonts w:cs="Times New Roman"/>
          <w:sz w:val="24"/>
          <w:szCs w:val="24"/>
          <w:lang w:val="en-US"/>
        </w:rPr>
        <w:t>Word.Application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();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Создаем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новый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экземпляр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приложения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Word;</w:t>
      </w:r>
    </w:p>
    <w:p w14:paraId="66C3E2CC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var document =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wordApp.Documents.Open</w:t>
      </w:r>
      <w:proofErr w:type="spellEnd"/>
      <w:proofErr w:type="gramEnd"/>
      <w:r w:rsidRPr="00333741">
        <w:rPr>
          <w:rFonts w:cs="Times New Roman"/>
          <w:sz w:val="24"/>
          <w:szCs w:val="24"/>
          <w:lang w:val="en-US"/>
        </w:rPr>
        <w:t>(</w:t>
      </w:r>
      <w:proofErr w:type="spellStart"/>
      <w:r w:rsidRPr="00333741">
        <w:rPr>
          <w:rFonts w:cs="Times New Roman"/>
          <w:sz w:val="24"/>
          <w:szCs w:val="24"/>
          <w:lang w:val="en-US"/>
        </w:rPr>
        <w:t>templatePath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);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Открываем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документ-шаблон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по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указанному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пути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03E0AAAB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</w:p>
    <w:p w14:paraId="5D000D94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FindAndReplace</w:t>
      </w:r>
      <w:proofErr w:type="spellEnd"/>
      <w:r w:rsidRPr="00333741">
        <w:rPr>
          <w:rFonts w:cs="Times New Roman"/>
          <w:sz w:val="24"/>
          <w:szCs w:val="24"/>
          <w:lang w:val="en-US"/>
        </w:rPr>
        <w:t>(</w:t>
      </w:r>
      <w:proofErr w:type="spellStart"/>
      <w:proofErr w:type="gramEnd"/>
      <w:r w:rsidRPr="00333741">
        <w:rPr>
          <w:rFonts w:cs="Times New Roman"/>
          <w:sz w:val="24"/>
          <w:szCs w:val="24"/>
          <w:lang w:val="en-US"/>
        </w:rPr>
        <w:t>wordApp</w:t>
      </w:r>
      <w:proofErr w:type="spellEnd"/>
      <w:r w:rsidRPr="00333741">
        <w:rPr>
          <w:rFonts w:cs="Times New Roman"/>
          <w:sz w:val="24"/>
          <w:szCs w:val="24"/>
          <w:lang w:val="en-US"/>
        </w:rPr>
        <w:t>, "{{</w:t>
      </w:r>
      <w:proofErr w:type="spellStart"/>
      <w:r w:rsidRPr="00333741">
        <w:rPr>
          <w:rFonts w:cs="Times New Roman"/>
          <w:sz w:val="24"/>
          <w:szCs w:val="24"/>
          <w:lang w:val="en-US"/>
        </w:rPr>
        <w:t>номер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}}", number);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Заменяем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плейсхолдер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"{{</w:t>
      </w:r>
      <w:proofErr w:type="spellStart"/>
      <w:r w:rsidRPr="00333741">
        <w:rPr>
          <w:rFonts w:cs="Times New Roman"/>
          <w:sz w:val="24"/>
          <w:szCs w:val="24"/>
          <w:lang w:val="en-US"/>
        </w:rPr>
        <w:t>номер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}}"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на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значение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number;</w:t>
      </w:r>
    </w:p>
    <w:p w14:paraId="6615CE17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FindAndReplace</w:t>
      </w:r>
      <w:proofErr w:type="spellEnd"/>
      <w:r w:rsidRPr="00333741">
        <w:rPr>
          <w:rFonts w:cs="Times New Roman"/>
          <w:sz w:val="24"/>
          <w:szCs w:val="24"/>
          <w:lang w:val="en-US"/>
        </w:rPr>
        <w:t>(</w:t>
      </w:r>
      <w:proofErr w:type="spellStart"/>
      <w:proofErr w:type="gramEnd"/>
      <w:r w:rsidRPr="00333741">
        <w:rPr>
          <w:rFonts w:cs="Times New Roman"/>
          <w:sz w:val="24"/>
          <w:szCs w:val="24"/>
          <w:lang w:val="en-US"/>
        </w:rPr>
        <w:t>wordApp</w:t>
      </w:r>
      <w:proofErr w:type="spellEnd"/>
      <w:r w:rsidRPr="00333741">
        <w:rPr>
          <w:rFonts w:cs="Times New Roman"/>
          <w:sz w:val="24"/>
          <w:szCs w:val="24"/>
          <w:lang w:val="en-US"/>
        </w:rPr>
        <w:t>, "{{</w:t>
      </w:r>
      <w:proofErr w:type="spellStart"/>
      <w:r w:rsidRPr="00333741">
        <w:rPr>
          <w:rFonts w:cs="Times New Roman"/>
          <w:sz w:val="24"/>
          <w:szCs w:val="24"/>
          <w:lang w:val="en-US"/>
        </w:rPr>
        <w:t>дата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}}", date);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Заменяем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плейсхолдер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"{{</w:t>
      </w:r>
      <w:proofErr w:type="spellStart"/>
      <w:r w:rsidRPr="00333741">
        <w:rPr>
          <w:rFonts w:cs="Times New Roman"/>
          <w:sz w:val="24"/>
          <w:szCs w:val="24"/>
          <w:lang w:val="en-US"/>
        </w:rPr>
        <w:t>дата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}}"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на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значение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date;</w:t>
      </w:r>
    </w:p>
    <w:p w14:paraId="6D9034B3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  <w:lang w:val="en-US"/>
        </w:rPr>
        <w:t xml:space="preserve">    </w:t>
      </w:r>
      <w:proofErr w:type="gramStart"/>
      <w:r w:rsidRPr="00333741">
        <w:rPr>
          <w:rFonts w:cs="Times New Roman"/>
          <w:sz w:val="24"/>
          <w:szCs w:val="24"/>
          <w:lang w:val="en-US"/>
        </w:rPr>
        <w:t>document</w:t>
      </w:r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SaveAs</w:t>
      </w:r>
      <w:proofErr w:type="spellEnd"/>
      <w:proofErr w:type="gramEnd"/>
      <w:r w:rsidRPr="00333741">
        <w:rPr>
          <w:rFonts w:cs="Times New Roman"/>
          <w:sz w:val="24"/>
          <w:szCs w:val="24"/>
        </w:rPr>
        <w:t>2(</w:t>
      </w:r>
      <w:proofErr w:type="spellStart"/>
      <w:r w:rsidRPr="00333741">
        <w:rPr>
          <w:rFonts w:cs="Times New Roman"/>
          <w:sz w:val="24"/>
          <w:szCs w:val="24"/>
          <w:lang w:val="en-US"/>
        </w:rPr>
        <w:t>outputPath</w:t>
      </w:r>
      <w:proofErr w:type="spellEnd"/>
      <w:r w:rsidRPr="00333741">
        <w:rPr>
          <w:rFonts w:cs="Times New Roman"/>
          <w:sz w:val="24"/>
          <w:szCs w:val="24"/>
        </w:rPr>
        <w:t>); // Сохраняем изменённый документ по указанному пути;</w:t>
      </w:r>
    </w:p>
    <w:p w14:paraId="5042A9E4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</w:t>
      </w:r>
      <w:proofErr w:type="gramStart"/>
      <w:r w:rsidRPr="00333741">
        <w:rPr>
          <w:rFonts w:cs="Times New Roman"/>
          <w:sz w:val="24"/>
          <w:szCs w:val="24"/>
          <w:lang w:val="en-US"/>
        </w:rPr>
        <w:t>document</w:t>
      </w:r>
      <w:r w:rsidRPr="00333741">
        <w:rPr>
          <w:rFonts w:cs="Times New Roman"/>
          <w:sz w:val="24"/>
          <w:szCs w:val="24"/>
        </w:rPr>
        <w:t>.</w:t>
      </w:r>
      <w:r w:rsidRPr="00333741">
        <w:rPr>
          <w:rFonts w:cs="Times New Roman"/>
          <w:sz w:val="24"/>
          <w:szCs w:val="24"/>
          <w:lang w:val="en-US"/>
        </w:rPr>
        <w:t>Close</w:t>
      </w:r>
      <w:proofErr w:type="gramEnd"/>
      <w:r w:rsidRPr="00333741">
        <w:rPr>
          <w:rFonts w:cs="Times New Roman"/>
          <w:sz w:val="24"/>
          <w:szCs w:val="24"/>
        </w:rPr>
        <w:t>(); // Закрываем документ;</w:t>
      </w:r>
    </w:p>
    <w:p w14:paraId="287C7B34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</w:t>
      </w:r>
      <w:proofErr w:type="spellStart"/>
      <w:r w:rsidRPr="00333741">
        <w:rPr>
          <w:rFonts w:cs="Times New Roman"/>
          <w:sz w:val="24"/>
          <w:szCs w:val="24"/>
          <w:lang w:val="en-US"/>
        </w:rPr>
        <w:t>wordApp</w:t>
      </w:r>
      <w:proofErr w:type="spellEnd"/>
      <w:r w:rsidRPr="00333741">
        <w:rPr>
          <w:rFonts w:cs="Times New Roman"/>
          <w:sz w:val="24"/>
          <w:szCs w:val="24"/>
        </w:rPr>
        <w:t>.</w:t>
      </w:r>
      <w:r w:rsidRPr="00333741">
        <w:rPr>
          <w:rFonts w:cs="Times New Roman"/>
          <w:sz w:val="24"/>
          <w:szCs w:val="24"/>
          <w:lang w:val="en-US"/>
        </w:rPr>
        <w:t>Quit</w:t>
      </w:r>
      <w:r w:rsidRPr="00333741">
        <w:rPr>
          <w:rFonts w:cs="Times New Roman"/>
          <w:sz w:val="24"/>
          <w:szCs w:val="24"/>
        </w:rPr>
        <w:t xml:space="preserve">(); // Закрываем приложение </w:t>
      </w:r>
      <w:r w:rsidRPr="00333741">
        <w:rPr>
          <w:rFonts w:cs="Times New Roman"/>
          <w:sz w:val="24"/>
          <w:szCs w:val="24"/>
          <w:lang w:val="en-US"/>
        </w:rPr>
        <w:t>Word</w:t>
      </w:r>
      <w:r w:rsidRPr="00333741">
        <w:rPr>
          <w:rFonts w:cs="Times New Roman"/>
          <w:sz w:val="24"/>
          <w:szCs w:val="24"/>
        </w:rPr>
        <w:t>;</w:t>
      </w:r>
    </w:p>
    <w:p w14:paraId="4A8F3888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</w:t>
      </w:r>
      <w:r w:rsidRPr="00333741">
        <w:rPr>
          <w:rFonts w:cs="Times New Roman"/>
          <w:sz w:val="24"/>
          <w:szCs w:val="24"/>
          <w:lang w:val="en-US"/>
        </w:rPr>
        <w:t>var</w:t>
      </w:r>
      <w:r w:rsidRPr="00333741">
        <w:rPr>
          <w:rFonts w:cs="Times New Roman"/>
          <w:sz w:val="24"/>
          <w:szCs w:val="24"/>
        </w:rPr>
        <w:t xml:space="preserve"> </w:t>
      </w:r>
      <w:r w:rsidRPr="00333741">
        <w:rPr>
          <w:rFonts w:cs="Times New Roman"/>
          <w:sz w:val="24"/>
          <w:szCs w:val="24"/>
          <w:lang w:val="en-US"/>
        </w:rPr>
        <w:t>process</w:t>
      </w:r>
      <w:r w:rsidRPr="00333741">
        <w:rPr>
          <w:rFonts w:cs="Times New Roman"/>
          <w:sz w:val="24"/>
          <w:szCs w:val="24"/>
        </w:rPr>
        <w:t xml:space="preserve"> = </w:t>
      </w:r>
      <w:r w:rsidRPr="00333741">
        <w:rPr>
          <w:rFonts w:cs="Times New Roman"/>
          <w:sz w:val="24"/>
          <w:szCs w:val="24"/>
          <w:lang w:val="en-US"/>
        </w:rPr>
        <w:t>new</w:t>
      </w:r>
      <w:r w:rsidRPr="00333741">
        <w:rPr>
          <w:rFonts w:cs="Times New Roman"/>
          <w:sz w:val="24"/>
          <w:szCs w:val="24"/>
        </w:rPr>
        <w:t xml:space="preserve"> </w:t>
      </w:r>
      <w:proofErr w:type="gramStart"/>
      <w:r w:rsidRPr="00333741">
        <w:rPr>
          <w:rFonts w:cs="Times New Roman"/>
          <w:sz w:val="24"/>
          <w:szCs w:val="24"/>
          <w:lang w:val="en-US"/>
        </w:rPr>
        <w:t>Process</w:t>
      </w:r>
      <w:r w:rsidRPr="00333741">
        <w:rPr>
          <w:rFonts w:cs="Times New Roman"/>
          <w:sz w:val="24"/>
          <w:szCs w:val="24"/>
        </w:rPr>
        <w:t>(</w:t>
      </w:r>
      <w:proofErr w:type="gramEnd"/>
      <w:r w:rsidRPr="00333741">
        <w:rPr>
          <w:rFonts w:cs="Times New Roman"/>
          <w:sz w:val="24"/>
          <w:szCs w:val="24"/>
        </w:rPr>
        <w:t>); // Создаем новый процесс для открытия файла;</w:t>
      </w:r>
    </w:p>
    <w:p w14:paraId="73788D8C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</w:t>
      </w:r>
      <w:proofErr w:type="gramStart"/>
      <w:r w:rsidRPr="00333741">
        <w:rPr>
          <w:rFonts w:cs="Times New Roman"/>
          <w:sz w:val="24"/>
          <w:szCs w:val="24"/>
          <w:lang w:val="en-US"/>
        </w:rPr>
        <w:t>process</w:t>
      </w:r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StartInfo</w:t>
      </w:r>
      <w:proofErr w:type="spellEnd"/>
      <w:proofErr w:type="gramEnd"/>
      <w:r w:rsidRPr="00333741">
        <w:rPr>
          <w:rFonts w:cs="Times New Roman"/>
          <w:sz w:val="24"/>
          <w:szCs w:val="24"/>
        </w:rPr>
        <w:t xml:space="preserve"> = </w:t>
      </w:r>
      <w:r w:rsidRPr="00333741">
        <w:rPr>
          <w:rFonts w:cs="Times New Roman"/>
          <w:sz w:val="24"/>
          <w:szCs w:val="24"/>
          <w:lang w:val="en-US"/>
        </w:rPr>
        <w:t>new</w:t>
      </w:r>
      <w:r w:rsidRPr="00333741">
        <w:rPr>
          <w:rFonts w:cs="Times New Roman"/>
          <w:sz w:val="24"/>
          <w:szCs w:val="24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ProcessStartInfo</w:t>
      </w:r>
      <w:proofErr w:type="spellEnd"/>
    </w:p>
    <w:p w14:paraId="72DB3362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{</w:t>
      </w:r>
    </w:p>
    <w:p w14:paraId="5E4F3CCC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</w:t>
      </w:r>
      <w:proofErr w:type="spellStart"/>
      <w:r w:rsidRPr="00333741">
        <w:rPr>
          <w:rFonts w:cs="Times New Roman"/>
          <w:sz w:val="24"/>
          <w:szCs w:val="24"/>
          <w:lang w:val="en-US"/>
        </w:rPr>
        <w:t>FileName</w:t>
      </w:r>
      <w:proofErr w:type="spellEnd"/>
      <w:r w:rsidRPr="00333741">
        <w:rPr>
          <w:rFonts w:cs="Times New Roman"/>
          <w:sz w:val="24"/>
          <w:szCs w:val="24"/>
        </w:rPr>
        <w:t xml:space="preserve"> = </w:t>
      </w:r>
      <w:proofErr w:type="spellStart"/>
      <w:r w:rsidRPr="00333741">
        <w:rPr>
          <w:rFonts w:cs="Times New Roman"/>
          <w:sz w:val="24"/>
          <w:szCs w:val="24"/>
          <w:lang w:val="en-US"/>
        </w:rPr>
        <w:t>outputPath</w:t>
      </w:r>
      <w:proofErr w:type="spellEnd"/>
      <w:r w:rsidRPr="00333741">
        <w:rPr>
          <w:rFonts w:cs="Times New Roman"/>
          <w:sz w:val="24"/>
          <w:szCs w:val="24"/>
        </w:rPr>
        <w:t>, // Указываем путь к файлу для открытия;</w:t>
      </w:r>
    </w:p>
    <w:p w14:paraId="20DC443D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</w:t>
      </w:r>
      <w:proofErr w:type="spellStart"/>
      <w:r w:rsidRPr="00333741">
        <w:rPr>
          <w:rFonts w:cs="Times New Roman"/>
          <w:sz w:val="24"/>
          <w:szCs w:val="24"/>
          <w:lang w:val="en-US"/>
        </w:rPr>
        <w:t>UseShellExecute</w:t>
      </w:r>
      <w:proofErr w:type="spellEnd"/>
      <w:r w:rsidRPr="00333741">
        <w:rPr>
          <w:rFonts w:cs="Times New Roman"/>
          <w:sz w:val="24"/>
          <w:szCs w:val="24"/>
        </w:rPr>
        <w:t xml:space="preserve"> = </w:t>
      </w:r>
      <w:r w:rsidRPr="00333741">
        <w:rPr>
          <w:rFonts w:cs="Times New Roman"/>
          <w:sz w:val="24"/>
          <w:szCs w:val="24"/>
          <w:lang w:val="en-US"/>
        </w:rPr>
        <w:t>true</w:t>
      </w:r>
      <w:r w:rsidRPr="00333741">
        <w:rPr>
          <w:rFonts w:cs="Times New Roman"/>
          <w:sz w:val="24"/>
          <w:szCs w:val="24"/>
        </w:rPr>
        <w:t xml:space="preserve"> // Используем оболочку </w:t>
      </w:r>
      <w:r w:rsidRPr="00333741">
        <w:rPr>
          <w:rFonts w:cs="Times New Roman"/>
          <w:sz w:val="24"/>
          <w:szCs w:val="24"/>
          <w:lang w:val="en-US"/>
        </w:rPr>
        <w:t>Windows</w:t>
      </w:r>
      <w:r w:rsidRPr="00333741">
        <w:rPr>
          <w:rFonts w:cs="Times New Roman"/>
          <w:sz w:val="24"/>
          <w:szCs w:val="24"/>
        </w:rPr>
        <w:t xml:space="preserve"> для запуска файла;</w:t>
      </w:r>
    </w:p>
    <w:p w14:paraId="3D32A1BE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};</w:t>
      </w:r>
    </w:p>
    <w:p w14:paraId="5A73B7BC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</w:t>
      </w:r>
      <w:proofErr w:type="gramStart"/>
      <w:r w:rsidRPr="00333741">
        <w:rPr>
          <w:rFonts w:cs="Times New Roman"/>
          <w:sz w:val="24"/>
          <w:szCs w:val="24"/>
          <w:lang w:val="en-US"/>
        </w:rPr>
        <w:t>process</w:t>
      </w:r>
      <w:r w:rsidRPr="00333741">
        <w:rPr>
          <w:rFonts w:cs="Times New Roman"/>
          <w:sz w:val="24"/>
          <w:szCs w:val="24"/>
        </w:rPr>
        <w:t>.</w:t>
      </w:r>
      <w:r w:rsidRPr="00333741">
        <w:rPr>
          <w:rFonts w:cs="Times New Roman"/>
          <w:sz w:val="24"/>
          <w:szCs w:val="24"/>
          <w:lang w:val="en-US"/>
        </w:rPr>
        <w:t>Start</w:t>
      </w:r>
      <w:proofErr w:type="gramEnd"/>
      <w:r w:rsidRPr="00333741">
        <w:rPr>
          <w:rFonts w:cs="Times New Roman"/>
          <w:sz w:val="24"/>
          <w:szCs w:val="24"/>
        </w:rPr>
        <w:t>(); // Запускаем процесс (открываем документ);</w:t>
      </w:r>
    </w:p>
    <w:p w14:paraId="0D8AB99A" w14:textId="3645BC1D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>}</w:t>
      </w:r>
    </w:p>
    <w:p w14:paraId="1DFF11A1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private void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FindAndReplace</w:t>
      </w:r>
      <w:proofErr w:type="spellEnd"/>
      <w:r w:rsidRPr="00333741">
        <w:rPr>
          <w:rFonts w:cs="Times New Roman"/>
          <w:sz w:val="24"/>
          <w:szCs w:val="24"/>
          <w:lang w:val="en-US"/>
        </w:rPr>
        <w:t>(</w:t>
      </w:r>
      <w:proofErr w:type="spellStart"/>
      <w:proofErr w:type="gramEnd"/>
      <w:r w:rsidRPr="00333741">
        <w:rPr>
          <w:rFonts w:cs="Times New Roman"/>
          <w:sz w:val="24"/>
          <w:szCs w:val="24"/>
          <w:lang w:val="en-US"/>
        </w:rPr>
        <w:t>Word.Application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wordApp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, string </w:t>
      </w:r>
      <w:proofErr w:type="spellStart"/>
      <w:r w:rsidRPr="00333741">
        <w:rPr>
          <w:rFonts w:cs="Times New Roman"/>
          <w:sz w:val="24"/>
          <w:szCs w:val="24"/>
          <w:lang w:val="en-US"/>
        </w:rPr>
        <w:t>findText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, string </w:t>
      </w:r>
      <w:proofErr w:type="spellStart"/>
      <w:r w:rsidRPr="00333741">
        <w:rPr>
          <w:rFonts w:cs="Times New Roman"/>
          <w:sz w:val="24"/>
          <w:szCs w:val="24"/>
          <w:lang w:val="en-US"/>
        </w:rPr>
        <w:t>replaceText</w:t>
      </w:r>
      <w:proofErr w:type="spellEnd"/>
      <w:r w:rsidRPr="00333741">
        <w:rPr>
          <w:rFonts w:cs="Times New Roman"/>
          <w:sz w:val="24"/>
          <w:szCs w:val="24"/>
          <w:lang w:val="en-US"/>
        </w:rPr>
        <w:t>)</w:t>
      </w:r>
    </w:p>
    <w:p w14:paraId="5D54084E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>{</w:t>
      </w:r>
    </w:p>
    <w:p w14:paraId="7BCF88BA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wordApp.Selection.Find.ClearFormatting</w:t>
      </w:r>
      <w:proofErr w:type="spellEnd"/>
      <w:proofErr w:type="gramEnd"/>
      <w:r w:rsidRPr="00333741">
        <w:rPr>
          <w:rFonts w:cs="Times New Roman"/>
          <w:sz w:val="24"/>
          <w:szCs w:val="24"/>
          <w:lang w:val="en-US"/>
        </w:rPr>
        <w:t xml:space="preserve">();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Очищаем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форматирование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поиска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63BD3317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wordApp.Selection.Find.Text</w:t>
      </w:r>
      <w:proofErr w:type="spellEnd"/>
      <w:proofErr w:type="gramEnd"/>
      <w:r w:rsidRPr="00333741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333741">
        <w:rPr>
          <w:rFonts w:cs="Times New Roman"/>
          <w:sz w:val="24"/>
          <w:szCs w:val="24"/>
          <w:lang w:val="en-US"/>
        </w:rPr>
        <w:t>findText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Устанавливаем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текст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для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поиска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6C5DEC5E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wordApp.Selection.Find.Replacement</w:t>
      </w:r>
      <w:proofErr w:type="gramEnd"/>
      <w:r w:rsidRPr="00333741">
        <w:rPr>
          <w:rFonts w:cs="Times New Roman"/>
          <w:sz w:val="24"/>
          <w:szCs w:val="24"/>
          <w:lang w:val="en-US"/>
        </w:rPr>
        <w:t>.ClearFormatting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();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Очищаем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форматирование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замены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7924448B" w14:textId="2C4E6919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wordApp.Selection.Find.Replacement</w:t>
      </w:r>
      <w:proofErr w:type="gramEnd"/>
      <w:r w:rsidRPr="00333741">
        <w:rPr>
          <w:rFonts w:cs="Times New Roman"/>
          <w:sz w:val="24"/>
          <w:szCs w:val="24"/>
          <w:lang w:val="en-US"/>
        </w:rPr>
        <w:t>.Text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r w:rsidRPr="00333741">
        <w:rPr>
          <w:rFonts w:cs="Times New Roman"/>
          <w:sz w:val="24"/>
          <w:szCs w:val="24"/>
          <w:lang w:val="en-US"/>
        </w:rPr>
        <w:t>replaceText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Устанавливаем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текст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для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замены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17CE586F" w14:textId="57229F46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object </w:t>
      </w:r>
      <w:proofErr w:type="spellStart"/>
      <w:r w:rsidRPr="00333741">
        <w:rPr>
          <w:rFonts w:cs="Times New Roman"/>
          <w:sz w:val="24"/>
          <w:szCs w:val="24"/>
          <w:lang w:val="en-US"/>
        </w:rPr>
        <w:t>replaceAll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Word.WdReplace.wdReplaceAll</w:t>
      </w:r>
      <w:proofErr w:type="spellEnd"/>
      <w:proofErr w:type="gramEnd"/>
      <w:r w:rsidRPr="00333741">
        <w:rPr>
          <w:rFonts w:cs="Times New Roman"/>
          <w:sz w:val="24"/>
          <w:szCs w:val="24"/>
          <w:lang w:val="en-US"/>
        </w:rPr>
        <w:t xml:space="preserve">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Задаем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замену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всех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вхождений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62236314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wordApp.Selection.Find.Execute</w:t>
      </w:r>
      <w:proofErr w:type="spellEnd"/>
      <w:proofErr w:type="gramEnd"/>
      <w:r w:rsidRPr="00333741">
        <w:rPr>
          <w:rFonts w:cs="Times New Roman"/>
          <w:sz w:val="24"/>
          <w:szCs w:val="24"/>
          <w:lang w:val="en-US"/>
        </w:rPr>
        <w:t>(</w:t>
      </w:r>
    </w:p>
    <w:p w14:paraId="029CDE6C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Replace: ref </w:t>
      </w:r>
      <w:proofErr w:type="spellStart"/>
      <w:r w:rsidRPr="00333741">
        <w:rPr>
          <w:rFonts w:cs="Times New Roman"/>
          <w:sz w:val="24"/>
          <w:szCs w:val="24"/>
          <w:lang w:val="en-US"/>
        </w:rPr>
        <w:t>replaceAll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,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Выполняем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замену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всех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вхождений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570D74C7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Forward</w:t>
      </w:r>
      <w:r w:rsidRPr="00333741">
        <w:rPr>
          <w:rFonts w:cs="Times New Roman"/>
          <w:sz w:val="24"/>
          <w:szCs w:val="24"/>
        </w:rPr>
        <w:t xml:space="preserve">: </w:t>
      </w:r>
      <w:r w:rsidRPr="00333741">
        <w:rPr>
          <w:rFonts w:cs="Times New Roman"/>
          <w:sz w:val="24"/>
          <w:szCs w:val="24"/>
          <w:lang w:val="en-US"/>
        </w:rPr>
        <w:t>true</w:t>
      </w:r>
      <w:r w:rsidRPr="00333741">
        <w:rPr>
          <w:rFonts w:cs="Times New Roman"/>
          <w:sz w:val="24"/>
          <w:szCs w:val="24"/>
        </w:rPr>
        <w:t>, // Ищем в направлении вперед;</w:t>
      </w:r>
    </w:p>
    <w:p w14:paraId="3A45E231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</w:t>
      </w:r>
      <w:r w:rsidRPr="00333741">
        <w:rPr>
          <w:rFonts w:cs="Times New Roman"/>
          <w:sz w:val="24"/>
          <w:szCs w:val="24"/>
          <w:lang w:val="en-US"/>
        </w:rPr>
        <w:t>Wrap</w:t>
      </w:r>
      <w:r w:rsidRPr="00333741">
        <w:rPr>
          <w:rFonts w:cs="Times New Roman"/>
          <w:sz w:val="24"/>
          <w:szCs w:val="24"/>
        </w:rPr>
        <w:t xml:space="preserve">: </w:t>
      </w:r>
      <w:proofErr w:type="gramStart"/>
      <w:r w:rsidRPr="00333741">
        <w:rPr>
          <w:rFonts w:cs="Times New Roman"/>
          <w:sz w:val="24"/>
          <w:szCs w:val="24"/>
          <w:lang w:val="en-US"/>
        </w:rPr>
        <w:t>Word</w:t>
      </w:r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WdFindWrap</w:t>
      </w:r>
      <w:proofErr w:type="spellEnd"/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wdFindContinue</w:t>
      </w:r>
      <w:proofErr w:type="spellEnd"/>
      <w:proofErr w:type="gramEnd"/>
      <w:r w:rsidRPr="00333741">
        <w:rPr>
          <w:rFonts w:cs="Times New Roman"/>
          <w:sz w:val="24"/>
          <w:szCs w:val="24"/>
        </w:rPr>
        <w:t xml:space="preserve"> // Продолжаем поиск с начала документа после достижения конца;</w:t>
      </w:r>
    </w:p>
    <w:p w14:paraId="260351DC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</w:rPr>
        <w:t xml:space="preserve">    </w:t>
      </w:r>
      <w:r w:rsidRPr="00333741">
        <w:rPr>
          <w:rFonts w:cs="Times New Roman"/>
          <w:sz w:val="24"/>
          <w:szCs w:val="24"/>
          <w:lang w:val="en-US"/>
        </w:rPr>
        <w:t>);</w:t>
      </w:r>
    </w:p>
    <w:p w14:paraId="01735992" w14:textId="66452D4C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>}</w:t>
      </w:r>
    </w:p>
    <w:p w14:paraId="413FD6A2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private void </w:t>
      </w:r>
      <w:proofErr w:type="spellStart"/>
      <w:r w:rsidRPr="00333741">
        <w:rPr>
          <w:rFonts w:cs="Times New Roman"/>
          <w:sz w:val="24"/>
          <w:szCs w:val="24"/>
          <w:lang w:val="en-US"/>
        </w:rPr>
        <w:t>AddProtocolBtn_</w:t>
      </w:r>
      <w:proofErr w:type="gramStart"/>
      <w:r w:rsidRPr="00333741">
        <w:rPr>
          <w:rFonts w:cs="Times New Roman"/>
          <w:sz w:val="24"/>
          <w:szCs w:val="24"/>
          <w:lang w:val="en-US"/>
        </w:rPr>
        <w:t>Click</w:t>
      </w:r>
      <w:proofErr w:type="spellEnd"/>
      <w:r w:rsidRPr="00333741">
        <w:rPr>
          <w:rFonts w:cs="Times New Roman"/>
          <w:sz w:val="24"/>
          <w:szCs w:val="24"/>
          <w:lang w:val="en-US"/>
        </w:rPr>
        <w:t>(</w:t>
      </w:r>
      <w:proofErr w:type="gramEnd"/>
      <w:r w:rsidRPr="00333741">
        <w:rPr>
          <w:rFonts w:cs="Times New Roman"/>
          <w:sz w:val="24"/>
          <w:szCs w:val="24"/>
          <w:lang w:val="en-US"/>
        </w:rPr>
        <w:t xml:space="preserve">object sender, </w:t>
      </w:r>
      <w:proofErr w:type="spellStart"/>
      <w:r w:rsidRPr="00333741">
        <w:rPr>
          <w:rFonts w:cs="Times New Roman"/>
          <w:sz w:val="24"/>
          <w:szCs w:val="24"/>
          <w:lang w:val="en-US"/>
        </w:rPr>
        <w:t>RoutedEventArgs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e)</w:t>
      </w:r>
    </w:p>
    <w:p w14:paraId="4919DF37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lastRenderedPageBreak/>
        <w:t>{</w:t>
      </w:r>
    </w:p>
    <w:p w14:paraId="00952889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</w:t>
      </w:r>
      <w:r w:rsidRPr="00333741">
        <w:rPr>
          <w:rFonts w:cs="Times New Roman"/>
          <w:sz w:val="24"/>
          <w:szCs w:val="24"/>
          <w:lang w:val="en-US"/>
        </w:rPr>
        <w:t>string</w:t>
      </w:r>
      <w:r w:rsidRPr="00333741">
        <w:rPr>
          <w:rFonts w:cs="Times New Roman"/>
          <w:sz w:val="24"/>
          <w:szCs w:val="24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Unumber</w:t>
      </w:r>
      <w:proofErr w:type="spellEnd"/>
      <w:r w:rsidRPr="00333741">
        <w:rPr>
          <w:rFonts w:cs="Times New Roman"/>
          <w:sz w:val="24"/>
          <w:szCs w:val="24"/>
        </w:rPr>
        <w:t xml:space="preserve"> = </w:t>
      </w:r>
      <w:proofErr w:type="spellStart"/>
      <w:r w:rsidRPr="00333741">
        <w:rPr>
          <w:rFonts w:cs="Times New Roman"/>
          <w:sz w:val="24"/>
          <w:szCs w:val="24"/>
          <w:lang w:val="en-US"/>
        </w:rPr>
        <w:t>ProtocolNum</w:t>
      </w:r>
      <w:proofErr w:type="spellEnd"/>
      <w:r w:rsidRPr="00333741">
        <w:rPr>
          <w:rFonts w:cs="Times New Roman"/>
          <w:sz w:val="24"/>
          <w:szCs w:val="24"/>
        </w:rPr>
        <w:t>.</w:t>
      </w:r>
      <w:r w:rsidRPr="00333741">
        <w:rPr>
          <w:rFonts w:cs="Times New Roman"/>
          <w:sz w:val="24"/>
          <w:szCs w:val="24"/>
          <w:lang w:val="en-US"/>
        </w:rPr>
        <w:t>Text</w:t>
      </w:r>
      <w:r w:rsidRPr="00333741">
        <w:rPr>
          <w:rFonts w:cs="Times New Roman"/>
          <w:sz w:val="24"/>
          <w:szCs w:val="24"/>
        </w:rPr>
        <w:t>; // Получаем номер протокола из текстового поля;</w:t>
      </w:r>
    </w:p>
    <w:p w14:paraId="7540C44B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</w:t>
      </w:r>
      <w:r w:rsidRPr="00333741">
        <w:rPr>
          <w:rFonts w:cs="Times New Roman"/>
          <w:sz w:val="24"/>
          <w:szCs w:val="24"/>
          <w:lang w:val="en-US"/>
        </w:rPr>
        <w:t>string</w:t>
      </w:r>
      <w:r w:rsidRPr="00333741">
        <w:rPr>
          <w:rFonts w:cs="Times New Roman"/>
          <w:sz w:val="24"/>
          <w:szCs w:val="24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Udate</w:t>
      </w:r>
      <w:proofErr w:type="spellEnd"/>
      <w:r w:rsidRPr="00333741">
        <w:rPr>
          <w:rFonts w:cs="Times New Roman"/>
          <w:sz w:val="24"/>
          <w:szCs w:val="24"/>
        </w:rPr>
        <w:t xml:space="preserve"> = </w:t>
      </w:r>
      <w:proofErr w:type="spellStart"/>
      <w:r w:rsidRPr="00333741">
        <w:rPr>
          <w:rFonts w:cs="Times New Roman"/>
          <w:sz w:val="24"/>
          <w:szCs w:val="24"/>
          <w:lang w:val="en-US"/>
        </w:rPr>
        <w:t>ProtocolDate</w:t>
      </w:r>
      <w:proofErr w:type="spellEnd"/>
      <w:r w:rsidRPr="00333741">
        <w:rPr>
          <w:rFonts w:cs="Times New Roman"/>
          <w:sz w:val="24"/>
          <w:szCs w:val="24"/>
        </w:rPr>
        <w:t>.</w:t>
      </w:r>
      <w:r w:rsidRPr="00333741">
        <w:rPr>
          <w:rFonts w:cs="Times New Roman"/>
          <w:sz w:val="24"/>
          <w:szCs w:val="24"/>
          <w:lang w:val="en-US"/>
        </w:rPr>
        <w:t>Text</w:t>
      </w:r>
      <w:r w:rsidRPr="00333741">
        <w:rPr>
          <w:rFonts w:cs="Times New Roman"/>
          <w:sz w:val="24"/>
          <w:szCs w:val="24"/>
        </w:rPr>
        <w:t>; // Получаем дату протокола из текстового поля;</w:t>
      </w:r>
    </w:p>
    <w:p w14:paraId="24AE3259" w14:textId="06E7B9E5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</w:t>
      </w:r>
      <w:r w:rsidRPr="00333741">
        <w:rPr>
          <w:rFonts w:cs="Times New Roman"/>
          <w:sz w:val="24"/>
          <w:szCs w:val="24"/>
          <w:lang w:val="en-US"/>
        </w:rPr>
        <w:t>string</w:t>
      </w:r>
      <w:r w:rsidRPr="00333741">
        <w:rPr>
          <w:rFonts w:cs="Times New Roman"/>
          <w:sz w:val="24"/>
          <w:szCs w:val="24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outputDir</w:t>
      </w:r>
      <w:proofErr w:type="spellEnd"/>
      <w:r w:rsidRPr="00333741">
        <w:rPr>
          <w:rFonts w:cs="Times New Roman"/>
          <w:sz w:val="24"/>
          <w:szCs w:val="24"/>
        </w:rPr>
        <w:t xml:space="preserve"> = </w:t>
      </w:r>
      <w:proofErr w:type="gramStart"/>
      <w:r w:rsidRPr="00333741">
        <w:rPr>
          <w:rFonts w:cs="Times New Roman"/>
          <w:sz w:val="24"/>
          <w:szCs w:val="24"/>
          <w:lang w:val="en-US"/>
        </w:rPr>
        <w:t>string</w:t>
      </w:r>
      <w:r w:rsidRPr="00333741">
        <w:rPr>
          <w:rFonts w:cs="Times New Roman"/>
          <w:sz w:val="24"/>
          <w:szCs w:val="24"/>
        </w:rPr>
        <w:t>.</w:t>
      </w:r>
      <w:r w:rsidRPr="00333741">
        <w:rPr>
          <w:rFonts w:cs="Times New Roman"/>
          <w:sz w:val="24"/>
          <w:szCs w:val="24"/>
          <w:lang w:val="en-US"/>
        </w:rPr>
        <w:t>Format</w:t>
      </w:r>
      <w:proofErr w:type="gramEnd"/>
      <w:r w:rsidRPr="00333741">
        <w:rPr>
          <w:rFonts w:cs="Times New Roman"/>
          <w:sz w:val="24"/>
          <w:szCs w:val="24"/>
        </w:rPr>
        <w:t>(@"</w:t>
      </w:r>
      <w:r w:rsidRPr="00333741">
        <w:rPr>
          <w:rFonts w:cs="Times New Roman"/>
          <w:sz w:val="24"/>
          <w:szCs w:val="24"/>
          <w:lang w:val="en-US"/>
        </w:rPr>
        <w:t>C</w:t>
      </w:r>
      <w:r w:rsidRPr="00333741">
        <w:rPr>
          <w:rFonts w:cs="Times New Roman"/>
          <w:sz w:val="24"/>
          <w:szCs w:val="24"/>
        </w:rPr>
        <w:t>:\</w:t>
      </w:r>
      <w:proofErr w:type="spellStart"/>
      <w:r w:rsidRPr="00333741">
        <w:rPr>
          <w:rFonts w:cs="Times New Roman"/>
          <w:sz w:val="24"/>
          <w:szCs w:val="24"/>
          <w:lang w:val="en-US"/>
        </w:rPr>
        <w:t>Papka</w:t>
      </w:r>
      <w:proofErr w:type="spellEnd"/>
      <w:r w:rsidRPr="00333741">
        <w:rPr>
          <w:rFonts w:cs="Times New Roman"/>
          <w:sz w:val="24"/>
          <w:szCs w:val="24"/>
        </w:rPr>
        <w:t>\Протокол_№{0}_{1}.</w:t>
      </w:r>
      <w:r w:rsidRPr="00333741">
        <w:rPr>
          <w:rFonts w:cs="Times New Roman"/>
          <w:sz w:val="24"/>
          <w:szCs w:val="24"/>
          <w:lang w:val="en-US"/>
        </w:rPr>
        <w:t>docx</w:t>
      </w:r>
      <w:r w:rsidRPr="00333741">
        <w:rPr>
          <w:rFonts w:cs="Times New Roman"/>
          <w:sz w:val="24"/>
          <w:szCs w:val="24"/>
        </w:rPr>
        <w:t xml:space="preserve">", </w:t>
      </w:r>
      <w:proofErr w:type="spellStart"/>
      <w:r w:rsidRPr="00333741">
        <w:rPr>
          <w:rFonts w:cs="Times New Roman"/>
          <w:sz w:val="24"/>
          <w:szCs w:val="24"/>
          <w:lang w:val="en-US"/>
        </w:rPr>
        <w:t>Unumber</w:t>
      </w:r>
      <w:proofErr w:type="spellEnd"/>
      <w:r w:rsidRPr="00333741">
        <w:rPr>
          <w:rFonts w:cs="Times New Roman"/>
          <w:sz w:val="24"/>
          <w:szCs w:val="24"/>
        </w:rPr>
        <w:t xml:space="preserve">, </w:t>
      </w:r>
      <w:proofErr w:type="spellStart"/>
      <w:r w:rsidRPr="00333741">
        <w:rPr>
          <w:rFonts w:cs="Times New Roman"/>
          <w:sz w:val="24"/>
          <w:szCs w:val="24"/>
          <w:lang w:val="en-US"/>
        </w:rPr>
        <w:t>Udate</w:t>
      </w:r>
      <w:proofErr w:type="spellEnd"/>
      <w:r w:rsidRPr="00333741">
        <w:rPr>
          <w:rFonts w:cs="Times New Roman"/>
          <w:sz w:val="24"/>
          <w:szCs w:val="24"/>
        </w:rPr>
        <w:t>); // Формируем путь для сохранения нового документа;</w:t>
      </w:r>
    </w:p>
    <w:p w14:paraId="49CE52C1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</w:t>
      </w:r>
      <w:r w:rsidRPr="00333741">
        <w:rPr>
          <w:rFonts w:cs="Times New Roman"/>
          <w:sz w:val="24"/>
          <w:szCs w:val="24"/>
          <w:lang w:val="en-US"/>
        </w:rPr>
        <w:t>var</w:t>
      </w:r>
      <w:r w:rsidRPr="00333741">
        <w:rPr>
          <w:rFonts w:cs="Times New Roman"/>
          <w:sz w:val="24"/>
          <w:szCs w:val="24"/>
        </w:rPr>
        <w:t xml:space="preserve"> </w:t>
      </w:r>
      <w:r w:rsidRPr="00333741">
        <w:rPr>
          <w:rFonts w:cs="Times New Roman"/>
          <w:sz w:val="24"/>
          <w:szCs w:val="24"/>
          <w:lang w:val="en-US"/>
        </w:rPr>
        <w:t>replacer</w:t>
      </w:r>
      <w:r w:rsidRPr="00333741">
        <w:rPr>
          <w:rFonts w:cs="Times New Roman"/>
          <w:sz w:val="24"/>
          <w:szCs w:val="24"/>
        </w:rPr>
        <w:t xml:space="preserve"> = </w:t>
      </w:r>
      <w:r w:rsidRPr="00333741">
        <w:rPr>
          <w:rFonts w:cs="Times New Roman"/>
          <w:sz w:val="24"/>
          <w:szCs w:val="24"/>
          <w:lang w:val="en-US"/>
        </w:rPr>
        <w:t>new</w:t>
      </w:r>
      <w:r w:rsidRPr="00333741">
        <w:rPr>
          <w:rFonts w:cs="Times New Roman"/>
          <w:sz w:val="24"/>
          <w:szCs w:val="24"/>
        </w:rPr>
        <w:t xml:space="preserve">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WordReplacer</w:t>
      </w:r>
      <w:proofErr w:type="spellEnd"/>
      <w:r w:rsidRPr="00333741">
        <w:rPr>
          <w:rFonts w:cs="Times New Roman"/>
          <w:sz w:val="24"/>
          <w:szCs w:val="24"/>
        </w:rPr>
        <w:t>(</w:t>
      </w:r>
      <w:proofErr w:type="gramEnd"/>
      <w:r w:rsidRPr="00333741">
        <w:rPr>
          <w:rFonts w:cs="Times New Roman"/>
          <w:sz w:val="24"/>
          <w:szCs w:val="24"/>
        </w:rPr>
        <w:t xml:space="preserve">); // Создаем экземпляр класса для замены </w:t>
      </w:r>
      <w:proofErr w:type="spellStart"/>
      <w:r w:rsidRPr="00333741">
        <w:rPr>
          <w:rFonts w:cs="Times New Roman"/>
          <w:sz w:val="24"/>
          <w:szCs w:val="24"/>
        </w:rPr>
        <w:t>плейсхолдеров</w:t>
      </w:r>
      <w:proofErr w:type="spellEnd"/>
      <w:r w:rsidRPr="00333741">
        <w:rPr>
          <w:rFonts w:cs="Times New Roman"/>
          <w:sz w:val="24"/>
          <w:szCs w:val="24"/>
        </w:rPr>
        <w:t>;</w:t>
      </w:r>
    </w:p>
    <w:p w14:paraId="0B498877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</w:rPr>
        <w:t xml:space="preserve">   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replacer.ReplacePlaceholders</w:t>
      </w:r>
      <w:proofErr w:type="spellEnd"/>
      <w:proofErr w:type="gramEnd"/>
      <w:r w:rsidRPr="00333741">
        <w:rPr>
          <w:rFonts w:cs="Times New Roman"/>
          <w:sz w:val="24"/>
          <w:szCs w:val="24"/>
          <w:lang w:val="en-US"/>
        </w:rPr>
        <w:t>(</w:t>
      </w:r>
    </w:p>
    <w:p w14:paraId="1F04E23F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</w:t>
      </w:r>
      <w:proofErr w:type="spellStart"/>
      <w:r w:rsidRPr="00333741">
        <w:rPr>
          <w:rFonts w:cs="Times New Roman"/>
          <w:sz w:val="24"/>
          <w:szCs w:val="24"/>
          <w:lang w:val="en-US"/>
        </w:rPr>
        <w:t>templatePath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: @"C:\Users\LocalUSer\Desktop\Подопытный.docx",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Путь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к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шаблону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документа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19685A63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</w:t>
      </w:r>
      <w:proofErr w:type="spellStart"/>
      <w:r w:rsidRPr="00333741">
        <w:rPr>
          <w:rFonts w:cs="Times New Roman"/>
          <w:sz w:val="24"/>
          <w:szCs w:val="24"/>
          <w:lang w:val="en-US"/>
        </w:rPr>
        <w:t>outputPath</w:t>
      </w:r>
      <w:proofErr w:type="spellEnd"/>
      <w:r w:rsidRPr="00333741">
        <w:rPr>
          <w:rFonts w:cs="Times New Roman"/>
          <w:sz w:val="24"/>
          <w:szCs w:val="24"/>
        </w:rPr>
        <w:t xml:space="preserve">: </w:t>
      </w:r>
      <w:proofErr w:type="spellStart"/>
      <w:r w:rsidRPr="00333741">
        <w:rPr>
          <w:rFonts w:cs="Times New Roman"/>
          <w:sz w:val="24"/>
          <w:szCs w:val="24"/>
          <w:lang w:val="en-US"/>
        </w:rPr>
        <w:t>outputDir</w:t>
      </w:r>
      <w:proofErr w:type="spellEnd"/>
      <w:r w:rsidRPr="00333741">
        <w:rPr>
          <w:rFonts w:cs="Times New Roman"/>
          <w:sz w:val="24"/>
          <w:szCs w:val="24"/>
        </w:rPr>
        <w:t>, // Путь для сохранения нового документа;</w:t>
      </w:r>
    </w:p>
    <w:p w14:paraId="53605717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</w:t>
      </w:r>
      <w:r w:rsidRPr="00333741">
        <w:rPr>
          <w:rFonts w:cs="Times New Roman"/>
          <w:sz w:val="24"/>
          <w:szCs w:val="24"/>
          <w:lang w:val="en-US"/>
        </w:rPr>
        <w:t>number</w:t>
      </w:r>
      <w:r w:rsidRPr="00333741">
        <w:rPr>
          <w:rFonts w:cs="Times New Roman"/>
          <w:sz w:val="24"/>
          <w:szCs w:val="24"/>
        </w:rPr>
        <w:t xml:space="preserve">: </w:t>
      </w:r>
      <w:proofErr w:type="spellStart"/>
      <w:r w:rsidRPr="00333741">
        <w:rPr>
          <w:rFonts w:cs="Times New Roman"/>
          <w:sz w:val="24"/>
          <w:szCs w:val="24"/>
          <w:lang w:val="en-US"/>
        </w:rPr>
        <w:t>Unumber</w:t>
      </w:r>
      <w:proofErr w:type="spellEnd"/>
      <w:r w:rsidRPr="00333741">
        <w:rPr>
          <w:rFonts w:cs="Times New Roman"/>
          <w:sz w:val="24"/>
          <w:szCs w:val="24"/>
        </w:rPr>
        <w:t xml:space="preserve">, // Значение для замены </w:t>
      </w:r>
      <w:proofErr w:type="spellStart"/>
      <w:r w:rsidRPr="00333741">
        <w:rPr>
          <w:rFonts w:cs="Times New Roman"/>
          <w:sz w:val="24"/>
          <w:szCs w:val="24"/>
        </w:rPr>
        <w:t>плейсхолдера</w:t>
      </w:r>
      <w:proofErr w:type="spellEnd"/>
      <w:r w:rsidRPr="00333741">
        <w:rPr>
          <w:rFonts w:cs="Times New Roman"/>
          <w:sz w:val="24"/>
          <w:szCs w:val="24"/>
        </w:rPr>
        <w:t xml:space="preserve"> {{номер}};</w:t>
      </w:r>
    </w:p>
    <w:p w14:paraId="31F9E001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</w:t>
      </w:r>
      <w:r w:rsidRPr="00333741">
        <w:rPr>
          <w:rFonts w:cs="Times New Roman"/>
          <w:sz w:val="24"/>
          <w:szCs w:val="24"/>
          <w:lang w:val="en-US"/>
        </w:rPr>
        <w:t>date</w:t>
      </w:r>
      <w:r w:rsidRPr="00333741">
        <w:rPr>
          <w:rFonts w:cs="Times New Roman"/>
          <w:sz w:val="24"/>
          <w:szCs w:val="24"/>
        </w:rPr>
        <w:t xml:space="preserve">: </w:t>
      </w:r>
      <w:proofErr w:type="spellStart"/>
      <w:r w:rsidRPr="00333741">
        <w:rPr>
          <w:rFonts w:cs="Times New Roman"/>
          <w:sz w:val="24"/>
          <w:szCs w:val="24"/>
          <w:lang w:val="en-US"/>
        </w:rPr>
        <w:t>Udate</w:t>
      </w:r>
      <w:proofErr w:type="spellEnd"/>
      <w:r w:rsidRPr="00333741">
        <w:rPr>
          <w:rFonts w:cs="Times New Roman"/>
          <w:sz w:val="24"/>
          <w:szCs w:val="24"/>
        </w:rPr>
        <w:t xml:space="preserve"> // Значение для замены </w:t>
      </w:r>
      <w:proofErr w:type="spellStart"/>
      <w:r w:rsidRPr="00333741">
        <w:rPr>
          <w:rFonts w:cs="Times New Roman"/>
          <w:sz w:val="24"/>
          <w:szCs w:val="24"/>
        </w:rPr>
        <w:t>плейсхолдера</w:t>
      </w:r>
      <w:proofErr w:type="spellEnd"/>
      <w:r w:rsidRPr="00333741">
        <w:rPr>
          <w:rFonts w:cs="Times New Roman"/>
          <w:sz w:val="24"/>
          <w:szCs w:val="24"/>
        </w:rPr>
        <w:t xml:space="preserve"> {{дата}};</w:t>
      </w:r>
    </w:p>
    <w:p w14:paraId="5A134740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);</w:t>
      </w:r>
    </w:p>
    <w:p w14:paraId="7AA33A72" w14:textId="77777777" w:rsid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>}</w:t>
      </w:r>
    </w:p>
    <w:p w14:paraId="6DEEB843" w14:textId="02D32E48" w:rsidR="00C143BC" w:rsidRPr="009909E7" w:rsidRDefault="00C143BC" w:rsidP="00333741">
      <w:r>
        <w:t>Функция</w:t>
      </w:r>
      <w:r w:rsidR="00333741" w:rsidRPr="00333741">
        <w:t xml:space="preserve"> </w:t>
      </w:r>
      <w:r w:rsidR="00333741">
        <w:t>для редактирования планов работ</w:t>
      </w:r>
      <w:r>
        <w:t>. Код</w:t>
      </w:r>
      <w:r w:rsidRPr="009909E7">
        <w:t xml:space="preserve"> </w:t>
      </w:r>
      <w:r>
        <w:t>функции</w:t>
      </w:r>
      <w:r w:rsidRPr="009909E7">
        <w:t xml:space="preserve"> </w:t>
      </w:r>
      <w:r>
        <w:t>представлен</w:t>
      </w:r>
      <w:r w:rsidRPr="009909E7">
        <w:t xml:space="preserve"> </w:t>
      </w:r>
      <w:r>
        <w:t>ниже</w:t>
      </w:r>
      <w:r w:rsidRPr="009909E7">
        <w:t>.</w:t>
      </w:r>
    </w:p>
    <w:p w14:paraId="7255ABBF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  <w:lang w:val="en-US"/>
        </w:rPr>
        <w:t>foreach</w:t>
      </w:r>
      <w:r w:rsidRPr="00333741">
        <w:rPr>
          <w:rFonts w:cs="Times New Roman"/>
          <w:sz w:val="24"/>
          <w:szCs w:val="24"/>
        </w:rPr>
        <w:t xml:space="preserve"> (</w:t>
      </w:r>
      <w:r w:rsidRPr="00333741">
        <w:rPr>
          <w:rFonts w:cs="Times New Roman"/>
          <w:sz w:val="24"/>
          <w:szCs w:val="24"/>
          <w:lang w:val="en-US"/>
        </w:rPr>
        <w:t>var</w:t>
      </w:r>
      <w:r w:rsidRPr="00333741">
        <w:rPr>
          <w:rFonts w:cs="Times New Roman"/>
          <w:sz w:val="24"/>
          <w:szCs w:val="24"/>
        </w:rPr>
        <w:t xml:space="preserve"> </w:t>
      </w:r>
      <w:r w:rsidRPr="00333741">
        <w:rPr>
          <w:rFonts w:cs="Times New Roman"/>
          <w:sz w:val="24"/>
          <w:szCs w:val="24"/>
          <w:lang w:val="en-US"/>
        </w:rPr>
        <w:t>d</w:t>
      </w:r>
      <w:r w:rsidRPr="00333741">
        <w:rPr>
          <w:rFonts w:cs="Times New Roman"/>
          <w:sz w:val="24"/>
          <w:szCs w:val="24"/>
        </w:rPr>
        <w:t xml:space="preserve"> </w:t>
      </w:r>
      <w:r w:rsidRPr="00333741">
        <w:rPr>
          <w:rFonts w:cs="Times New Roman"/>
          <w:sz w:val="24"/>
          <w:szCs w:val="24"/>
          <w:lang w:val="en-US"/>
        </w:rPr>
        <w:t>in</w:t>
      </w:r>
      <w:r w:rsidRPr="00333741">
        <w:rPr>
          <w:rFonts w:cs="Times New Roman"/>
          <w:sz w:val="24"/>
          <w:szCs w:val="24"/>
        </w:rPr>
        <w:t xml:space="preserve"> </w:t>
      </w:r>
      <w:r w:rsidRPr="00333741">
        <w:rPr>
          <w:rFonts w:cs="Times New Roman"/>
          <w:sz w:val="24"/>
          <w:szCs w:val="24"/>
          <w:lang w:val="en-US"/>
        </w:rPr>
        <w:t>teacher</w:t>
      </w:r>
      <w:r w:rsidRPr="00333741">
        <w:rPr>
          <w:rFonts w:cs="Times New Roman"/>
          <w:sz w:val="24"/>
          <w:szCs w:val="24"/>
        </w:rPr>
        <w:t xml:space="preserve">) // Проходим по каждому преподавателю из коллекции </w:t>
      </w:r>
      <w:r w:rsidRPr="00333741">
        <w:rPr>
          <w:rFonts w:cs="Times New Roman"/>
          <w:sz w:val="24"/>
          <w:szCs w:val="24"/>
          <w:lang w:val="en-US"/>
        </w:rPr>
        <w:t>teacher</w:t>
      </w:r>
      <w:r w:rsidRPr="00333741">
        <w:rPr>
          <w:rFonts w:cs="Times New Roman"/>
          <w:sz w:val="24"/>
          <w:szCs w:val="24"/>
        </w:rPr>
        <w:t>;</w:t>
      </w:r>
    </w:p>
    <w:p w14:paraId="5BAAB9DE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>{</w:t>
      </w:r>
    </w:p>
    <w:p w14:paraId="3FA960AD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</w:t>
      </w:r>
      <w:r w:rsidRPr="00333741">
        <w:rPr>
          <w:rFonts w:cs="Times New Roman"/>
          <w:sz w:val="24"/>
          <w:szCs w:val="24"/>
          <w:lang w:val="en-US"/>
        </w:rPr>
        <w:t>string</w:t>
      </w:r>
      <w:r w:rsidRPr="00333741">
        <w:rPr>
          <w:rFonts w:cs="Times New Roman"/>
          <w:sz w:val="24"/>
          <w:szCs w:val="24"/>
        </w:rPr>
        <w:t xml:space="preserve"> </w:t>
      </w:r>
      <w:r w:rsidRPr="00333741">
        <w:rPr>
          <w:rFonts w:cs="Times New Roman"/>
          <w:sz w:val="24"/>
          <w:szCs w:val="24"/>
          <w:lang w:val="en-US"/>
        </w:rPr>
        <w:t>path</w:t>
      </w:r>
      <w:r w:rsidRPr="00333741">
        <w:rPr>
          <w:rFonts w:cs="Times New Roman"/>
          <w:sz w:val="24"/>
          <w:szCs w:val="24"/>
        </w:rPr>
        <w:t xml:space="preserve"> = </w:t>
      </w:r>
      <w:r w:rsidRPr="00333741">
        <w:rPr>
          <w:rFonts w:cs="Times New Roman"/>
          <w:sz w:val="24"/>
          <w:szCs w:val="24"/>
          <w:lang w:val="en-US"/>
        </w:rPr>
        <w:t>Path</w:t>
      </w:r>
      <w:r w:rsidRPr="00333741">
        <w:rPr>
          <w:rFonts w:cs="Times New Roman"/>
          <w:sz w:val="24"/>
          <w:szCs w:val="24"/>
        </w:rPr>
        <w:t>.</w:t>
      </w:r>
      <w:r w:rsidRPr="00333741">
        <w:rPr>
          <w:rFonts w:cs="Times New Roman"/>
          <w:sz w:val="24"/>
          <w:szCs w:val="24"/>
          <w:lang w:val="en-US"/>
        </w:rPr>
        <w:t>Combine</w:t>
      </w:r>
      <w:r w:rsidRPr="00333741">
        <w:rPr>
          <w:rFonts w:cs="Times New Roman"/>
          <w:sz w:val="24"/>
          <w:szCs w:val="24"/>
        </w:rPr>
        <w:t>(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AppDomain</w:t>
      </w:r>
      <w:proofErr w:type="spellEnd"/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CurrentDomain</w:t>
      </w:r>
      <w:proofErr w:type="spellEnd"/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BaseDirectory</w:t>
      </w:r>
      <w:proofErr w:type="spellEnd"/>
      <w:proofErr w:type="gramEnd"/>
      <w:r w:rsidRPr="00333741">
        <w:rPr>
          <w:rFonts w:cs="Times New Roman"/>
          <w:sz w:val="24"/>
          <w:szCs w:val="24"/>
        </w:rPr>
        <w:t>, "</w:t>
      </w:r>
      <w:proofErr w:type="spellStart"/>
      <w:r w:rsidRPr="00333741">
        <w:rPr>
          <w:rFonts w:cs="Times New Roman"/>
          <w:sz w:val="24"/>
          <w:szCs w:val="24"/>
          <w:lang w:val="en-US"/>
        </w:rPr>
        <w:t>PlansWork</w:t>
      </w:r>
      <w:proofErr w:type="spellEnd"/>
      <w:r w:rsidRPr="00333741">
        <w:rPr>
          <w:rFonts w:cs="Times New Roman"/>
          <w:sz w:val="24"/>
          <w:szCs w:val="24"/>
        </w:rPr>
        <w:t>"); // Формируем базовый путь к папке "</w:t>
      </w:r>
      <w:proofErr w:type="spellStart"/>
      <w:r w:rsidRPr="00333741">
        <w:rPr>
          <w:rFonts w:cs="Times New Roman"/>
          <w:sz w:val="24"/>
          <w:szCs w:val="24"/>
          <w:lang w:val="en-US"/>
        </w:rPr>
        <w:t>PlansWork</w:t>
      </w:r>
      <w:proofErr w:type="spellEnd"/>
      <w:r w:rsidRPr="00333741">
        <w:rPr>
          <w:rFonts w:cs="Times New Roman"/>
          <w:sz w:val="24"/>
          <w:szCs w:val="24"/>
        </w:rPr>
        <w:t>" в директории приложения;</w:t>
      </w:r>
    </w:p>
    <w:p w14:paraId="5FEE9D52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</w:t>
      </w:r>
      <w:r w:rsidRPr="00333741">
        <w:rPr>
          <w:rFonts w:cs="Times New Roman"/>
          <w:sz w:val="24"/>
          <w:szCs w:val="24"/>
          <w:lang w:val="en-US"/>
        </w:rPr>
        <w:t>path</w:t>
      </w:r>
      <w:r w:rsidRPr="00333741">
        <w:rPr>
          <w:rFonts w:cs="Times New Roman"/>
          <w:sz w:val="24"/>
          <w:szCs w:val="24"/>
        </w:rPr>
        <w:t xml:space="preserve"> += $"\\{</w:t>
      </w:r>
      <w:proofErr w:type="gramStart"/>
      <w:r w:rsidRPr="00333741">
        <w:rPr>
          <w:rFonts w:cs="Times New Roman"/>
          <w:sz w:val="24"/>
          <w:szCs w:val="24"/>
          <w:lang w:val="en-US"/>
        </w:rPr>
        <w:t>d</w:t>
      </w:r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TrimEnd</w:t>
      </w:r>
      <w:proofErr w:type="spellEnd"/>
      <w:proofErr w:type="gramEnd"/>
      <w:r w:rsidRPr="00333741">
        <w:rPr>
          <w:rFonts w:cs="Times New Roman"/>
          <w:sz w:val="24"/>
          <w:szCs w:val="24"/>
        </w:rPr>
        <w:t>()}"; // Добавляем к пути имя преподавателя с удалением пробелов справа;</w:t>
      </w:r>
    </w:p>
    <w:p w14:paraId="60162FC6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</w:t>
      </w:r>
      <w:r w:rsidRPr="00333741">
        <w:rPr>
          <w:rFonts w:cs="Times New Roman"/>
          <w:sz w:val="24"/>
          <w:szCs w:val="24"/>
          <w:lang w:val="en-US"/>
        </w:rPr>
        <w:t>if</w:t>
      </w:r>
      <w:r w:rsidRPr="00333741">
        <w:rPr>
          <w:rFonts w:cs="Times New Roman"/>
          <w:sz w:val="24"/>
          <w:szCs w:val="24"/>
        </w:rPr>
        <w:t xml:space="preserve"> </w:t>
      </w:r>
      <w:proofErr w:type="gramStart"/>
      <w:r w:rsidRPr="00333741">
        <w:rPr>
          <w:rFonts w:cs="Times New Roman"/>
          <w:sz w:val="24"/>
          <w:szCs w:val="24"/>
        </w:rPr>
        <w:t>(!</w:t>
      </w:r>
      <w:r w:rsidRPr="00333741">
        <w:rPr>
          <w:rFonts w:cs="Times New Roman"/>
          <w:sz w:val="24"/>
          <w:szCs w:val="24"/>
          <w:lang w:val="en-US"/>
        </w:rPr>
        <w:t>Directory</w:t>
      </w:r>
      <w:r w:rsidRPr="00333741">
        <w:rPr>
          <w:rFonts w:cs="Times New Roman"/>
          <w:sz w:val="24"/>
          <w:szCs w:val="24"/>
        </w:rPr>
        <w:t>.</w:t>
      </w:r>
      <w:r w:rsidRPr="00333741">
        <w:rPr>
          <w:rFonts w:cs="Times New Roman"/>
          <w:sz w:val="24"/>
          <w:szCs w:val="24"/>
          <w:lang w:val="en-US"/>
        </w:rPr>
        <w:t>Exists</w:t>
      </w:r>
      <w:proofErr w:type="gramEnd"/>
      <w:r w:rsidRPr="00333741">
        <w:rPr>
          <w:rFonts w:cs="Times New Roman"/>
          <w:sz w:val="24"/>
          <w:szCs w:val="24"/>
        </w:rPr>
        <w:t>(</w:t>
      </w:r>
      <w:r w:rsidRPr="00333741">
        <w:rPr>
          <w:rFonts w:cs="Times New Roman"/>
          <w:sz w:val="24"/>
          <w:szCs w:val="24"/>
          <w:lang w:val="en-US"/>
        </w:rPr>
        <w:t>path</w:t>
      </w:r>
      <w:r w:rsidRPr="00333741">
        <w:rPr>
          <w:rFonts w:cs="Times New Roman"/>
          <w:sz w:val="24"/>
          <w:szCs w:val="24"/>
        </w:rPr>
        <w:t>)) // Проверяем, существует ли такая папка;</w:t>
      </w:r>
    </w:p>
    <w:p w14:paraId="4E33A8BA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{</w:t>
      </w:r>
    </w:p>
    <w:p w14:paraId="2EDCD3B1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</w:t>
      </w:r>
      <w:r w:rsidRPr="00333741">
        <w:rPr>
          <w:rFonts w:cs="Times New Roman"/>
          <w:sz w:val="24"/>
          <w:szCs w:val="24"/>
          <w:lang w:val="en-US"/>
        </w:rPr>
        <w:t>Directory</w:t>
      </w:r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CreateDirectory</w:t>
      </w:r>
      <w:proofErr w:type="spellEnd"/>
      <w:r w:rsidRPr="00333741">
        <w:rPr>
          <w:rFonts w:cs="Times New Roman"/>
          <w:sz w:val="24"/>
          <w:szCs w:val="24"/>
        </w:rPr>
        <w:t>(</w:t>
      </w:r>
      <w:r w:rsidRPr="00333741">
        <w:rPr>
          <w:rFonts w:cs="Times New Roman"/>
          <w:sz w:val="24"/>
          <w:szCs w:val="24"/>
          <w:lang w:val="en-US"/>
        </w:rPr>
        <w:t>path</w:t>
      </w:r>
      <w:r w:rsidRPr="00333741">
        <w:rPr>
          <w:rFonts w:cs="Times New Roman"/>
          <w:sz w:val="24"/>
          <w:szCs w:val="24"/>
        </w:rPr>
        <w:t>); // Если папка не существует, создаем её;</w:t>
      </w:r>
    </w:p>
    <w:p w14:paraId="68B20B42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}</w:t>
      </w:r>
    </w:p>
    <w:p w14:paraId="31DE7C21" w14:textId="277F0010" w:rsidR="00333741" w:rsidRPr="00333741" w:rsidRDefault="00333741" w:rsidP="00E83059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>}</w:t>
      </w:r>
    </w:p>
    <w:p w14:paraId="3F4CBA75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  <w:lang w:val="en-US"/>
        </w:rPr>
        <w:t>List</w:t>
      </w:r>
      <w:r w:rsidRPr="00333741">
        <w:rPr>
          <w:rFonts w:cs="Times New Roman"/>
          <w:sz w:val="24"/>
          <w:szCs w:val="24"/>
        </w:rPr>
        <w:t>&lt;</w:t>
      </w:r>
      <w:r w:rsidRPr="00333741">
        <w:rPr>
          <w:rFonts w:cs="Times New Roman"/>
          <w:sz w:val="24"/>
          <w:szCs w:val="24"/>
          <w:lang w:val="en-US"/>
        </w:rPr>
        <w:t>string</w:t>
      </w:r>
      <w:r w:rsidRPr="00333741">
        <w:rPr>
          <w:rFonts w:cs="Times New Roman"/>
          <w:sz w:val="24"/>
          <w:szCs w:val="24"/>
        </w:rPr>
        <w:t xml:space="preserve">&gt; </w:t>
      </w:r>
      <w:proofErr w:type="spellStart"/>
      <w:r w:rsidRPr="00333741">
        <w:rPr>
          <w:rFonts w:cs="Times New Roman"/>
          <w:sz w:val="24"/>
          <w:szCs w:val="24"/>
          <w:lang w:val="en-US"/>
        </w:rPr>
        <w:t>MyStringList</w:t>
      </w:r>
      <w:proofErr w:type="spellEnd"/>
      <w:r w:rsidRPr="00333741">
        <w:rPr>
          <w:rFonts w:cs="Times New Roman"/>
          <w:sz w:val="24"/>
          <w:szCs w:val="24"/>
        </w:rPr>
        <w:t xml:space="preserve"> = </w:t>
      </w:r>
      <w:r w:rsidRPr="00333741">
        <w:rPr>
          <w:rFonts w:cs="Times New Roman"/>
          <w:sz w:val="24"/>
          <w:szCs w:val="24"/>
          <w:lang w:val="en-US"/>
        </w:rPr>
        <w:t>new</w:t>
      </w:r>
      <w:r w:rsidRPr="00333741">
        <w:rPr>
          <w:rFonts w:cs="Times New Roman"/>
          <w:sz w:val="24"/>
          <w:szCs w:val="24"/>
        </w:rPr>
        <w:t xml:space="preserve"> </w:t>
      </w:r>
      <w:r w:rsidRPr="00333741">
        <w:rPr>
          <w:rFonts w:cs="Times New Roman"/>
          <w:sz w:val="24"/>
          <w:szCs w:val="24"/>
          <w:lang w:val="en-US"/>
        </w:rPr>
        <w:t>List</w:t>
      </w:r>
      <w:r w:rsidRPr="00333741">
        <w:rPr>
          <w:rFonts w:cs="Times New Roman"/>
          <w:sz w:val="24"/>
          <w:szCs w:val="24"/>
        </w:rPr>
        <w:t>&lt;</w:t>
      </w:r>
      <w:r w:rsidRPr="00333741">
        <w:rPr>
          <w:rFonts w:cs="Times New Roman"/>
          <w:sz w:val="24"/>
          <w:szCs w:val="24"/>
          <w:lang w:val="en-US"/>
        </w:rPr>
        <w:t>string</w:t>
      </w:r>
      <w:r w:rsidRPr="00333741">
        <w:rPr>
          <w:rFonts w:cs="Times New Roman"/>
          <w:sz w:val="24"/>
          <w:szCs w:val="24"/>
        </w:rPr>
        <w:t xml:space="preserve">&gt; </w:t>
      </w:r>
      <w:proofErr w:type="gramStart"/>
      <w:r w:rsidRPr="00333741">
        <w:rPr>
          <w:rFonts w:cs="Times New Roman"/>
          <w:sz w:val="24"/>
          <w:szCs w:val="24"/>
        </w:rPr>
        <w:t>{ "</w:t>
      </w:r>
      <w:proofErr w:type="gramEnd"/>
      <w:r w:rsidRPr="00333741">
        <w:rPr>
          <w:rFonts w:cs="Times New Roman"/>
          <w:sz w:val="24"/>
          <w:szCs w:val="24"/>
        </w:rPr>
        <w:t>ИТК", "ОКР", "Литература", "Учебная программа" }; // Создаем список с названиями документов;</w:t>
      </w:r>
    </w:p>
    <w:p w14:paraId="13DB6131" w14:textId="15B6F919" w:rsidR="00333741" w:rsidRPr="00333741" w:rsidRDefault="00333741" w:rsidP="00E83059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  <w:lang w:val="en-US"/>
        </w:rPr>
        <w:t>Documents</w:t>
      </w:r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ItemsSource</w:t>
      </w:r>
      <w:proofErr w:type="spellEnd"/>
      <w:r w:rsidRPr="00333741">
        <w:rPr>
          <w:rFonts w:cs="Times New Roman"/>
          <w:sz w:val="24"/>
          <w:szCs w:val="24"/>
        </w:rPr>
        <w:t xml:space="preserve"> = </w:t>
      </w:r>
      <w:proofErr w:type="spellStart"/>
      <w:r w:rsidRPr="00333741">
        <w:rPr>
          <w:rFonts w:cs="Times New Roman"/>
          <w:sz w:val="24"/>
          <w:szCs w:val="24"/>
          <w:lang w:val="en-US"/>
        </w:rPr>
        <w:t>MyStringList</w:t>
      </w:r>
      <w:proofErr w:type="spellEnd"/>
      <w:r w:rsidRPr="00333741">
        <w:rPr>
          <w:rFonts w:cs="Times New Roman"/>
          <w:sz w:val="24"/>
          <w:szCs w:val="24"/>
        </w:rPr>
        <w:t xml:space="preserve">; // Привязываем список к элементу управления </w:t>
      </w:r>
      <w:r w:rsidRPr="00333741">
        <w:rPr>
          <w:rFonts w:cs="Times New Roman"/>
          <w:sz w:val="24"/>
          <w:szCs w:val="24"/>
          <w:lang w:val="en-US"/>
        </w:rPr>
        <w:t>Documents</w:t>
      </w:r>
      <w:r w:rsidRPr="00333741">
        <w:rPr>
          <w:rFonts w:cs="Times New Roman"/>
          <w:sz w:val="24"/>
          <w:szCs w:val="24"/>
        </w:rPr>
        <w:t xml:space="preserve"> для отображения;</w:t>
      </w:r>
    </w:p>
    <w:p w14:paraId="622C4354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  <w:lang w:val="en-US"/>
        </w:rPr>
        <w:t>foreach</w:t>
      </w:r>
      <w:r w:rsidRPr="00333741">
        <w:rPr>
          <w:rFonts w:cs="Times New Roman"/>
          <w:sz w:val="24"/>
          <w:szCs w:val="24"/>
        </w:rPr>
        <w:t xml:space="preserve"> (</w:t>
      </w:r>
      <w:r w:rsidRPr="00333741">
        <w:rPr>
          <w:rFonts w:cs="Times New Roman"/>
          <w:sz w:val="24"/>
          <w:szCs w:val="24"/>
          <w:lang w:val="en-US"/>
        </w:rPr>
        <w:t>var</w:t>
      </w:r>
      <w:r w:rsidRPr="00333741">
        <w:rPr>
          <w:rFonts w:cs="Times New Roman"/>
          <w:sz w:val="24"/>
          <w:szCs w:val="24"/>
        </w:rPr>
        <w:t xml:space="preserve"> </w:t>
      </w:r>
      <w:r w:rsidRPr="00333741">
        <w:rPr>
          <w:rFonts w:cs="Times New Roman"/>
          <w:sz w:val="24"/>
          <w:szCs w:val="24"/>
          <w:lang w:val="en-US"/>
        </w:rPr>
        <w:t>d</w:t>
      </w:r>
      <w:r w:rsidRPr="00333741">
        <w:rPr>
          <w:rFonts w:cs="Times New Roman"/>
          <w:sz w:val="24"/>
          <w:szCs w:val="24"/>
        </w:rPr>
        <w:t xml:space="preserve"> </w:t>
      </w:r>
      <w:r w:rsidRPr="00333741">
        <w:rPr>
          <w:rFonts w:cs="Times New Roman"/>
          <w:sz w:val="24"/>
          <w:szCs w:val="24"/>
          <w:lang w:val="en-US"/>
        </w:rPr>
        <w:t>in</w:t>
      </w:r>
      <w:r w:rsidRPr="00333741">
        <w:rPr>
          <w:rFonts w:cs="Times New Roman"/>
          <w:sz w:val="24"/>
          <w:szCs w:val="24"/>
        </w:rPr>
        <w:t xml:space="preserve"> </w:t>
      </w:r>
      <w:r w:rsidRPr="00333741">
        <w:rPr>
          <w:rFonts w:cs="Times New Roman"/>
          <w:sz w:val="24"/>
          <w:szCs w:val="24"/>
          <w:lang w:val="en-US"/>
        </w:rPr>
        <w:t>teacher</w:t>
      </w:r>
      <w:r w:rsidRPr="00333741">
        <w:rPr>
          <w:rFonts w:cs="Times New Roman"/>
          <w:sz w:val="24"/>
          <w:szCs w:val="24"/>
        </w:rPr>
        <w:t xml:space="preserve">) // Для каждого преподавателя из коллекции </w:t>
      </w:r>
      <w:r w:rsidRPr="00333741">
        <w:rPr>
          <w:rFonts w:cs="Times New Roman"/>
          <w:sz w:val="24"/>
          <w:szCs w:val="24"/>
          <w:lang w:val="en-US"/>
        </w:rPr>
        <w:t>teacher</w:t>
      </w:r>
      <w:r w:rsidRPr="00333741">
        <w:rPr>
          <w:rFonts w:cs="Times New Roman"/>
          <w:sz w:val="24"/>
          <w:szCs w:val="24"/>
        </w:rPr>
        <w:t>;</w:t>
      </w:r>
    </w:p>
    <w:p w14:paraId="571FE600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>{</w:t>
      </w:r>
    </w:p>
    <w:p w14:paraId="7DC76AD5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</w:t>
      </w:r>
      <w:proofErr w:type="gramStart"/>
      <w:r w:rsidRPr="00333741">
        <w:rPr>
          <w:rFonts w:cs="Times New Roman"/>
          <w:sz w:val="24"/>
          <w:szCs w:val="24"/>
          <w:lang w:val="en-US"/>
        </w:rPr>
        <w:t>foreach</w:t>
      </w:r>
      <w:r w:rsidRPr="00333741">
        <w:rPr>
          <w:rFonts w:cs="Times New Roman"/>
          <w:sz w:val="24"/>
          <w:szCs w:val="24"/>
        </w:rPr>
        <w:t>(</w:t>
      </w:r>
      <w:proofErr w:type="gramEnd"/>
      <w:r w:rsidRPr="00333741">
        <w:rPr>
          <w:rFonts w:cs="Times New Roman"/>
          <w:sz w:val="24"/>
          <w:szCs w:val="24"/>
          <w:lang w:val="en-US"/>
        </w:rPr>
        <w:t>var</w:t>
      </w:r>
      <w:r w:rsidRPr="00333741">
        <w:rPr>
          <w:rFonts w:cs="Times New Roman"/>
          <w:sz w:val="24"/>
          <w:szCs w:val="24"/>
        </w:rPr>
        <w:t xml:space="preserve"> </w:t>
      </w:r>
      <w:r w:rsidRPr="00333741">
        <w:rPr>
          <w:rFonts w:cs="Times New Roman"/>
          <w:sz w:val="24"/>
          <w:szCs w:val="24"/>
          <w:lang w:val="en-US"/>
        </w:rPr>
        <w:t>t</w:t>
      </w:r>
      <w:r w:rsidRPr="00333741">
        <w:rPr>
          <w:rFonts w:cs="Times New Roman"/>
          <w:sz w:val="24"/>
          <w:szCs w:val="24"/>
        </w:rPr>
        <w:t xml:space="preserve"> </w:t>
      </w:r>
      <w:r w:rsidRPr="00333741">
        <w:rPr>
          <w:rFonts w:cs="Times New Roman"/>
          <w:sz w:val="24"/>
          <w:szCs w:val="24"/>
          <w:lang w:val="en-US"/>
        </w:rPr>
        <w:t>in</w:t>
      </w:r>
      <w:r w:rsidRPr="00333741">
        <w:rPr>
          <w:rFonts w:cs="Times New Roman"/>
          <w:sz w:val="24"/>
          <w:szCs w:val="24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MyStringList</w:t>
      </w:r>
      <w:proofErr w:type="spellEnd"/>
      <w:r w:rsidRPr="00333741">
        <w:rPr>
          <w:rFonts w:cs="Times New Roman"/>
          <w:sz w:val="24"/>
          <w:szCs w:val="24"/>
        </w:rPr>
        <w:t xml:space="preserve">) // Для каждого типа документа из списка </w:t>
      </w:r>
      <w:proofErr w:type="spellStart"/>
      <w:r w:rsidRPr="00333741">
        <w:rPr>
          <w:rFonts w:cs="Times New Roman"/>
          <w:sz w:val="24"/>
          <w:szCs w:val="24"/>
          <w:lang w:val="en-US"/>
        </w:rPr>
        <w:t>MyStringList</w:t>
      </w:r>
      <w:proofErr w:type="spellEnd"/>
      <w:r w:rsidRPr="00333741">
        <w:rPr>
          <w:rFonts w:cs="Times New Roman"/>
          <w:sz w:val="24"/>
          <w:szCs w:val="24"/>
        </w:rPr>
        <w:t>;</w:t>
      </w:r>
    </w:p>
    <w:p w14:paraId="665A6F9A" w14:textId="77777777" w:rsidR="00333741" w:rsidRPr="009909E7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</w:t>
      </w:r>
      <w:r w:rsidRPr="009909E7">
        <w:rPr>
          <w:rFonts w:cs="Times New Roman"/>
          <w:sz w:val="24"/>
          <w:szCs w:val="24"/>
        </w:rPr>
        <w:t>{</w:t>
      </w:r>
    </w:p>
    <w:p w14:paraId="36785B76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9909E7">
        <w:rPr>
          <w:rFonts w:cs="Times New Roman"/>
          <w:sz w:val="24"/>
          <w:szCs w:val="24"/>
        </w:rPr>
        <w:t xml:space="preserve">        </w:t>
      </w:r>
      <w:r w:rsidRPr="00333741">
        <w:rPr>
          <w:rFonts w:cs="Times New Roman"/>
          <w:sz w:val="24"/>
          <w:szCs w:val="24"/>
          <w:lang w:val="en-US"/>
        </w:rPr>
        <w:t xml:space="preserve">string path = </w:t>
      </w:r>
      <w:proofErr w:type="spellStart"/>
      <w:r w:rsidRPr="00333741">
        <w:rPr>
          <w:rFonts w:cs="Times New Roman"/>
          <w:sz w:val="24"/>
          <w:szCs w:val="24"/>
          <w:lang w:val="en-US"/>
        </w:rPr>
        <w:t>Path.Combine</w:t>
      </w:r>
      <w:proofErr w:type="spellEnd"/>
      <w:r w:rsidRPr="00333741">
        <w:rPr>
          <w:rFonts w:cs="Times New Roman"/>
          <w:sz w:val="24"/>
          <w:szCs w:val="24"/>
          <w:lang w:val="en-US"/>
        </w:rPr>
        <w:t>(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AppDomain.CurrentDomain.BaseDirectory</w:t>
      </w:r>
      <w:proofErr w:type="spellEnd"/>
      <w:proofErr w:type="gramEnd"/>
      <w:r w:rsidRPr="00333741">
        <w:rPr>
          <w:rFonts w:cs="Times New Roman"/>
          <w:sz w:val="24"/>
          <w:szCs w:val="24"/>
          <w:lang w:val="en-US"/>
        </w:rPr>
        <w:t>, "</w:t>
      </w:r>
      <w:proofErr w:type="spellStart"/>
      <w:r w:rsidRPr="00333741">
        <w:rPr>
          <w:rFonts w:cs="Times New Roman"/>
          <w:sz w:val="24"/>
          <w:szCs w:val="24"/>
          <w:lang w:val="en-US"/>
        </w:rPr>
        <w:t>PlansWork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");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Формируем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базовый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путь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к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папке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"</w:t>
      </w:r>
      <w:proofErr w:type="spellStart"/>
      <w:r w:rsidRPr="00333741">
        <w:rPr>
          <w:rFonts w:cs="Times New Roman"/>
          <w:sz w:val="24"/>
          <w:szCs w:val="24"/>
          <w:lang w:val="en-US"/>
        </w:rPr>
        <w:t>PlansWork</w:t>
      </w:r>
      <w:proofErr w:type="spellEnd"/>
      <w:r w:rsidRPr="00333741">
        <w:rPr>
          <w:rFonts w:cs="Times New Roman"/>
          <w:sz w:val="24"/>
          <w:szCs w:val="24"/>
          <w:lang w:val="en-US"/>
        </w:rPr>
        <w:t>";</w:t>
      </w:r>
    </w:p>
    <w:p w14:paraId="425982A7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path</w:t>
      </w:r>
      <w:r w:rsidRPr="00333741">
        <w:rPr>
          <w:rFonts w:cs="Times New Roman"/>
          <w:sz w:val="24"/>
          <w:szCs w:val="24"/>
        </w:rPr>
        <w:t xml:space="preserve"> += $"\\{</w:t>
      </w:r>
      <w:proofErr w:type="gramStart"/>
      <w:r w:rsidRPr="00333741">
        <w:rPr>
          <w:rFonts w:cs="Times New Roman"/>
          <w:sz w:val="24"/>
          <w:szCs w:val="24"/>
          <w:lang w:val="en-US"/>
        </w:rPr>
        <w:t>d</w:t>
      </w:r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TrimEnd</w:t>
      </w:r>
      <w:proofErr w:type="spellEnd"/>
      <w:proofErr w:type="gramEnd"/>
      <w:r w:rsidRPr="00333741">
        <w:rPr>
          <w:rFonts w:cs="Times New Roman"/>
          <w:sz w:val="24"/>
          <w:szCs w:val="24"/>
        </w:rPr>
        <w:t>()}\\{</w:t>
      </w:r>
      <w:r w:rsidRPr="00333741">
        <w:rPr>
          <w:rFonts w:cs="Times New Roman"/>
          <w:sz w:val="24"/>
          <w:szCs w:val="24"/>
          <w:lang w:val="en-US"/>
        </w:rPr>
        <w:t>t</w:t>
      </w:r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TrimEnd</w:t>
      </w:r>
      <w:proofErr w:type="spellEnd"/>
      <w:r w:rsidRPr="00333741">
        <w:rPr>
          <w:rFonts w:cs="Times New Roman"/>
          <w:sz w:val="24"/>
          <w:szCs w:val="24"/>
        </w:rPr>
        <w:t>()}"; // Добавляем к пути имя преподавателя и тип документа, удаляя пробелы справа;</w:t>
      </w:r>
    </w:p>
    <w:p w14:paraId="7EF610C3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</w:t>
      </w:r>
      <w:r w:rsidRPr="00333741">
        <w:rPr>
          <w:rFonts w:cs="Times New Roman"/>
          <w:sz w:val="24"/>
          <w:szCs w:val="24"/>
          <w:lang w:val="en-US"/>
        </w:rPr>
        <w:t>if</w:t>
      </w:r>
      <w:r w:rsidRPr="00333741">
        <w:rPr>
          <w:rFonts w:cs="Times New Roman"/>
          <w:sz w:val="24"/>
          <w:szCs w:val="24"/>
        </w:rPr>
        <w:t xml:space="preserve"> </w:t>
      </w:r>
      <w:proofErr w:type="gramStart"/>
      <w:r w:rsidRPr="00333741">
        <w:rPr>
          <w:rFonts w:cs="Times New Roman"/>
          <w:sz w:val="24"/>
          <w:szCs w:val="24"/>
        </w:rPr>
        <w:t>(!</w:t>
      </w:r>
      <w:r w:rsidRPr="00333741">
        <w:rPr>
          <w:rFonts w:cs="Times New Roman"/>
          <w:sz w:val="24"/>
          <w:szCs w:val="24"/>
          <w:lang w:val="en-US"/>
        </w:rPr>
        <w:t>Directory</w:t>
      </w:r>
      <w:r w:rsidRPr="00333741">
        <w:rPr>
          <w:rFonts w:cs="Times New Roman"/>
          <w:sz w:val="24"/>
          <w:szCs w:val="24"/>
        </w:rPr>
        <w:t>.</w:t>
      </w:r>
      <w:r w:rsidRPr="00333741">
        <w:rPr>
          <w:rFonts w:cs="Times New Roman"/>
          <w:sz w:val="24"/>
          <w:szCs w:val="24"/>
          <w:lang w:val="en-US"/>
        </w:rPr>
        <w:t>Exists</w:t>
      </w:r>
      <w:proofErr w:type="gramEnd"/>
      <w:r w:rsidRPr="00333741">
        <w:rPr>
          <w:rFonts w:cs="Times New Roman"/>
          <w:sz w:val="24"/>
          <w:szCs w:val="24"/>
        </w:rPr>
        <w:t>(</w:t>
      </w:r>
      <w:r w:rsidRPr="00333741">
        <w:rPr>
          <w:rFonts w:cs="Times New Roman"/>
          <w:sz w:val="24"/>
          <w:szCs w:val="24"/>
          <w:lang w:val="en-US"/>
        </w:rPr>
        <w:t>path</w:t>
      </w:r>
      <w:r w:rsidRPr="00333741">
        <w:rPr>
          <w:rFonts w:cs="Times New Roman"/>
          <w:sz w:val="24"/>
          <w:szCs w:val="24"/>
        </w:rPr>
        <w:t>)) // Проверяем, существует ли такая папка;</w:t>
      </w:r>
    </w:p>
    <w:p w14:paraId="40EE0FB6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{</w:t>
      </w:r>
    </w:p>
    <w:p w14:paraId="07DD9129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    </w:t>
      </w:r>
      <w:r w:rsidRPr="00333741">
        <w:rPr>
          <w:rFonts w:cs="Times New Roman"/>
          <w:sz w:val="24"/>
          <w:szCs w:val="24"/>
          <w:lang w:val="en-US"/>
        </w:rPr>
        <w:t>Directory</w:t>
      </w:r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CreateDirectory</w:t>
      </w:r>
      <w:proofErr w:type="spellEnd"/>
      <w:r w:rsidRPr="00333741">
        <w:rPr>
          <w:rFonts w:cs="Times New Roman"/>
          <w:sz w:val="24"/>
          <w:szCs w:val="24"/>
        </w:rPr>
        <w:t>(</w:t>
      </w:r>
      <w:r w:rsidRPr="00333741">
        <w:rPr>
          <w:rFonts w:cs="Times New Roman"/>
          <w:sz w:val="24"/>
          <w:szCs w:val="24"/>
          <w:lang w:val="en-US"/>
        </w:rPr>
        <w:t>path</w:t>
      </w:r>
      <w:r w:rsidRPr="00333741">
        <w:rPr>
          <w:rFonts w:cs="Times New Roman"/>
          <w:sz w:val="24"/>
          <w:szCs w:val="24"/>
        </w:rPr>
        <w:t>); // Если папка не существует, создаем её;</w:t>
      </w:r>
    </w:p>
    <w:p w14:paraId="5A1695C7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}</w:t>
      </w:r>
    </w:p>
    <w:p w14:paraId="2F7CE2DD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}</w:t>
      </w:r>
    </w:p>
    <w:p w14:paraId="6465AADC" w14:textId="66CE577A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>}</w:t>
      </w:r>
    </w:p>
    <w:p w14:paraId="2B58A811" w14:textId="77777777" w:rsidR="00333741" w:rsidRPr="00E83059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>private</w:t>
      </w:r>
      <w:r w:rsidRPr="00E83059">
        <w:rPr>
          <w:rFonts w:cs="Times New Roman"/>
          <w:sz w:val="24"/>
          <w:szCs w:val="24"/>
          <w:lang w:val="en-US"/>
        </w:rPr>
        <w:t xml:space="preserve"> </w:t>
      </w:r>
      <w:r w:rsidRPr="00333741">
        <w:rPr>
          <w:rFonts w:cs="Times New Roman"/>
          <w:sz w:val="24"/>
          <w:szCs w:val="24"/>
          <w:lang w:val="en-US"/>
        </w:rPr>
        <w:t>void</w:t>
      </w:r>
      <w:r w:rsidRPr="00E83059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Open</w:t>
      </w:r>
      <w:r w:rsidRPr="00E83059">
        <w:rPr>
          <w:rFonts w:cs="Times New Roman"/>
          <w:sz w:val="24"/>
          <w:szCs w:val="24"/>
          <w:lang w:val="en-US"/>
        </w:rPr>
        <w:t>_</w:t>
      </w:r>
      <w:proofErr w:type="gramStart"/>
      <w:r w:rsidRPr="00333741">
        <w:rPr>
          <w:rFonts w:cs="Times New Roman"/>
          <w:sz w:val="24"/>
          <w:szCs w:val="24"/>
          <w:lang w:val="en-US"/>
        </w:rPr>
        <w:t>Click</w:t>
      </w:r>
      <w:proofErr w:type="spellEnd"/>
      <w:r w:rsidRPr="00E83059">
        <w:rPr>
          <w:rFonts w:cs="Times New Roman"/>
          <w:sz w:val="24"/>
          <w:szCs w:val="24"/>
          <w:lang w:val="en-US"/>
        </w:rPr>
        <w:t>(</w:t>
      </w:r>
      <w:proofErr w:type="gramEnd"/>
      <w:r w:rsidRPr="00333741">
        <w:rPr>
          <w:rFonts w:cs="Times New Roman"/>
          <w:sz w:val="24"/>
          <w:szCs w:val="24"/>
          <w:lang w:val="en-US"/>
        </w:rPr>
        <w:t>object</w:t>
      </w:r>
      <w:r w:rsidRPr="00E83059">
        <w:rPr>
          <w:rFonts w:cs="Times New Roman"/>
          <w:sz w:val="24"/>
          <w:szCs w:val="24"/>
          <w:lang w:val="en-US"/>
        </w:rPr>
        <w:t xml:space="preserve"> </w:t>
      </w:r>
      <w:r w:rsidRPr="00333741">
        <w:rPr>
          <w:rFonts w:cs="Times New Roman"/>
          <w:sz w:val="24"/>
          <w:szCs w:val="24"/>
          <w:lang w:val="en-US"/>
        </w:rPr>
        <w:t>sender</w:t>
      </w:r>
      <w:r w:rsidRPr="00E83059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Pr="00333741">
        <w:rPr>
          <w:rFonts w:cs="Times New Roman"/>
          <w:sz w:val="24"/>
          <w:szCs w:val="24"/>
          <w:lang w:val="en-US"/>
        </w:rPr>
        <w:t>RoutedEventArgs</w:t>
      </w:r>
      <w:proofErr w:type="spellEnd"/>
      <w:r w:rsidRPr="00E83059">
        <w:rPr>
          <w:rFonts w:cs="Times New Roman"/>
          <w:sz w:val="24"/>
          <w:szCs w:val="24"/>
          <w:lang w:val="en-US"/>
        </w:rPr>
        <w:t xml:space="preserve"> </w:t>
      </w:r>
      <w:r w:rsidRPr="00333741">
        <w:rPr>
          <w:rFonts w:cs="Times New Roman"/>
          <w:sz w:val="24"/>
          <w:szCs w:val="24"/>
          <w:lang w:val="en-US"/>
        </w:rPr>
        <w:t>e</w:t>
      </w:r>
      <w:r w:rsidRPr="00E83059">
        <w:rPr>
          <w:rFonts w:cs="Times New Roman"/>
          <w:sz w:val="24"/>
          <w:szCs w:val="24"/>
          <w:lang w:val="en-US"/>
        </w:rPr>
        <w:t xml:space="preserve">) // </w:t>
      </w:r>
      <w:r w:rsidRPr="00333741">
        <w:rPr>
          <w:rFonts w:cs="Times New Roman"/>
          <w:sz w:val="24"/>
          <w:szCs w:val="24"/>
        </w:rPr>
        <w:t>Обработчик</w:t>
      </w:r>
      <w:r w:rsidRPr="00E83059">
        <w:rPr>
          <w:rFonts w:cs="Times New Roman"/>
          <w:sz w:val="24"/>
          <w:szCs w:val="24"/>
          <w:lang w:val="en-US"/>
        </w:rPr>
        <w:t xml:space="preserve"> </w:t>
      </w:r>
      <w:r w:rsidRPr="00333741">
        <w:rPr>
          <w:rFonts w:cs="Times New Roman"/>
          <w:sz w:val="24"/>
          <w:szCs w:val="24"/>
        </w:rPr>
        <w:t>события</w:t>
      </w:r>
      <w:r w:rsidRPr="00E83059">
        <w:rPr>
          <w:rFonts w:cs="Times New Roman"/>
          <w:sz w:val="24"/>
          <w:szCs w:val="24"/>
          <w:lang w:val="en-US"/>
        </w:rPr>
        <w:t xml:space="preserve"> </w:t>
      </w:r>
      <w:r w:rsidRPr="00333741">
        <w:rPr>
          <w:rFonts w:cs="Times New Roman"/>
          <w:sz w:val="24"/>
          <w:szCs w:val="24"/>
        </w:rPr>
        <w:t>нажатия</w:t>
      </w:r>
      <w:r w:rsidRPr="00E83059">
        <w:rPr>
          <w:rFonts w:cs="Times New Roman"/>
          <w:sz w:val="24"/>
          <w:szCs w:val="24"/>
          <w:lang w:val="en-US"/>
        </w:rPr>
        <w:t xml:space="preserve"> </w:t>
      </w:r>
      <w:r w:rsidRPr="00333741">
        <w:rPr>
          <w:rFonts w:cs="Times New Roman"/>
          <w:sz w:val="24"/>
          <w:szCs w:val="24"/>
        </w:rPr>
        <w:t>кнопки</w:t>
      </w:r>
      <w:r w:rsidRPr="00E83059">
        <w:rPr>
          <w:rFonts w:cs="Times New Roman"/>
          <w:sz w:val="24"/>
          <w:szCs w:val="24"/>
          <w:lang w:val="en-US"/>
        </w:rPr>
        <w:t xml:space="preserve"> "</w:t>
      </w:r>
      <w:r w:rsidRPr="00333741">
        <w:rPr>
          <w:rFonts w:cs="Times New Roman"/>
          <w:sz w:val="24"/>
          <w:szCs w:val="24"/>
        </w:rPr>
        <w:t>Открыть</w:t>
      </w:r>
      <w:r w:rsidRPr="00E83059">
        <w:rPr>
          <w:rFonts w:cs="Times New Roman"/>
          <w:sz w:val="24"/>
          <w:szCs w:val="24"/>
          <w:lang w:val="en-US"/>
        </w:rPr>
        <w:t>";</w:t>
      </w:r>
    </w:p>
    <w:p w14:paraId="03346E78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>{</w:t>
      </w:r>
    </w:p>
    <w:p w14:paraId="0D7EA05A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lastRenderedPageBreak/>
        <w:t xml:space="preserve">    string path = </w:t>
      </w:r>
      <w:proofErr w:type="spellStart"/>
      <w:r w:rsidRPr="00333741">
        <w:rPr>
          <w:rFonts w:cs="Times New Roman"/>
          <w:sz w:val="24"/>
          <w:szCs w:val="24"/>
          <w:lang w:val="en-US"/>
        </w:rPr>
        <w:t>Path.Combine</w:t>
      </w:r>
      <w:proofErr w:type="spellEnd"/>
      <w:r w:rsidRPr="00333741">
        <w:rPr>
          <w:rFonts w:cs="Times New Roman"/>
          <w:sz w:val="24"/>
          <w:szCs w:val="24"/>
          <w:lang w:val="en-US"/>
        </w:rPr>
        <w:t>(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AppDomain.CurrentDomain.BaseDirectory</w:t>
      </w:r>
      <w:proofErr w:type="spellEnd"/>
      <w:proofErr w:type="gramEnd"/>
      <w:r w:rsidRPr="00333741">
        <w:rPr>
          <w:rFonts w:cs="Times New Roman"/>
          <w:sz w:val="24"/>
          <w:szCs w:val="24"/>
          <w:lang w:val="en-US"/>
        </w:rPr>
        <w:t>, "</w:t>
      </w:r>
      <w:proofErr w:type="spellStart"/>
      <w:r w:rsidRPr="00333741">
        <w:rPr>
          <w:rFonts w:cs="Times New Roman"/>
          <w:sz w:val="24"/>
          <w:szCs w:val="24"/>
          <w:lang w:val="en-US"/>
        </w:rPr>
        <w:t>PlansWork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");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Формируем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базовый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путь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к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папке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"</w:t>
      </w:r>
      <w:proofErr w:type="spellStart"/>
      <w:r w:rsidRPr="00333741">
        <w:rPr>
          <w:rFonts w:cs="Times New Roman"/>
          <w:sz w:val="24"/>
          <w:szCs w:val="24"/>
          <w:lang w:val="en-US"/>
        </w:rPr>
        <w:t>PlansWork</w:t>
      </w:r>
      <w:proofErr w:type="spellEnd"/>
      <w:r w:rsidRPr="00333741">
        <w:rPr>
          <w:rFonts w:cs="Times New Roman"/>
          <w:sz w:val="24"/>
          <w:szCs w:val="24"/>
          <w:lang w:val="en-US"/>
        </w:rPr>
        <w:t>";</w:t>
      </w:r>
    </w:p>
    <w:p w14:paraId="4DDA5D5C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</w:p>
    <w:p w14:paraId="4D3C79E6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if ((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TeacherDoc.SelectedItem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!</w:t>
      </w:r>
      <w:proofErr w:type="gramEnd"/>
      <w:r w:rsidRPr="00333741">
        <w:rPr>
          <w:rFonts w:cs="Times New Roman"/>
          <w:sz w:val="24"/>
          <w:szCs w:val="24"/>
          <w:lang w:val="en-US"/>
        </w:rPr>
        <w:t xml:space="preserve">= null &amp;&amp; </w:t>
      </w:r>
      <w:proofErr w:type="spellStart"/>
      <w:r w:rsidRPr="00333741">
        <w:rPr>
          <w:rFonts w:cs="Times New Roman"/>
          <w:sz w:val="24"/>
          <w:szCs w:val="24"/>
          <w:lang w:val="en-US"/>
        </w:rPr>
        <w:t>Documents.SelectedItem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!= null) || (</w:t>
      </w:r>
      <w:proofErr w:type="spellStart"/>
      <w:r w:rsidRPr="00333741">
        <w:rPr>
          <w:rFonts w:cs="Times New Roman"/>
          <w:sz w:val="24"/>
          <w:szCs w:val="24"/>
          <w:lang w:val="en-US"/>
        </w:rPr>
        <w:t>TeacherDoc.SelectedItem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!= null &amp;&amp; </w:t>
      </w:r>
      <w:proofErr w:type="spellStart"/>
      <w:r w:rsidRPr="00333741">
        <w:rPr>
          <w:rFonts w:cs="Times New Roman"/>
          <w:sz w:val="24"/>
          <w:szCs w:val="24"/>
          <w:lang w:val="en-US"/>
        </w:rPr>
        <w:t>Documents.SelectedItem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== null))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Проверяем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выбран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ли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преподаватель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и,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возможно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документ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241D407A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{</w:t>
      </w:r>
    </w:p>
    <w:p w14:paraId="113F4C95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TeacherDoc.SelectedItem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!</w:t>
      </w:r>
      <w:proofErr w:type="gramEnd"/>
      <w:r w:rsidRPr="00333741">
        <w:rPr>
          <w:rFonts w:cs="Times New Roman"/>
          <w:sz w:val="24"/>
          <w:szCs w:val="24"/>
          <w:lang w:val="en-US"/>
        </w:rPr>
        <w:t xml:space="preserve">= null)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Если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выбран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преподаватель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4469B5D0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{</w:t>
      </w:r>
    </w:p>
    <w:p w14:paraId="2670C38E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    path += "\\" +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TeacherDoc.SelectedItem.ToString</w:t>
      </w:r>
      <w:proofErr w:type="spellEnd"/>
      <w:proofErr w:type="gramEnd"/>
      <w:r w:rsidRPr="00333741">
        <w:rPr>
          <w:rFonts w:cs="Times New Roman"/>
          <w:sz w:val="24"/>
          <w:szCs w:val="24"/>
          <w:lang w:val="en-US"/>
        </w:rPr>
        <w:t>().</w:t>
      </w:r>
      <w:proofErr w:type="spellStart"/>
      <w:r w:rsidRPr="00333741">
        <w:rPr>
          <w:rFonts w:cs="Times New Roman"/>
          <w:sz w:val="24"/>
          <w:szCs w:val="24"/>
          <w:lang w:val="en-US"/>
        </w:rPr>
        <w:t>TrimEnd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();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Добавляем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имя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преподавателя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к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пути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4F0AF401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}</w:t>
      </w:r>
    </w:p>
    <w:p w14:paraId="723FA6E6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Documents.SelectedItem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!</w:t>
      </w:r>
      <w:proofErr w:type="gramEnd"/>
      <w:r w:rsidRPr="00333741">
        <w:rPr>
          <w:rFonts w:cs="Times New Roman"/>
          <w:sz w:val="24"/>
          <w:szCs w:val="24"/>
          <w:lang w:val="en-US"/>
        </w:rPr>
        <w:t xml:space="preserve">= null)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Если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выбран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документ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0EF2ABE9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{</w:t>
      </w:r>
    </w:p>
    <w:p w14:paraId="0EB9C1EB" w14:textId="77777777" w:rsidR="00333741" w:rsidRPr="009909E7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    path</w:t>
      </w:r>
      <w:r w:rsidRPr="009909E7">
        <w:rPr>
          <w:rFonts w:cs="Times New Roman"/>
          <w:sz w:val="24"/>
          <w:szCs w:val="24"/>
        </w:rPr>
        <w:t xml:space="preserve"> += "\\" + </w:t>
      </w:r>
      <w:proofErr w:type="gramStart"/>
      <w:r w:rsidRPr="00333741">
        <w:rPr>
          <w:rFonts w:cs="Times New Roman"/>
          <w:sz w:val="24"/>
          <w:szCs w:val="24"/>
          <w:lang w:val="en-US"/>
        </w:rPr>
        <w:t>Documents</w:t>
      </w:r>
      <w:r w:rsidRPr="009909E7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SelectedItem</w:t>
      </w:r>
      <w:proofErr w:type="spellEnd"/>
      <w:r w:rsidRPr="009909E7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ToString</w:t>
      </w:r>
      <w:proofErr w:type="spellEnd"/>
      <w:proofErr w:type="gramEnd"/>
      <w:r w:rsidRPr="009909E7">
        <w:rPr>
          <w:rFonts w:cs="Times New Roman"/>
          <w:sz w:val="24"/>
          <w:szCs w:val="24"/>
        </w:rPr>
        <w:t>(); // Добавляем название документа к пути;</w:t>
      </w:r>
    </w:p>
    <w:p w14:paraId="075117A9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9909E7">
        <w:rPr>
          <w:rFonts w:cs="Times New Roman"/>
          <w:sz w:val="24"/>
          <w:szCs w:val="24"/>
        </w:rPr>
        <w:t xml:space="preserve">        </w:t>
      </w:r>
      <w:r w:rsidRPr="00333741">
        <w:rPr>
          <w:rFonts w:cs="Times New Roman"/>
          <w:sz w:val="24"/>
          <w:szCs w:val="24"/>
        </w:rPr>
        <w:t>}</w:t>
      </w:r>
    </w:p>
    <w:p w14:paraId="4D056637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</w:t>
      </w:r>
      <w:r w:rsidRPr="00333741">
        <w:rPr>
          <w:rFonts w:cs="Times New Roman"/>
          <w:sz w:val="24"/>
          <w:szCs w:val="24"/>
          <w:lang w:val="en-US"/>
        </w:rPr>
        <w:t>Process</w:t>
      </w:r>
      <w:r w:rsidRPr="00333741">
        <w:rPr>
          <w:rFonts w:cs="Times New Roman"/>
          <w:sz w:val="24"/>
          <w:szCs w:val="24"/>
        </w:rPr>
        <w:t>.</w:t>
      </w:r>
      <w:r w:rsidRPr="00333741">
        <w:rPr>
          <w:rFonts w:cs="Times New Roman"/>
          <w:sz w:val="24"/>
          <w:szCs w:val="24"/>
          <w:lang w:val="en-US"/>
        </w:rPr>
        <w:t>Start</w:t>
      </w:r>
      <w:r w:rsidRPr="00333741">
        <w:rPr>
          <w:rFonts w:cs="Times New Roman"/>
          <w:sz w:val="24"/>
          <w:szCs w:val="24"/>
        </w:rPr>
        <w:t>(</w:t>
      </w:r>
      <w:r w:rsidRPr="00333741">
        <w:rPr>
          <w:rFonts w:cs="Times New Roman"/>
          <w:sz w:val="24"/>
          <w:szCs w:val="24"/>
          <w:lang w:val="en-US"/>
        </w:rPr>
        <w:t>path</w:t>
      </w:r>
      <w:r w:rsidRPr="00333741">
        <w:rPr>
          <w:rFonts w:cs="Times New Roman"/>
          <w:sz w:val="24"/>
          <w:szCs w:val="24"/>
        </w:rPr>
        <w:t>); // Открываем папку или файл по сформированному пути;</w:t>
      </w:r>
    </w:p>
    <w:p w14:paraId="632F322E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}</w:t>
      </w:r>
    </w:p>
    <w:p w14:paraId="24A505A0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</w:t>
      </w:r>
      <w:r w:rsidRPr="00333741">
        <w:rPr>
          <w:rFonts w:cs="Times New Roman"/>
          <w:sz w:val="24"/>
          <w:szCs w:val="24"/>
          <w:lang w:val="en-US"/>
        </w:rPr>
        <w:t>else</w:t>
      </w:r>
    </w:p>
    <w:p w14:paraId="69D588B7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{</w:t>
      </w:r>
    </w:p>
    <w:p w14:paraId="3FEABA29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</w:t>
      </w:r>
      <w:proofErr w:type="gramStart"/>
      <w:r w:rsidRPr="00333741">
        <w:rPr>
          <w:rFonts w:cs="Times New Roman"/>
          <w:sz w:val="24"/>
          <w:szCs w:val="24"/>
          <w:lang w:val="en-US"/>
        </w:rPr>
        <w:t>System</w:t>
      </w:r>
      <w:r w:rsidRPr="00333741">
        <w:rPr>
          <w:rFonts w:cs="Times New Roman"/>
          <w:sz w:val="24"/>
          <w:szCs w:val="24"/>
        </w:rPr>
        <w:t>.</w:t>
      </w:r>
      <w:r w:rsidRPr="00333741">
        <w:rPr>
          <w:rFonts w:cs="Times New Roman"/>
          <w:sz w:val="24"/>
          <w:szCs w:val="24"/>
          <w:lang w:val="en-US"/>
        </w:rPr>
        <w:t>Windows</w:t>
      </w:r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MessageBox</w:t>
      </w:r>
      <w:proofErr w:type="spellEnd"/>
      <w:r w:rsidRPr="00333741">
        <w:rPr>
          <w:rFonts w:cs="Times New Roman"/>
          <w:sz w:val="24"/>
          <w:szCs w:val="24"/>
        </w:rPr>
        <w:t>.</w:t>
      </w:r>
      <w:r w:rsidRPr="00333741">
        <w:rPr>
          <w:rFonts w:cs="Times New Roman"/>
          <w:sz w:val="24"/>
          <w:szCs w:val="24"/>
          <w:lang w:val="en-US"/>
        </w:rPr>
        <w:t>Show</w:t>
      </w:r>
      <w:proofErr w:type="gramEnd"/>
      <w:r w:rsidRPr="00333741">
        <w:rPr>
          <w:rFonts w:cs="Times New Roman"/>
          <w:sz w:val="24"/>
          <w:szCs w:val="24"/>
        </w:rPr>
        <w:t>("Выберите преподавателя."); // Если преподаватель не выбран, выводим сообщение об ошибке;</w:t>
      </w:r>
    </w:p>
    <w:p w14:paraId="2AF47D07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</w:rPr>
        <w:t xml:space="preserve">    </w:t>
      </w:r>
      <w:r w:rsidRPr="00333741">
        <w:rPr>
          <w:rFonts w:cs="Times New Roman"/>
          <w:sz w:val="24"/>
          <w:szCs w:val="24"/>
          <w:lang w:val="en-US"/>
        </w:rPr>
        <w:t>}</w:t>
      </w:r>
    </w:p>
    <w:p w14:paraId="7CA2333C" w14:textId="0A6EB19D" w:rsidR="00333741" w:rsidRPr="00333741" w:rsidRDefault="00333741" w:rsidP="00E83059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>}</w:t>
      </w:r>
    </w:p>
    <w:p w14:paraId="759489F1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private void </w:t>
      </w:r>
      <w:proofErr w:type="spellStart"/>
      <w:r w:rsidRPr="00333741">
        <w:rPr>
          <w:rFonts w:cs="Times New Roman"/>
          <w:sz w:val="24"/>
          <w:szCs w:val="24"/>
          <w:lang w:val="en-US"/>
        </w:rPr>
        <w:t>Delete_</w:t>
      </w:r>
      <w:proofErr w:type="gramStart"/>
      <w:r w:rsidRPr="00333741">
        <w:rPr>
          <w:rFonts w:cs="Times New Roman"/>
          <w:sz w:val="24"/>
          <w:szCs w:val="24"/>
          <w:lang w:val="en-US"/>
        </w:rPr>
        <w:t>Click</w:t>
      </w:r>
      <w:proofErr w:type="spellEnd"/>
      <w:r w:rsidRPr="00333741">
        <w:rPr>
          <w:rFonts w:cs="Times New Roman"/>
          <w:sz w:val="24"/>
          <w:szCs w:val="24"/>
          <w:lang w:val="en-US"/>
        </w:rPr>
        <w:t>(</w:t>
      </w:r>
      <w:proofErr w:type="gramEnd"/>
      <w:r w:rsidRPr="00333741">
        <w:rPr>
          <w:rFonts w:cs="Times New Roman"/>
          <w:sz w:val="24"/>
          <w:szCs w:val="24"/>
          <w:lang w:val="en-US"/>
        </w:rPr>
        <w:t xml:space="preserve">object sender, </w:t>
      </w:r>
      <w:proofErr w:type="spellStart"/>
      <w:r w:rsidRPr="00333741">
        <w:rPr>
          <w:rFonts w:cs="Times New Roman"/>
          <w:sz w:val="24"/>
          <w:szCs w:val="24"/>
          <w:lang w:val="en-US"/>
        </w:rPr>
        <w:t>RoutedEventArgs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e)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Обработчик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события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нажатия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кнопки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"</w:t>
      </w:r>
      <w:proofErr w:type="spellStart"/>
      <w:r w:rsidRPr="00333741">
        <w:rPr>
          <w:rFonts w:cs="Times New Roman"/>
          <w:sz w:val="24"/>
          <w:szCs w:val="24"/>
          <w:lang w:val="en-US"/>
        </w:rPr>
        <w:t>Удалить</w:t>
      </w:r>
      <w:proofErr w:type="spellEnd"/>
      <w:r w:rsidRPr="00333741">
        <w:rPr>
          <w:rFonts w:cs="Times New Roman"/>
          <w:sz w:val="24"/>
          <w:szCs w:val="24"/>
          <w:lang w:val="en-US"/>
        </w:rPr>
        <w:t>";</w:t>
      </w:r>
    </w:p>
    <w:p w14:paraId="5E7CE5C0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>{</w:t>
      </w:r>
    </w:p>
    <w:p w14:paraId="7886D2AF" w14:textId="77777777" w:rsidR="00333741" w:rsidRPr="009909E7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  <w:lang w:val="en-US"/>
        </w:rPr>
        <w:t xml:space="preserve">    if</w:t>
      </w:r>
      <w:r w:rsidRPr="009909E7">
        <w:rPr>
          <w:rFonts w:cs="Times New Roman"/>
          <w:sz w:val="24"/>
          <w:szCs w:val="24"/>
        </w:rPr>
        <w:t xml:space="preserve"> (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FileBox</w:t>
      </w:r>
      <w:proofErr w:type="spellEnd"/>
      <w:r w:rsidRPr="009909E7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SelectedItem</w:t>
      </w:r>
      <w:proofErr w:type="spellEnd"/>
      <w:r w:rsidRPr="009909E7">
        <w:rPr>
          <w:rFonts w:cs="Times New Roman"/>
          <w:sz w:val="24"/>
          <w:szCs w:val="24"/>
        </w:rPr>
        <w:t xml:space="preserve"> !</w:t>
      </w:r>
      <w:proofErr w:type="gramEnd"/>
      <w:r w:rsidRPr="009909E7">
        <w:rPr>
          <w:rFonts w:cs="Times New Roman"/>
          <w:sz w:val="24"/>
          <w:szCs w:val="24"/>
        </w:rPr>
        <w:t xml:space="preserve">= </w:t>
      </w:r>
      <w:r w:rsidRPr="00333741">
        <w:rPr>
          <w:rFonts w:cs="Times New Roman"/>
          <w:sz w:val="24"/>
          <w:szCs w:val="24"/>
          <w:lang w:val="en-US"/>
        </w:rPr>
        <w:t>null</w:t>
      </w:r>
      <w:r w:rsidRPr="009909E7">
        <w:rPr>
          <w:rFonts w:cs="Times New Roman"/>
          <w:sz w:val="24"/>
          <w:szCs w:val="24"/>
        </w:rPr>
        <w:t>) // Проверяем, выбран ли файл для удаления;</w:t>
      </w:r>
    </w:p>
    <w:p w14:paraId="674D7EE7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9909E7">
        <w:rPr>
          <w:rFonts w:cs="Times New Roman"/>
          <w:sz w:val="24"/>
          <w:szCs w:val="24"/>
        </w:rPr>
        <w:t xml:space="preserve">    </w:t>
      </w:r>
      <w:r w:rsidRPr="00333741">
        <w:rPr>
          <w:rFonts w:cs="Times New Roman"/>
          <w:sz w:val="24"/>
          <w:szCs w:val="24"/>
          <w:lang w:val="en-US"/>
        </w:rPr>
        <w:t>{</w:t>
      </w:r>
    </w:p>
    <w:p w14:paraId="230A6386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string path = </w:t>
      </w:r>
      <w:proofErr w:type="spellStart"/>
      <w:r w:rsidRPr="00333741">
        <w:rPr>
          <w:rFonts w:cs="Times New Roman"/>
          <w:sz w:val="24"/>
          <w:szCs w:val="24"/>
          <w:lang w:val="en-US"/>
        </w:rPr>
        <w:t>Path.Combine</w:t>
      </w:r>
      <w:proofErr w:type="spellEnd"/>
      <w:r w:rsidRPr="00333741">
        <w:rPr>
          <w:rFonts w:cs="Times New Roman"/>
          <w:sz w:val="24"/>
          <w:szCs w:val="24"/>
          <w:lang w:val="en-US"/>
        </w:rPr>
        <w:t>(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AppDomain.CurrentDomain.BaseDirectory</w:t>
      </w:r>
      <w:proofErr w:type="spellEnd"/>
      <w:proofErr w:type="gramEnd"/>
      <w:r w:rsidRPr="00333741">
        <w:rPr>
          <w:rFonts w:cs="Times New Roman"/>
          <w:sz w:val="24"/>
          <w:szCs w:val="24"/>
          <w:lang w:val="en-US"/>
        </w:rPr>
        <w:t>, "</w:t>
      </w:r>
      <w:proofErr w:type="spellStart"/>
      <w:r w:rsidRPr="00333741">
        <w:rPr>
          <w:rFonts w:cs="Times New Roman"/>
          <w:sz w:val="24"/>
          <w:szCs w:val="24"/>
          <w:lang w:val="en-US"/>
        </w:rPr>
        <w:t>PlansWork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");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Формируем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базовый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путь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к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папке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"</w:t>
      </w:r>
      <w:proofErr w:type="spellStart"/>
      <w:r w:rsidRPr="00333741">
        <w:rPr>
          <w:rFonts w:cs="Times New Roman"/>
          <w:sz w:val="24"/>
          <w:szCs w:val="24"/>
          <w:lang w:val="en-US"/>
        </w:rPr>
        <w:t>PlansWork</w:t>
      </w:r>
      <w:proofErr w:type="spellEnd"/>
      <w:r w:rsidRPr="00333741">
        <w:rPr>
          <w:rFonts w:cs="Times New Roman"/>
          <w:sz w:val="24"/>
          <w:szCs w:val="24"/>
          <w:lang w:val="en-US"/>
        </w:rPr>
        <w:t>";</w:t>
      </w:r>
    </w:p>
    <w:p w14:paraId="60D5BD16" w14:textId="4E322055" w:rsidR="00333741" w:rsidRPr="00333741" w:rsidRDefault="00333741" w:rsidP="00E83059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path += "\\" +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TeacherDoc.SelectedItem.ToString</w:t>
      </w:r>
      <w:proofErr w:type="spellEnd"/>
      <w:proofErr w:type="gramEnd"/>
      <w:r w:rsidRPr="00333741">
        <w:rPr>
          <w:rFonts w:cs="Times New Roman"/>
          <w:sz w:val="24"/>
          <w:szCs w:val="24"/>
          <w:lang w:val="en-US"/>
        </w:rPr>
        <w:t>().</w:t>
      </w:r>
      <w:proofErr w:type="spellStart"/>
      <w:r w:rsidRPr="00333741">
        <w:rPr>
          <w:rFonts w:cs="Times New Roman"/>
          <w:sz w:val="24"/>
          <w:szCs w:val="24"/>
          <w:lang w:val="en-US"/>
        </w:rPr>
        <w:t>TrimEnd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() + "\\" + </w:t>
      </w:r>
      <w:proofErr w:type="spellStart"/>
      <w:r w:rsidRPr="00333741">
        <w:rPr>
          <w:rFonts w:cs="Times New Roman"/>
          <w:sz w:val="24"/>
          <w:szCs w:val="24"/>
          <w:lang w:val="en-US"/>
        </w:rPr>
        <w:t>Documents.SelectedItem.ToString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() + "\\" + </w:t>
      </w:r>
      <w:proofErr w:type="spellStart"/>
      <w:r w:rsidRPr="00333741">
        <w:rPr>
          <w:rFonts w:cs="Times New Roman"/>
          <w:sz w:val="24"/>
          <w:szCs w:val="24"/>
          <w:lang w:val="en-US"/>
        </w:rPr>
        <w:t>FileBox.SelectedItem.ToString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();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Формируем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полный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путь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к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выбранному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файлу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02C3E696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System.Windows.MessageBox.Show</w:t>
      </w:r>
      <w:proofErr w:type="spellEnd"/>
      <w:proofErr w:type="gramEnd"/>
      <w:r w:rsidRPr="00333741">
        <w:rPr>
          <w:rFonts w:cs="Times New Roman"/>
          <w:sz w:val="24"/>
          <w:szCs w:val="24"/>
          <w:lang w:val="en-US"/>
        </w:rPr>
        <w:t>("</w:t>
      </w:r>
      <w:proofErr w:type="spellStart"/>
      <w:r w:rsidRPr="00333741">
        <w:rPr>
          <w:rFonts w:cs="Times New Roman"/>
          <w:sz w:val="24"/>
          <w:szCs w:val="24"/>
          <w:lang w:val="en-US"/>
        </w:rPr>
        <w:t>Вы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точно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хотите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удалить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данный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файл</w:t>
      </w:r>
      <w:proofErr w:type="spellEnd"/>
      <w:r w:rsidRPr="00333741">
        <w:rPr>
          <w:rFonts w:cs="Times New Roman"/>
          <w:sz w:val="24"/>
          <w:szCs w:val="24"/>
          <w:lang w:val="en-US"/>
        </w:rPr>
        <w:t>?", "</w:t>
      </w:r>
      <w:proofErr w:type="spellStart"/>
      <w:r w:rsidRPr="00333741">
        <w:rPr>
          <w:rFonts w:cs="Times New Roman"/>
          <w:sz w:val="24"/>
          <w:szCs w:val="24"/>
          <w:lang w:val="en-US"/>
        </w:rPr>
        <w:t>Вопрос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", </w:t>
      </w:r>
      <w:proofErr w:type="spellStart"/>
      <w:r w:rsidRPr="00333741">
        <w:rPr>
          <w:rFonts w:cs="Times New Roman"/>
          <w:sz w:val="24"/>
          <w:szCs w:val="24"/>
          <w:lang w:val="en-US"/>
        </w:rPr>
        <w:t>MessageBoxButton.YesNo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Pr="00333741">
        <w:rPr>
          <w:rFonts w:cs="Times New Roman"/>
          <w:sz w:val="24"/>
          <w:szCs w:val="24"/>
          <w:lang w:val="en-US"/>
        </w:rPr>
        <w:t>MessageBoxImage.Question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) == </w:t>
      </w:r>
      <w:proofErr w:type="spellStart"/>
      <w:r w:rsidRPr="00333741">
        <w:rPr>
          <w:rFonts w:cs="Times New Roman"/>
          <w:sz w:val="24"/>
          <w:szCs w:val="24"/>
          <w:lang w:val="en-US"/>
        </w:rPr>
        <w:t>MessageBoxResult.Yes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)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Запрашиваем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подтверждение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удаления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у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пользователя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3071CA0E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{</w:t>
      </w:r>
    </w:p>
    <w:p w14:paraId="18615275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    </w:t>
      </w:r>
      <w:proofErr w:type="spellStart"/>
      <w:r w:rsidRPr="00333741">
        <w:rPr>
          <w:rFonts w:cs="Times New Roman"/>
          <w:sz w:val="24"/>
          <w:szCs w:val="24"/>
          <w:lang w:val="en-US"/>
        </w:rPr>
        <w:t>File.Delete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(path);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Удаляем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файл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68A5150A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    </w:t>
      </w:r>
      <w:proofErr w:type="gramStart"/>
      <w:r w:rsidRPr="00333741">
        <w:rPr>
          <w:rFonts w:cs="Times New Roman"/>
          <w:sz w:val="24"/>
          <w:szCs w:val="24"/>
          <w:lang w:val="en-US"/>
        </w:rPr>
        <w:t>System</w:t>
      </w:r>
      <w:r w:rsidRPr="00333741">
        <w:rPr>
          <w:rFonts w:cs="Times New Roman"/>
          <w:sz w:val="24"/>
          <w:szCs w:val="24"/>
        </w:rPr>
        <w:t>.</w:t>
      </w:r>
      <w:r w:rsidRPr="00333741">
        <w:rPr>
          <w:rFonts w:cs="Times New Roman"/>
          <w:sz w:val="24"/>
          <w:szCs w:val="24"/>
          <w:lang w:val="en-US"/>
        </w:rPr>
        <w:t>Windows</w:t>
      </w:r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MessageBox</w:t>
      </w:r>
      <w:proofErr w:type="spellEnd"/>
      <w:r w:rsidRPr="00333741">
        <w:rPr>
          <w:rFonts w:cs="Times New Roman"/>
          <w:sz w:val="24"/>
          <w:szCs w:val="24"/>
        </w:rPr>
        <w:t>.</w:t>
      </w:r>
      <w:r w:rsidRPr="00333741">
        <w:rPr>
          <w:rFonts w:cs="Times New Roman"/>
          <w:sz w:val="24"/>
          <w:szCs w:val="24"/>
          <w:lang w:val="en-US"/>
        </w:rPr>
        <w:t>Show</w:t>
      </w:r>
      <w:proofErr w:type="gramEnd"/>
      <w:r w:rsidRPr="00333741">
        <w:rPr>
          <w:rFonts w:cs="Times New Roman"/>
          <w:sz w:val="24"/>
          <w:szCs w:val="24"/>
        </w:rPr>
        <w:t>("Файл был успешно удалён."); // Сообщаем об успешном удалении;</w:t>
      </w:r>
    </w:p>
    <w:p w14:paraId="475EB1F9" w14:textId="740F3165" w:rsidR="00333741" w:rsidRPr="00333741" w:rsidRDefault="00333741" w:rsidP="00E83059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}</w:t>
      </w:r>
    </w:p>
    <w:p w14:paraId="16DE6A43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</w:t>
      </w:r>
      <w:r w:rsidRPr="00333741">
        <w:rPr>
          <w:rFonts w:cs="Times New Roman"/>
          <w:sz w:val="24"/>
          <w:szCs w:val="24"/>
          <w:lang w:val="en-US"/>
        </w:rPr>
        <w:t>path</w:t>
      </w:r>
      <w:r w:rsidRPr="00333741">
        <w:rPr>
          <w:rFonts w:cs="Times New Roman"/>
          <w:sz w:val="24"/>
          <w:szCs w:val="24"/>
        </w:rPr>
        <w:t xml:space="preserve"> = </w:t>
      </w:r>
      <w:r w:rsidRPr="00333741">
        <w:rPr>
          <w:rFonts w:cs="Times New Roman"/>
          <w:sz w:val="24"/>
          <w:szCs w:val="24"/>
          <w:lang w:val="en-US"/>
        </w:rPr>
        <w:t>Path</w:t>
      </w:r>
      <w:r w:rsidRPr="00333741">
        <w:rPr>
          <w:rFonts w:cs="Times New Roman"/>
          <w:sz w:val="24"/>
          <w:szCs w:val="24"/>
        </w:rPr>
        <w:t>.</w:t>
      </w:r>
      <w:r w:rsidRPr="00333741">
        <w:rPr>
          <w:rFonts w:cs="Times New Roman"/>
          <w:sz w:val="24"/>
          <w:szCs w:val="24"/>
          <w:lang w:val="en-US"/>
        </w:rPr>
        <w:t>Combine</w:t>
      </w:r>
      <w:r w:rsidRPr="00333741">
        <w:rPr>
          <w:rFonts w:cs="Times New Roman"/>
          <w:sz w:val="24"/>
          <w:szCs w:val="24"/>
        </w:rPr>
        <w:t>(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AppDomain</w:t>
      </w:r>
      <w:proofErr w:type="spellEnd"/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CurrentDomain</w:t>
      </w:r>
      <w:proofErr w:type="spellEnd"/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BaseDirectory</w:t>
      </w:r>
      <w:proofErr w:type="spellEnd"/>
      <w:proofErr w:type="gramEnd"/>
      <w:r w:rsidRPr="00333741">
        <w:rPr>
          <w:rFonts w:cs="Times New Roman"/>
          <w:sz w:val="24"/>
          <w:szCs w:val="24"/>
        </w:rPr>
        <w:t>, "</w:t>
      </w:r>
      <w:proofErr w:type="spellStart"/>
      <w:r w:rsidRPr="00333741">
        <w:rPr>
          <w:rFonts w:cs="Times New Roman"/>
          <w:sz w:val="24"/>
          <w:szCs w:val="24"/>
          <w:lang w:val="en-US"/>
        </w:rPr>
        <w:t>PlansWork</w:t>
      </w:r>
      <w:proofErr w:type="spellEnd"/>
      <w:r w:rsidRPr="00333741">
        <w:rPr>
          <w:rFonts w:cs="Times New Roman"/>
          <w:sz w:val="24"/>
          <w:szCs w:val="24"/>
        </w:rPr>
        <w:t>"); // Формируем путь к папке с документами преподавателя;</w:t>
      </w:r>
    </w:p>
    <w:p w14:paraId="126B5A93" w14:textId="05E6EBB4" w:rsidR="00333741" w:rsidRPr="00333741" w:rsidRDefault="00333741" w:rsidP="00E83059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</w:t>
      </w:r>
      <w:r w:rsidRPr="00333741">
        <w:rPr>
          <w:rFonts w:cs="Times New Roman"/>
          <w:sz w:val="24"/>
          <w:szCs w:val="24"/>
          <w:lang w:val="en-US"/>
        </w:rPr>
        <w:t>path</w:t>
      </w:r>
      <w:r w:rsidRPr="00333741">
        <w:rPr>
          <w:rFonts w:cs="Times New Roman"/>
          <w:sz w:val="24"/>
          <w:szCs w:val="24"/>
        </w:rPr>
        <w:t xml:space="preserve"> += "\\" +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TeacherDoc</w:t>
      </w:r>
      <w:proofErr w:type="spellEnd"/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SelectedItem</w:t>
      </w:r>
      <w:proofErr w:type="spellEnd"/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ToString</w:t>
      </w:r>
      <w:proofErr w:type="spellEnd"/>
      <w:proofErr w:type="gramEnd"/>
      <w:r w:rsidRPr="00333741">
        <w:rPr>
          <w:rFonts w:cs="Times New Roman"/>
          <w:sz w:val="24"/>
          <w:szCs w:val="24"/>
        </w:rPr>
        <w:t>().</w:t>
      </w:r>
      <w:proofErr w:type="spellStart"/>
      <w:r w:rsidRPr="00333741">
        <w:rPr>
          <w:rFonts w:cs="Times New Roman"/>
          <w:sz w:val="24"/>
          <w:szCs w:val="24"/>
          <w:lang w:val="en-US"/>
        </w:rPr>
        <w:t>TrimEnd</w:t>
      </w:r>
      <w:proofErr w:type="spellEnd"/>
      <w:r w:rsidRPr="00333741">
        <w:rPr>
          <w:rFonts w:cs="Times New Roman"/>
          <w:sz w:val="24"/>
          <w:szCs w:val="24"/>
        </w:rPr>
        <w:t xml:space="preserve">() + "\\" + </w:t>
      </w:r>
      <w:r w:rsidRPr="00333741">
        <w:rPr>
          <w:rFonts w:cs="Times New Roman"/>
          <w:sz w:val="24"/>
          <w:szCs w:val="24"/>
          <w:lang w:val="en-US"/>
        </w:rPr>
        <w:t>Documents</w:t>
      </w:r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SelectedItem</w:t>
      </w:r>
      <w:proofErr w:type="spellEnd"/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ToString</w:t>
      </w:r>
      <w:proofErr w:type="spellEnd"/>
      <w:r w:rsidRPr="00333741">
        <w:rPr>
          <w:rFonts w:cs="Times New Roman"/>
          <w:sz w:val="24"/>
          <w:szCs w:val="24"/>
        </w:rPr>
        <w:t>(); // Добавляем имя преподавателя и тип документа;</w:t>
      </w:r>
    </w:p>
    <w:p w14:paraId="3B7E6CE1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</w:t>
      </w:r>
      <w:r w:rsidRPr="00333741">
        <w:rPr>
          <w:rFonts w:cs="Times New Roman"/>
          <w:sz w:val="24"/>
          <w:szCs w:val="24"/>
          <w:lang w:val="en-US"/>
        </w:rPr>
        <w:t>var</w:t>
      </w:r>
      <w:r w:rsidRPr="00333741">
        <w:rPr>
          <w:rFonts w:cs="Times New Roman"/>
          <w:sz w:val="24"/>
          <w:szCs w:val="24"/>
        </w:rPr>
        <w:t xml:space="preserve"> </w:t>
      </w:r>
      <w:r w:rsidRPr="00333741">
        <w:rPr>
          <w:rFonts w:cs="Times New Roman"/>
          <w:sz w:val="24"/>
          <w:szCs w:val="24"/>
          <w:lang w:val="en-US"/>
        </w:rPr>
        <w:t>files</w:t>
      </w:r>
      <w:r w:rsidRPr="00333741">
        <w:rPr>
          <w:rFonts w:cs="Times New Roman"/>
          <w:sz w:val="24"/>
          <w:szCs w:val="24"/>
        </w:rPr>
        <w:t xml:space="preserve"> = </w:t>
      </w:r>
      <w:r w:rsidRPr="00333741">
        <w:rPr>
          <w:rFonts w:cs="Times New Roman"/>
          <w:sz w:val="24"/>
          <w:szCs w:val="24"/>
          <w:lang w:val="en-US"/>
        </w:rPr>
        <w:t>Directory</w:t>
      </w:r>
      <w:r w:rsidRPr="00333741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GetFiles</w:t>
      </w:r>
      <w:proofErr w:type="spellEnd"/>
      <w:r w:rsidRPr="00333741">
        <w:rPr>
          <w:rFonts w:cs="Times New Roman"/>
          <w:sz w:val="24"/>
          <w:szCs w:val="24"/>
        </w:rPr>
        <w:t>(</w:t>
      </w:r>
      <w:r w:rsidRPr="00333741">
        <w:rPr>
          <w:rFonts w:cs="Times New Roman"/>
          <w:sz w:val="24"/>
          <w:szCs w:val="24"/>
          <w:lang w:val="en-US"/>
        </w:rPr>
        <w:t>path</w:t>
      </w:r>
      <w:r w:rsidRPr="00333741">
        <w:rPr>
          <w:rFonts w:cs="Times New Roman"/>
          <w:sz w:val="24"/>
          <w:szCs w:val="24"/>
        </w:rPr>
        <w:t>); // Получаем список файлов в указанной папке;</w:t>
      </w:r>
    </w:p>
    <w:p w14:paraId="7C23C568" w14:textId="77777777" w:rsidR="00333741" w:rsidRPr="009909E7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 xml:space="preserve">        </w:t>
      </w:r>
      <w:proofErr w:type="spellStart"/>
      <w:r w:rsidRPr="00333741">
        <w:rPr>
          <w:rFonts w:cs="Times New Roman"/>
          <w:sz w:val="24"/>
          <w:szCs w:val="24"/>
          <w:lang w:val="en-US"/>
        </w:rPr>
        <w:t>FileBox</w:t>
      </w:r>
      <w:proofErr w:type="spellEnd"/>
      <w:r w:rsidRPr="009909E7">
        <w:rPr>
          <w:rFonts w:cs="Times New Roman"/>
          <w:sz w:val="24"/>
          <w:szCs w:val="24"/>
        </w:rPr>
        <w:t>.</w:t>
      </w:r>
      <w:proofErr w:type="spellStart"/>
      <w:r w:rsidRPr="00333741">
        <w:rPr>
          <w:rFonts w:cs="Times New Roman"/>
          <w:sz w:val="24"/>
          <w:szCs w:val="24"/>
          <w:lang w:val="en-US"/>
        </w:rPr>
        <w:t>ItemsSource</w:t>
      </w:r>
      <w:proofErr w:type="spellEnd"/>
      <w:r w:rsidRPr="009909E7">
        <w:rPr>
          <w:rFonts w:cs="Times New Roman"/>
          <w:sz w:val="24"/>
          <w:szCs w:val="24"/>
        </w:rPr>
        <w:t xml:space="preserve"> = </w:t>
      </w:r>
      <w:proofErr w:type="gramStart"/>
      <w:r w:rsidRPr="00333741">
        <w:rPr>
          <w:rFonts w:cs="Times New Roman"/>
          <w:sz w:val="24"/>
          <w:szCs w:val="24"/>
          <w:lang w:val="en-US"/>
        </w:rPr>
        <w:t>files</w:t>
      </w:r>
      <w:r w:rsidRPr="009909E7">
        <w:rPr>
          <w:rFonts w:cs="Times New Roman"/>
          <w:sz w:val="24"/>
          <w:szCs w:val="24"/>
        </w:rPr>
        <w:t>.</w:t>
      </w:r>
      <w:r w:rsidRPr="00333741">
        <w:rPr>
          <w:rFonts w:cs="Times New Roman"/>
          <w:sz w:val="24"/>
          <w:szCs w:val="24"/>
          <w:lang w:val="en-US"/>
        </w:rPr>
        <w:t>Select</w:t>
      </w:r>
      <w:proofErr w:type="gramEnd"/>
      <w:r w:rsidRPr="009909E7">
        <w:rPr>
          <w:rFonts w:cs="Times New Roman"/>
          <w:sz w:val="24"/>
          <w:szCs w:val="24"/>
        </w:rPr>
        <w:t>(</w:t>
      </w:r>
      <w:r w:rsidRPr="00333741">
        <w:rPr>
          <w:rFonts w:cs="Times New Roman"/>
          <w:sz w:val="24"/>
          <w:szCs w:val="24"/>
          <w:lang w:val="en-US"/>
        </w:rPr>
        <w:t>f</w:t>
      </w:r>
      <w:r w:rsidRPr="009909E7">
        <w:rPr>
          <w:rFonts w:cs="Times New Roman"/>
          <w:sz w:val="24"/>
          <w:szCs w:val="24"/>
        </w:rPr>
        <w:t xml:space="preserve"> =&gt; </w:t>
      </w:r>
      <w:r w:rsidRPr="00333741">
        <w:rPr>
          <w:rFonts w:cs="Times New Roman"/>
          <w:sz w:val="24"/>
          <w:szCs w:val="24"/>
          <w:lang w:val="en-US"/>
        </w:rPr>
        <w:t>new</w:t>
      </w:r>
      <w:r w:rsidRPr="009909E7">
        <w:rPr>
          <w:rFonts w:cs="Times New Roman"/>
          <w:sz w:val="24"/>
          <w:szCs w:val="24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FileInfo</w:t>
      </w:r>
      <w:proofErr w:type="spellEnd"/>
      <w:r w:rsidRPr="009909E7">
        <w:rPr>
          <w:rFonts w:cs="Times New Roman"/>
          <w:sz w:val="24"/>
          <w:szCs w:val="24"/>
        </w:rPr>
        <w:t>(</w:t>
      </w:r>
      <w:r w:rsidRPr="00333741">
        <w:rPr>
          <w:rFonts w:cs="Times New Roman"/>
          <w:sz w:val="24"/>
          <w:szCs w:val="24"/>
          <w:lang w:val="en-US"/>
        </w:rPr>
        <w:t>f</w:t>
      </w:r>
      <w:r w:rsidRPr="009909E7">
        <w:rPr>
          <w:rFonts w:cs="Times New Roman"/>
          <w:sz w:val="24"/>
          <w:szCs w:val="24"/>
        </w:rPr>
        <w:t>).</w:t>
      </w:r>
      <w:r w:rsidRPr="00333741">
        <w:rPr>
          <w:rFonts w:cs="Times New Roman"/>
          <w:sz w:val="24"/>
          <w:szCs w:val="24"/>
          <w:lang w:val="en-US"/>
        </w:rPr>
        <w:t>Name</w:t>
      </w:r>
      <w:r w:rsidRPr="009909E7">
        <w:rPr>
          <w:rFonts w:cs="Times New Roman"/>
          <w:sz w:val="24"/>
          <w:szCs w:val="24"/>
        </w:rPr>
        <w:t>).</w:t>
      </w:r>
      <w:proofErr w:type="spellStart"/>
      <w:r w:rsidRPr="00333741">
        <w:rPr>
          <w:rFonts w:cs="Times New Roman"/>
          <w:sz w:val="24"/>
          <w:szCs w:val="24"/>
          <w:lang w:val="en-US"/>
        </w:rPr>
        <w:t>ToList</w:t>
      </w:r>
      <w:proofErr w:type="spellEnd"/>
      <w:r w:rsidRPr="009909E7">
        <w:rPr>
          <w:rFonts w:cs="Times New Roman"/>
          <w:sz w:val="24"/>
          <w:szCs w:val="24"/>
        </w:rPr>
        <w:t>(); // Обновляем список файлов в интерфейсе;</w:t>
      </w:r>
    </w:p>
    <w:p w14:paraId="0359268A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9909E7">
        <w:rPr>
          <w:rFonts w:cs="Times New Roman"/>
          <w:sz w:val="24"/>
          <w:szCs w:val="24"/>
        </w:rPr>
        <w:t xml:space="preserve">    </w:t>
      </w:r>
      <w:r w:rsidRPr="00333741">
        <w:rPr>
          <w:rFonts w:cs="Times New Roman"/>
          <w:sz w:val="24"/>
          <w:szCs w:val="24"/>
          <w:lang w:val="en-US"/>
        </w:rPr>
        <w:t>}</w:t>
      </w:r>
    </w:p>
    <w:p w14:paraId="34FC9943" w14:textId="06ECFD2F" w:rsidR="00333741" w:rsidRPr="00333741" w:rsidRDefault="00333741" w:rsidP="00E83059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>}</w:t>
      </w:r>
    </w:p>
    <w:p w14:paraId="59906732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lastRenderedPageBreak/>
        <w:t xml:space="preserve">private void </w:t>
      </w:r>
      <w:proofErr w:type="spellStart"/>
      <w:r w:rsidRPr="00333741">
        <w:rPr>
          <w:rFonts w:cs="Times New Roman"/>
          <w:sz w:val="24"/>
          <w:szCs w:val="24"/>
          <w:lang w:val="en-US"/>
        </w:rPr>
        <w:t>DocChange_</w:t>
      </w:r>
      <w:proofErr w:type="gramStart"/>
      <w:r w:rsidRPr="00333741">
        <w:rPr>
          <w:rFonts w:cs="Times New Roman"/>
          <w:sz w:val="24"/>
          <w:szCs w:val="24"/>
          <w:lang w:val="en-US"/>
        </w:rPr>
        <w:t>Change</w:t>
      </w:r>
      <w:proofErr w:type="spellEnd"/>
      <w:r w:rsidRPr="00333741">
        <w:rPr>
          <w:rFonts w:cs="Times New Roman"/>
          <w:sz w:val="24"/>
          <w:szCs w:val="24"/>
          <w:lang w:val="en-US"/>
        </w:rPr>
        <w:t>(</w:t>
      </w:r>
      <w:proofErr w:type="gramEnd"/>
      <w:r w:rsidRPr="00333741">
        <w:rPr>
          <w:rFonts w:cs="Times New Roman"/>
          <w:sz w:val="24"/>
          <w:szCs w:val="24"/>
          <w:lang w:val="en-US"/>
        </w:rPr>
        <w:t xml:space="preserve">object sender, </w:t>
      </w:r>
      <w:proofErr w:type="spellStart"/>
      <w:r w:rsidRPr="00333741">
        <w:rPr>
          <w:rFonts w:cs="Times New Roman"/>
          <w:sz w:val="24"/>
          <w:szCs w:val="24"/>
          <w:lang w:val="en-US"/>
        </w:rPr>
        <w:t>SelectionChangedEventArgs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e)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Обработчик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изменения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выбора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в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списках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преподавателей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или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документов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13D3CA6D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>{</w:t>
      </w:r>
    </w:p>
    <w:p w14:paraId="3F09623B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TeacherDoc.SelectedItem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!</w:t>
      </w:r>
      <w:proofErr w:type="gramEnd"/>
      <w:r w:rsidRPr="00333741">
        <w:rPr>
          <w:rFonts w:cs="Times New Roman"/>
          <w:sz w:val="24"/>
          <w:szCs w:val="24"/>
          <w:lang w:val="en-US"/>
        </w:rPr>
        <w:t xml:space="preserve">= null &amp;&amp; </w:t>
      </w:r>
      <w:proofErr w:type="spellStart"/>
      <w:r w:rsidRPr="00333741">
        <w:rPr>
          <w:rFonts w:cs="Times New Roman"/>
          <w:sz w:val="24"/>
          <w:szCs w:val="24"/>
          <w:lang w:val="en-US"/>
        </w:rPr>
        <w:t>Documents.SelectedItem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!= null)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Проверяем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что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выбраны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и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преподаватель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, и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документ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660A58D5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{</w:t>
      </w:r>
    </w:p>
    <w:p w14:paraId="35FED6B2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string path = </w:t>
      </w:r>
      <w:proofErr w:type="spellStart"/>
      <w:r w:rsidRPr="00333741">
        <w:rPr>
          <w:rFonts w:cs="Times New Roman"/>
          <w:sz w:val="24"/>
          <w:szCs w:val="24"/>
          <w:lang w:val="en-US"/>
        </w:rPr>
        <w:t>Path.Combine</w:t>
      </w:r>
      <w:proofErr w:type="spellEnd"/>
      <w:r w:rsidRPr="00333741">
        <w:rPr>
          <w:rFonts w:cs="Times New Roman"/>
          <w:sz w:val="24"/>
          <w:szCs w:val="24"/>
          <w:lang w:val="en-US"/>
        </w:rPr>
        <w:t>(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AppDomain.CurrentDomain.BaseDirectory</w:t>
      </w:r>
      <w:proofErr w:type="spellEnd"/>
      <w:proofErr w:type="gramEnd"/>
      <w:r w:rsidRPr="00333741">
        <w:rPr>
          <w:rFonts w:cs="Times New Roman"/>
          <w:sz w:val="24"/>
          <w:szCs w:val="24"/>
          <w:lang w:val="en-US"/>
        </w:rPr>
        <w:t>, "</w:t>
      </w:r>
      <w:proofErr w:type="spellStart"/>
      <w:r w:rsidRPr="00333741">
        <w:rPr>
          <w:rFonts w:cs="Times New Roman"/>
          <w:sz w:val="24"/>
          <w:szCs w:val="24"/>
          <w:lang w:val="en-US"/>
        </w:rPr>
        <w:t>PlansWork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");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Формируем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базовый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путь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к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папке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"</w:t>
      </w:r>
      <w:proofErr w:type="spellStart"/>
      <w:r w:rsidRPr="00333741">
        <w:rPr>
          <w:rFonts w:cs="Times New Roman"/>
          <w:sz w:val="24"/>
          <w:szCs w:val="24"/>
          <w:lang w:val="en-US"/>
        </w:rPr>
        <w:t>PlansWork</w:t>
      </w:r>
      <w:proofErr w:type="spellEnd"/>
      <w:r w:rsidRPr="00333741">
        <w:rPr>
          <w:rFonts w:cs="Times New Roman"/>
          <w:sz w:val="24"/>
          <w:szCs w:val="24"/>
          <w:lang w:val="en-US"/>
        </w:rPr>
        <w:t>";</w:t>
      </w:r>
    </w:p>
    <w:p w14:paraId="06D618AC" w14:textId="4CB9AEAB" w:rsidR="00333741" w:rsidRPr="00333741" w:rsidRDefault="00333741" w:rsidP="00E83059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path += "\\" +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TeacherDoc.SelectedItem.ToString</w:t>
      </w:r>
      <w:proofErr w:type="spellEnd"/>
      <w:proofErr w:type="gramEnd"/>
      <w:r w:rsidRPr="00333741">
        <w:rPr>
          <w:rFonts w:cs="Times New Roman"/>
          <w:sz w:val="24"/>
          <w:szCs w:val="24"/>
          <w:lang w:val="en-US"/>
        </w:rPr>
        <w:t>().</w:t>
      </w:r>
      <w:proofErr w:type="spellStart"/>
      <w:r w:rsidRPr="00333741">
        <w:rPr>
          <w:rFonts w:cs="Times New Roman"/>
          <w:sz w:val="24"/>
          <w:szCs w:val="24"/>
          <w:lang w:val="en-US"/>
        </w:rPr>
        <w:t>TrimEnd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() + "\\" + </w:t>
      </w:r>
      <w:proofErr w:type="spellStart"/>
      <w:r w:rsidRPr="00333741">
        <w:rPr>
          <w:rFonts w:cs="Times New Roman"/>
          <w:sz w:val="24"/>
          <w:szCs w:val="24"/>
          <w:lang w:val="en-US"/>
        </w:rPr>
        <w:t>Documents.SelectedItem.ToString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();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Добавляем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имя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преподавателя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и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тип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документа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5E7D32A2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var files = </w:t>
      </w:r>
      <w:proofErr w:type="spellStart"/>
      <w:r w:rsidRPr="00333741">
        <w:rPr>
          <w:rFonts w:cs="Times New Roman"/>
          <w:sz w:val="24"/>
          <w:szCs w:val="24"/>
          <w:lang w:val="en-US"/>
        </w:rPr>
        <w:t>Directory.GetFiles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(path);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Получаем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список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файлов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в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указанной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папке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040C5AE1" w14:textId="77777777" w:rsidR="00333741" w:rsidRPr="00333741" w:rsidRDefault="00333741" w:rsidP="00333741">
      <w:pPr>
        <w:rPr>
          <w:rFonts w:cs="Times New Roman"/>
          <w:sz w:val="24"/>
          <w:szCs w:val="24"/>
          <w:lang w:val="en-US"/>
        </w:rPr>
      </w:pPr>
      <w:r w:rsidRPr="00333741">
        <w:rPr>
          <w:rFonts w:cs="Times New Roman"/>
          <w:sz w:val="24"/>
          <w:szCs w:val="24"/>
          <w:lang w:val="en-US"/>
        </w:rPr>
        <w:t xml:space="preserve">        </w:t>
      </w:r>
      <w:proofErr w:type="spellStart"/>
      <w:r w:rsidRPr="00333741">
        <w:rPr>
          <w:rFonts w:cs="Times New Roman"/>
          <w:sz w:val="24"/>
          <w:szCs w:val="24"/>
          <w:lang w:val="en-US"/>
        </w:rPr>
        <w:t>FileBox.ItemsSource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333741">
        <w:rPr>
          <w:rFonts w:cs="Times New Roman"/>
          <w:sz w:val="24"/>
          <w:szCs w:val="24"/>
          <w:lang w:val="en-US"/>
        </w:rPr>
        <w:t>files.Select</w:t>
      </w:r>
      <w:proofErr w:type="spellEnd"/>
      <w:proofErr w:type="gramEnd"/>
      <w:r w:rsidRPr="00333741">
        <w:rPr>
          <w:rFonts w:cs="Times New Roman"/>
          <w:sz w:val="24"/>
          <w:szCs w:val="24"/>
          <w:lang w:val="en-US"/>
        </w:rPr>
        <w:t xml:space="preserve">(f =&gt; new </w:t>
      </w:r>
      <w:proofErr w:type="spellStart"/>
      <w:r w:rsidRPr="00333741">
        <w:rPr>
          <w:rFonts w:cs="Times New Roman"/>
          <w:sz w:val="24"/>
          <w:szCs w:val="24"/>
          <w:lang w:val="en-US"/>
        </w:rPr>
        <w:t>FileInfo</w:t>
      </w:r>
      <w:proofErr w:type="spellEnd"/>
      <w:r w:rsidRPr="00333741">
        <w:rPr>
          <w:rFonts w:cs="Times New Roman"/>
          <w:sz w:val="24"/>
          <w:szCs w:val="24"/>
          <w:lang w:val="en-US"/>
        </w:rPr>
        <w:t>(f).Name).</w:t>
      </w:r>
      <w:proofErr w:type="spellStart"/>
      <w:r w:rsidRPr="00333741">
        <w:rPr>
          <w:rFonts w:cs="Times New Roman"/>
          <w:sz w:val="24"/>
          <w:szCs w:val="24"/>
          <w:lang w:val="en-US"/>
        </w:rPr>
        <w:t>ToList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(); //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Обновляем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список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333741">
        <w:rPr>
          <w:rFonts w:cs="Times New Roman"/>
          <w:sz w:val="24"/>
          <w:szCs w:val="24"/>
          <w:lang w:val="en-US"/>
        </w:rPr>
        <w:t>файлов</w:t>
      </w:r>
      <w:proofErr w:type="spellEnd"/>
      <w:r w:rsidRPr="00333741">
        <w:rPr>
          <w:rFonts w:cs="Times New Roman"/>
          <w:sz w:val="24"/>
          <w:szCs w:val="24"/>
          <w:lang w:val="en-US"/>
        </w:rPr>
        <w:t xml:space="preserve"> в </w:t>
      </w:r>
      <w:proofErr w:type="spellStart"/>
      <w:r w:rsidRPr="00333741">
        <w:rPr>
          <w:rFonts w:cs="Times New Roman"/>
          <w:sz w:val="24"/>
          <w:szCs w:val="24"/>
          <w:lang w:val="en-US"/>
        </w:rPr>
        <w:t>интерфейсе</w:t>
      </w:r>
      <w:proofErr w:type="spellEnd"/>
      <w:r w:rsidRPr="00333741">
        <w:rPr>
          <w:rFonts w:cs="Times New Roman"/>
          <w:sz w:val="24"/>
          <w:szCs w:val="24"/>
          <w:lang w:val="en-US"/>
        </w:rPr>
        <w:t>;</w:t>
      </w:r>
    </w:p>
    <w:p w14:paraId="69071E09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  <w:lang w:val="en-US"/>
        </w:rPr>
        <w:t xml:space="preserve">    </w:t>
      </w:r>
      <w:r w:rsidRPr="00333741">
        <w:rPr>
          <w:rFonts w:cs="Times New Roman"/>
          <w:sz w:val="24"/>
          <w:szCs w:val="24"/>
        </w:rPr>
        <w:t>}</w:t>
      </w:r>
    </w:p>
    <w:p w14:paraId="3EC037E8" w14:textId="77777777" w:rsidR="00333741" w:rsidRPr="00333741" w:rsidRDefault="00333741" w:rsidP="00333741">
      <w:pPr>
        <w:rPr>
          <w:rFonts w:cs="Times New Roman"/>
          <w:sz w:val="24"/>
          <w:szCs w:val="24"/>
        </w:rPr>
      </w:pPr>
      <w:r w:rsidRPr="00333741">
        <w:rPr>
          <w:rFonts w:cs="Times New Roman"/>
          <w:sz w:val="24"/>
          <w:szCs w:val="24"/>
        </w:rPr>
        <w:t>}</w:t>
      </w:r>
    </w:p>
    <w:p w14:paraId="59E78776" w14:textId="3D59BC7E" w:rsidR="00E83059" w:rsidRPr="00E83059" w:rsidRDefault="00C143BC" w:rsidP="00E83059">
      <w:r>
        <w:t>Функция</w:t>
      </w:r>
      <w:r w:rsidR="00E83059">
        <w:t xml:space="preserve"> фильтрации преподавателей по фамилии и очищение таблицы с фильтрами</w:t>
      </w:r>
      <w:r w:rsidRPr="00E83059">
        <w:t>.</w:t>
      </w:r>
      <w:r w:rsidR="00E83059">
        <w:t xml:space="preserve"> Код</w:t>
      </w:r>
      <w:r w:rsidR="00E83059" w:rsidRPr="00E83059">
        <w:t xml:space="preserve"> </w:t>
      </w:r>
      <w:r w:rsidR="00E83059">
        <w:t>функции</w:t>
      </w:r>
      <w:r w:rsidR="00E83059" w:rsidRPr="00E83059">
        <w:t xml:space="preserve"> </w:t>
      </w:r>
      <w:r w:rsidR="00E83059">
        <w:t>представлен</w:t>
      </w:r>
      <w:r w:rsidR="00E83059" w:rsidRPr="00E83059">
        <w:t xml:space="preserve"> </w:t>
      </w:r>
      <w:r w:rsidR="00E83059">
        <w:t>ниже</w:t>
      </w:r>
      <w:r w:rsidR="00E83059" w:rsidRPr="00E83059">
        <w:t>.</w:t>
      </w:r>
    </w:p>
    <w:p w14:paraId="6A2082FB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  <w:lang w:val="en-US"/>
        </w:rPr>
        <w:t xml:space="preserve">private void </w:t>
      </w:r>
      <w:proofErr w:type="spellStart"/>
      <w:r w:rsidRPr="00E83059">
        <w:rPr>
          <w:sz w:val="24"/>
          <w:szCs w:val="24"/>
          <w:lang w:val="en-US"/>
        </w:rPr>
        <w:t>ApplyFilterBtn_</w:t>
      </w:r>
      <w:proofErr w:type="gramStart"/>
      <w:r w:rsidRPr="00E83059">
        <w:rPr>
          <w:sz w:val="24"/>
          <w:szCs w:val="24"/>
          <w:lang w:val="en-US"/>
        </w:rPr>
        <w:t>Click</w:t>
      </w:r>
      <w:proofErr w:type="spellEnd"/>
      <w:r w:rsidRPr="00E83059">
        <w:rPr>
          <w:sz w:val="24"/>
          <w:szCs w:val="24"/>
          <w:lang w:val="en-US"/>
        </w:rPr>
        <w:t>(</w:t>
      </w:r>
      <w:proofErr w:type="gramEnd"/>
      <w:r w:rsidRPr="00E83059">
        <w:rPr>
          <w:sz w:val="24"/>
          <w:szCs w:val="24"/>
          <w:lang w:val="en-US"/>
        </w:rPr>
        <w:t xml:space="preserve">object sender, </w:t>
      </w:r>
      <w:proofErr w:type="spellStart"/>
      <w:r w:rsidRPr="00E83059">
        <w:rPr>
          <w:sz w:val="24"/>
          <w:szCs w:val="24"/>
          <w:lang w:val="en-US"/>
        </w:rPr>
        <w:t>RoutedEventArgs</w:t>
      </w:r>
      <w:proofErr w:type="spellEnd"/>
      <w:r w:rsidRPr="00E83059">
        <w:rPr>
          <w:sz w:val="24"/>
          <w:szCs w:val="24"/>
          <w:lang w:val="en-US"/>
        </w:rPr>
        <w:t xml:space="preserve"> e)</w:t>
      </w:r>
    </w:p>
    <w:p w14:paraId="7C4DB9DC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  <w:lang w:val="en-US"/>
        </w:rPr>
        <w:t>{</w:t>
      </w:r>
    </w:p>
    <w:p w14:paraId="4CE03597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  <w:lang w:val="en-US"/>
        </w:rPr>
        <w:t xml:space="preserve">    </w:t>
      </w:r>
      <w:proofErr w:type="gramStart"/>
      <w:r w:rsidRPr="00E83059">
        <w:rPr>
          <w:sz w:val="24"/>
          <w:szCs w:val="24"/>
          <w:lang w:val="en-US"/>
        </w:rPr>
        <w:t>if(</w:t>
      </w:r>
      <w:proofErr w:type="spellStart"/>
      <w:proofErr w:type="gramEnd"/>
      <w:r w:rsidRPr="00E83059">
        <w:rPr>
          <w:sz w:val="24"/>
          <w:szCs w:val="24"/>
          <w:lang w:val="en-US"/>
        </w:rPr>
        <w:t>FilterComboBox.SelectedItem</w:t>
      </w:r>
      <w:proofErr w:type="spellEnd"/>
      <w:r w:rsidRPr="00E83059">
        <w:rPr>
          <w:sz w:val="24"/>
          <w:szCs w:val="24"/>
          <w:lang w:val="en-US"/>
        </w:rPr>
        <w:t xml:space="preserve"> != null) // </w:t>
      </w:r>
      <w:r w:rsidRPr="00E83059">
        <w:rPr>
          <w:sz w:val="24"/>
          <w:szCs w:val="24"/>
        </w:rPr>
        <w:t>Проверяем</w:t>
      </w:r>
      <w:r w:rsidRPr="00E83059">
        <w:rPr>
          <w:sz w:val="24"/>
          <w:szCs w:val="24"/>
          <w:lang w:val="en-US"/>
        </w:rPr>
        <w:t xml:space="preserve">, </w:t>
      </w:r>
      <w:r w:rsidRPr="00E83059">
        <w:rPr>
          <w:sz w:val="24"/>
          <w:szCs w:val="24"/>
        </w:rPr>
        <w:t>выбран</w:t>
      </w:r>
      <w:r w:rsidRPr="00E83059">
        <w:rPr>
          <w:sz w:val="24"/>
          <w:szCs w:val="24"/>
          <w:lang w:val="en-US"/>
        </w:rPr>
        <w:t xml:space="preserve"> </w:t>
      </w:r>
      <w:r w:rsidRPr="00E83059">
        <w:rPr>
          <w:sz w:val="24"/>
          <w:szCs w:val="24"/>
        </w:rPr>
        <w:t>ли</w:t>
      </w:r>
      <w:r w:rsidRPr="00E83059">
        <w:rPr>
          <w:sz w:val="24"/>
          <w:szCs w:val="24"/>
          <w:lang w:val="en-US"/>
        </w:rPr>
        <w:t xml:space="preserve"> </w:t>
      </w:r>
      <w:r w:rsidRPr="00E83059">
        <w:rPr>
          <w:sz w:val="24"/>
          <w:szCs w:val="24"/>
        </w:rPr>
        <w:t>элемент</w:t>
      </w:r>
      <w:r w:rsidRPr="00E83059">
        <w:rPr>
          <w:sz w:val="24"/>
          <w:szCs w:val="24"/>
          <w:lang w:val="en-US"/>
        </w:rPr>
        <w:t xml:space="preserve"> </w:t>
      </w:r>
      <w:r w:rsidRPr="00E83059">
        <w:rPr>
          <w:sz w:val="24"/>
          <w:szCs w:val="24"/>
        </w:rPr>
        <w:t>в</w:t>
      </w:r>
      <w:r w:rsidRPr="00E83059">
        <w:rPr>
          <w:sz w:val="24"/>
          <w:szCs w:val="24"/>
          <w:lang w:val="en-US"/>
        </w:rPr>
        <w:t xml:space="preserve"> </w:t>
      </w:r>
      <w:r w:rsidRPr="00E83059">
        <w:rPr>
          <w:sz w:val="24"/>
          <w:szCs w:val="24"/>
        </w:rPr>
        <w:t>фильтре</w:t>
      </w:r>
      <w:r w:rsidRPr="00E83059">
        <w:rPr>
          <w:sz w:val="24"/>
          <w:szCs w:val="24"/>
          <w:lang w:val="en-US"/>
        </w:rPr>
        <w:t>;</w:t>
      </w:r>
    </w:p>
    <w:p w14:paraId="5074C7AF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  <w:lang w:val="en-US"/>
        </w:rPr>
        <w:t xml:space="preserve">    {</w:t>
      </w:r>
    </w:p>
    <w:p w14:paraId="2B1D58A5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  <w:lang w:val="en-US"/>
        </w:rPr>
        <w:t xml:space="preserve">        var item = </w:t>
      </w:r>
      <w:proofErr w:type="spellStart"/>
      <w:proofErr w:type="gramStart"/>
      <w:r w:rsidRPr="00E83059">
        <w:rPr>
          <w:sz w:val="24"/>
          <w:szCs w:val="24"/>
          <w:lang w:val="en-US"/>
        </w:rPr>
        <w:t>FilterComboBox.SelectedItem.ToString</w:t>
      </w:r>
      <w:proofErr w:type="spellEnd"/>
      <w:proofErr w:type="gramEnd"/>
      <w:r w:rsidRPr="00E83059">
        <w:rPr>
          <w:sz w:val="24"/>
          <w:szCs w:val="24"/>
          <w:lang w:val="en-US"/>
        </w:rPr>
        <w:t xml:space="preserve">(); // </w:t>
      </w:r>
      <w:r w:rsidRPr="00E83059">
        <w:rPr>
          <w:sz w:val="24"/>
          <w:szCs w:val="24"/>
        </w:rPr>
        <w:t>Получаем</w:t>
      </w:r>
      <w:r w:rsidRPr="00E83059">
        <w:rPr>
          <w:sz w:val="24"/>
          <w:szCs w:val="24"/>
          <w:lang w:val="en-US"/>
        </w:rPr>
        <w:t xml:space="preserve"> </w:t>
      </w:r>
      <w:r w:rsidRPr="00E83059">
        <w:rPr>
          <w:sz w:val="24"/>
          <w:szCs w:val="24"/>
        </w:rPr>
        <w:t>выбранное</w:t>
      </w:r>
      <w:r w:rsidRPr="00E83059">
        <w:rPr>
          <w:sz w:val="24"/>
          <w:szCs w:val="24"/>
          <w:lang w:val="en-US"/>
        </w:rPr>
        <w:t xml:space="preserve"> </w:t>
      </w:r>
      <w:r w:rsidRPr="00E83059">
        <w:rPr>
          <w:sz w:val="24"/>
          <w:szCs w:val="24"/>
        </w:rPr>
        <w:t>имя</w:t>
      </w:r>
      <w:r w:rsidRPr="00E83059">
        <w:rPr>
          <w:sz w:val="24"/>
          <w:szCs w:val="24"/>
          <w:lang w:val="en-US"/>
        </w:rPr>
        <w:t xml:space="preserve"> </w:t>
      </w:r>
      <w:r w:rsidRPr="00E83059">
        <w:rPr>
          <w:sz w:val="24"/>
          <w:szCs w:val="24"/>
        </w:rPr>
        <w:t>преподавателя</w:t>
      </w:r>
      <w:r w:rsidRPr="00E83059">
        <w:rPr>
          <w:sz w:val="24"/>
          <w:szCs w:val="24"/>
          <w:lang w:val="en-US"/>
        </w:rPr>
        <w:t>;</w:t>
      </w:r>
    </w:p>
    <w:p w14:paraId="1FDE8424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  <w:lang w:val="en-US"/>
        </w:rPr>
        <w:t xml:space="preserve">        </w:t>
      </w:r>
    </w:p>
    <w:p w14:paraId="36801685" w14:textId="77777777" w:rsidR="00E83059" w:rsidRPr="00E83059" w:rsidRDefault="00E83059" w:rsidP="00E83059">
      <w:pPr>
        <w:rPr>
          <w:sz w:val="24"/>
          <w:szCs w:val="24"/>
        </w:rPr>
      </w:pPr>
      <w:r w:rsidRPr="00E83059">
        <w:rPr>
          <w:sz w:val="24"/>
          <w:szCs w:val="24"/>
          <w:lang w:val="en-US"/>
        </w:rPr>
        <w:t xml:space="preserve">        </w:t>
      </w:r>
      <w:r w:rsidRPr="00E83059">
        <w:rPr>
          <w:sz w:val="24"/>
          <w:szCs w:val="24"/>
        </w:rPr>
        <w:t>// Находим ID преподавателя по имени из базы данных;</w:t>
      </w:r>
    </w:p>
    <w:p w14:paraId="6AECC40E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</w:rPr>
        <w:t xml:space="preserve">        </w:t>
      </w:r>
      <w:r w:rsidRPr="00E83059">
        <w:rPr>
          <w:sz w:val="24"/>
          <w:szCs w:val="24"/>
          <w:lang w:val="en-US"/>
        </w:rPr>
        <w:t xml:space="preserve">var </w:t>
      </w:r>
      <w:proofErr w:type="spellStart"/>
      <w:r w:rsidRPr="00E83059">
        <w:rPr>
          <w:sz w:val="24"/>
          <w:szCs w:val="24"/>
          <w:lang w:val="en-US"/>
        </w:rPr>
        <w:t>teachId</w:t>
      </w:r>
      <w:proofErr w:type="spellEnd"/>
      <w:r w:rsidRPr="00E83059">
        <w:rPr>
          <w:sz w:val="24"/>
          <w:szCs w:val="24"/>
          <w:lang w:val="en-US"/>
        </w:rPr>
        <w:t xml:space="preserve"> = KBPClassBetaEntities1.GetContext(</w:t>
      </w:r>
      <w:proofErr w:type="gramStart"/>
      <w:r w:rsidRPr="00E83059">
        <w:rPr>
          <w:sz w:val="24"/>
          <w:szCs w:val="24"/>
          <w:lang w:val="en-US"/>
        </w:rPr>
        <w:t>).</w:t>
      </w:r>
      <w:proofErr w:type="spellStart"/>
      <w:r w:rsidRPr="00E83059">
        <w:rPr>
          <w:sz w:val="24"/>
          <w:szCs w:val="24"/>
          <w:lang w:val="en-US"/>
        </w:rPr>
        <w:t>Teachers.FirstOrDefault</w:t>
      </w:r>
      <w:proofErr w:type="spellEnd"/>
      <w:proofErr w:type="gramEnd"/>
      <w:r w:rsidRPr="00E83059">
        <w:rPr>
          <w:sz w:val="24"/>
          <w:szCs w:val="24"/>
          <w:lang w:val="en-US"/>
        </w:rPr>
        <w:t xml:space="preserve">(t =&gt; </w:t>
      </w:r>
      <w:proofErr w:type="spellStart"/>
      <w:r w:rsidRPr="00E83059">
        <w:rPr>
          <w:sz w:val="24"/>
          <w:szCs w:val="24"/>
          <w:lang w:val="en-US"/>
        </w:rPr>
        <w:t>t.Name</w:t>
      </w:r>
      <w:proofErr w:type="spellEnd"/>
      <w:r w:rsidRPr="00E83059">
        <w:rPr>
          <w:sz w:val="24"/>
          <w:szCs w:val="24"/>
          <w:lang w:val="en-US"/>
        </w:rPr>
        <w:t xml:space="preserve"> == item).</w:t>
      </w:r>
      <w:proofErr w:type="spellStart"/>
      <w:r w:rsidRPr="00E83059">
        <w:rPr>
          <w:sz w:val="24"/>
          <w:szCs w:val="24"/>
          <w:lang w:val="en-US"/>
        </w:rPr>
        <w:t>IDTeacher</w:t>
      </w:r>
      <w:proofErr w:type="spellEnd"/>
      <w:r w:rsidRPr="00E83059">
        <w:rPr>
          <w:sz w:val="24"/>
          <w:szCs w:val="24"/>
          <w:lang w:val="en-US"/>
        </w:rPr>
        <w:t>;</w:t>
      </w:r>
    </w:p>
    <w:p w14:paraId="182A41D4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  <w:lang w:val="en-US"/>
        </w:rPr>
        <w:t xml:space="preserve">        </w:t>
      </w:r>
    </w:p>
    <w:p w14:paraId="282C157E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  <w:lang w:val="en-US"/>
        </w:rPr>
        <w:t xml:space="preserve">        var </w:t>
      </w:r>
      <w:proofErr w:type="gramStart"/>
      <w:r w:rsidRPr="00E83059">
        <w:rPr>
          <w:sz w:val="24"/>
          <w:szCs w:val="24"/>
          <w:lang w:val="en-US"/>
        </w:rPr>
        <w:t>list  =</w:t>
      </w:r>
      <w:proofErr w:type="gramEnd"/>
      <w:r w:rsidRPr="00E83059">
        <w:rPr>
          <w:sz w:val="24"/>
          <w:szCs w:val="24"/>
          <w:lang w:val="en-US"/>
        </w:rPr>
        <w:t xml:space="preserve"> new List&lt;</w:t>
      </w:r>
      <w:proofErr w:type="spellStart"/>
      <w:r w:rsidRPr="00E83059">
        <w:rPr>
          <w:sz w:val="24"/>
          <w:szCs w:val="24"/>
          <w:lang w:val="en-US"/>
        </w:rPr>
        <w:t>SubjectToTeacher</w:t>
      </w:r>
      <w:proofErr w:type="spellEnd"/>
      <w:r w:rsidRPr="00E83059">
        <w:rPr>
          <w:sz w:val="24"/>
          <w:szCs w:val="24"/>
          <w:lang w:val="en-US"/>
        </w:rPr>
        <w:t>&gt;();</w:t>
      </w:r>
    </w:p>
    <w:p w14:paraId="3E415472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  <w:lang w:val="en-US"/>
        </w:rPr>
        <w:t xml:space="preserve">        </w:t>
      </w:r>
    </w:p>
    <w:p w14:paraId="6B5172CD" w14:textId="77777777" w:rsidR="00E83059" w:rsidRPr="00E83059" w:rsidRDefault="00E83059" w:rsidP="00E83059">
      <w:pPr>
        <w:rPr>
          <w:sz w:val="24"/>
          <w:szCs w:val="24"/>
        </w:rPr>
      </w:pPr>
      <w:r w:rsidRPr="00E83059">
        <w:rPr>
          <w:sz w:val="24"/>
          <w:szCs w:val="24"/>
          <w:lang w:val="en-US"/>
        </w:rPr>
        <w:t xml:space="preserve">        </w:t>
      </w:r>
      <w:r w:rsidRPr="00E83059">
        <w:rPr>
          <w:sz w:val="24"/>
          <w:szCs w:val="24"/>
        </w:rPr>
        <w:t>// Получаем все дисциплины, связанные с выбранным преподавателем, и формируем список для отображения;</w:t>
      </w:r>
    </w:p>
    <w:p w14:paraId="2EAE1710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</w:rPr>
        <w:t xml:space="preserve">        </w:t>
      </w:r>
      <w:proofErr w:type="gramStart"/>
      <w:r w:rsidRPr="00E83059">
        <w:rPr>
          <w:sz w:val="24"/>
          <w:szCs w:val="24"/>
          <w:lang w:val="en-US"/>
        </w:rPr>
        <w:t>foreach(</w:t>
      </w:r>
      <w:proofErr w:type="gramEnd"/>
      <w:r w:rsidRPr="00E83059">
        <w:rPr>
          <w:sz w:val="24"/>
          <w:szCs w:val="24"/>
          <w:lang w:val="en-US"/>
        </w:rPr>
        <w:t xml:space="preserve">var </w:t>
      </w:r>
      <w:proofErr w:type="spellStart"/>
      <w:r w:rsidRPr="00E83059">
        <w:rPr>
          <w:sz w:val="24"/>
          <w:szCs w:val="24"/>
          <w:lang w:val="en-US"/>
        </w:rPr>
        <w:t>i</w:t>
      </w:r>
      <w:proofErr w:type="spellEnd"/>
      <w:r w:rsidRPr="00E83059">
        <w:rPr>
          <w:sz w:val="24"/>
          <w:szCs w:val="24"/>
          <w:lang w:val="en-US"/>
        </w:rPr>
        <w:t xml:space="preserve"> in KBPClassBetaEntities1.GetContext().</w:t>
      </w:r>
      <w:proofErr w:type="spellStart"/>
      <w:r w:rsidRPr="00E83059">
        <w:rPr>
          <w:sz w:val="24"/>
          <w:szCs w:val="24"/>
          <w:lang w:val="en-US"/>
        </w:rPr>
        <w:t>Disciplines.Where</w:t>
      </w:r>
      <w:proofErr w:type="spellEnd"/>
      <w:r w:rsidRPr="00E83059">
        <w:rPr>
          <w:sz w:val="24"/>
          <w:szCs w:val="24"/>
          <w:lang w:val="en-US"/>
        </w:rPr>
        <w:t xml:space="preserve">(d =&gt; </w:t>
      </w:r>
      <w:proofErr w:type="spellStart"/>
      <w:r w:rsidRPr="00E83059">
        <w:rPr>
          <w:sz w:val="24"/>
          <w:szCs w:val="24"/>
          <w:lang w:val="en-US"/>
        </w:rPr>
        <w:t>d.IDTeacher</w:t>
      </w:r>
      <w:proofErr w:type="spellEnd"/>
      <w:r w:rsidRPr="00E83059">
        <w:rPr>
          <w:sz w:val="24"/>
          <w:szCs w:val="24"/>
          <w:lang w:val="en-US"/>
        </w:rPr>
        <w:t xml:space="preserve"> == </w:t>
      </w:r>
      <w:proofErr w:type="spellStart"/>
      <w:r w:rsidRPr="00E83059">
        <w:rPr>
          <w:sz w:val="24"/>
          <w:szCs w:val="24"/>
          <w:lang w:val="en-US"/>
        </w:rPr>
        <w:t>teachId</w:t>
      </w:r>
      <w:proofErr w:type="spellEnd"/>
      <w:r w:rsidRPr="00E83059">
        <w:rPr>
          <w:sz w:val="24"/>
          <w:szCs w:val="24"/>
          <w:lang w:val="en-US"/>
        </w:rPr>
        <w:t>).</w:t>
      </w:r>
      <w:proofErr w:type="spellStart"/>
      <w:r w:rsidRPr="00E83059">
        <w:rPr>
          <w:sz w:val="24"/>
          <w:szCs w:val="24"/>
          <w:lang w:val="en-US"/>
        </w:rPr>
        <w:t>ToList</w:t>
      </w:r>
      <w:proofErr w:type="spellEnd"/>
      <w:r w:rsidRPr="00E83059">
        <w:rPr>
          <w:sz w:val="24"/>
          <w:szCs w:val="24"/>
          <w:lang w:val="en-US"/>
        </w:rPr>
        <w:t>())</w:t>
      </w:r>
    </w:p>
    <w:p w14:paraId="67B78C90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  <w:lang w:val="en-US"/>
        </w:rPr>
        <w:t xml:space="preserve">        {</w:t>
      </w:r>
    </w:p>
    <w:p w14:paraId="079862A8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E83059">
        <w:rPr>
          <w:sz w:val="24"/>
          <w:szCs w:val="24"/>
          <w:lang w:val="en-US"/>
        </w:rPr>
        <w:t>list.Add</w:t>
      </w:r>
      <w:proofErr w:type="spellEnd"/>
      <w:proofErr w:type="gramEnd"/>
      <w:r w:rsidRPr="00E83059">
        <w:rPr>
          <w:sz w:val="24"/>
          <w:szCs w:val="24"/>
          <w:lang w:val="en-US"/>
        </w:rPr>
        <w:t xml:space="preserve">(new </w:t>
      </w:r>
      <w:proofErr w:type="spellStart"/>
      <w:r w:rsidRPr="00E83059">
        <w:rPr>
          <w:sz w:val="24"/>
          <w:szCs w:val="24"/>
          <w:lang w:val="en-US"/>
        </w:rPr>
        <w:t>SubjectToTeacher</w:t>
      </w:r>
      <w:proofErr w:type="spellEnd"/>
      <w:r w:rsidRPr="00E83059">
        <w:rPr>
          <w:sz w:val="24"/>
          <w:szCs w:val="24"/>
          <w:lang w:val="en-US"/>
        </w:rPr>
        <w:t>(</w:t>
      </w:r>
      <w:proofErr w:type="spellStart"/>
      <w:r w:rsidRPr="00E83059">
        <w:rPr>
          <w:sz w:val="24"/>
          <w:szCs w:val="24"/>
          <w:lang w:val="en-US"/>
        </w:rPr>
        <w:t>i</w:t>
      </w:r>
      <w:proofErr w:type="spellEnd"/>
      <w:r w:rsidRPr="00E83059">
        <w:rPr>
          <w:sz w:val="24"/>
          <w:szCs w:val="24"/>
          <w:lang w:val="en-US"/>
        </w:rPr>
        <w:t>));</w:t>
      </w:r>
    </w:p>
    <w:p w14:paraId="2D2FD2BE" w14:textId="20A1E978" w:rsidR="00E83059" w:rsidRPr="00E83059" w:rsidRDefault="00E83059" w:rsidP="00E83059">
      <w:pPr>
        <w:rPr>
          <w:sz w:val="24"/>
          <w:szCs w:val="24"/>
        </w:rPr>
      </w:pPr>
      <w:r w:rsidRPr="00E83059">
        <w:rPr>
          <w:sz w:val="24"/>
          <w:szCs w:val="24"/>
          <w:lang w:val="en-US"/>
        </w:rPr>
        <w:t xml:space="preserve">        </w:t>
      </w:r>
      <w:r w:rsidRPr="00E83059">
        <w:rPr>
          <w:sz w:val="24"/>
          <w:szCs w:val="24"/>
        </w:rPr>
        <w:t>}</w:t>
      </w:r>
    </w:p>
    <w:p w14:paraId="1EB498AB" w14:textId="77777777" w:rsidR="00E83059" w:rsidRPr="00E83059" w:rsidRDefault="00E83059" w:rsidP="00E83059">
      <w:pPr>
        <w:rPr>
          <w:sz w:val="24"/>
          <w:szCs w:val="24"/>
        </w:rPr>
      </w:pPr>
      <w:r w:rsidRPr="00E83059">
        <w:rPr>
          <w:sz w:val="24"/>
          <w:szCs w:val="24"/>
        </w:rPr>
        <w:t xml:space="preserve">        </w:t>
      </w:r>
      <w:proofErr w:type="spellStart"/>
      <w:r w:rsidRPr="00E83059">
        <w:rPr>
          <w:sz w:val="24"/>
          <w:szCs w:val="24"/>
        </w:rPr>
        <w:t>TeacherGrid.ItemsSource</w:t>
      </w:r>
      <w:proofErr w:type="spellEnd"/>
      <w:r w:rsidRPr="00E83059">
        <w:rPr>
          <w:sz w:val="24"/>
          <w:szCs w:val="24"/>
        </w:rPr>
        <w:t xml:space="preserve"> = </w:t>
      </w:r>
      <w:proofErr w:type="spellStart"/>
      <w:r w:rsidRPr="00E83059">
        <w:rPr>
          <w:sz w:val="24"/>
          <w:szCs w:val="24"/>
        </w:rPr>
        <w:t>list</w:t>
      </w:r>
      <w:proofErr w:type="spellEnd"/>
      <w:r w:rsidRPr="00E83059">
        <w:rPr>
          <w:sz w:val="24"/>
          <w:szCs w:val="24"/>
        </w:rPr>
        <w:t>; // Обновляем источник данных таблицы с отфильтрованными данными;</w:t>
      </w:r>
    </w:p>
    <w:p w14:paraId="1151A334" w14:textId="77777777" w:rsidR="00E83059" w:rsidRPr="00E83059" w:rsidRDefault="00E83059" w:rsidP="00E83059">
      <w:pPr>
        <w:rPr>
          <w:sz w:val="24"/>
          <w:szCs w:val="24"/>
        </w:rPr>
      </w:pPr>
      <w:r w:rsidRPr="00E83059">
        <w:rPr>
          <w:sz w:val="24"/>
          <w:szCs w:val="24"/>
        </w:rPr>
        <w:t xml:space="preserve">    }</w:t>
      </w:r>
    </w:p>
    <w:p w14:paraId="77B6688F" w14:textId="4B420840" w:rsidR="00E83059" w:rsidRPr="00E83059" w:rsidRDefault="00E83059" w:rsidP="00E83059">
      <w:pPr>
        <w:rPr>
          <w:sz w:val="24"/>
          <w:szCs w:val="24"/>
        </w:rPr>
      </w:pPr>
      <w:r w:rsidRPr="00E83059">
        <w:rPr>
          <w:sz w:val="24"/>
          <w:szCs w:val="24"/>
        </w:rPr>
        <w:t>}</w:t>
      </w:r>
    </w:p>
    <w:p w14:paraId="2BD62D76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  <w:lang w:val="en-US"/>
        </w:rPr>
        <w:t xml:space="preserve">private void </w:t>
      </w:r>
      <w:proofErr w:type="spellStart"/>
      <w:r w:rsidRPr="00E83059">
        <w:rPr>
          <w:sz w:val="24"/>
          <w:szCs w:val="24"/>
          <w:lang w:val="en-US"/>
        </w:rPr>
        <w:t>ClearFiltersBtn_</w:t>
      </w:r>
      <w:proofErr w:type="gramStart"/>
      <w:r w:rsidRPr="00E83059">
        <w:rPr>
          <w:sz w:val="24"/>
          <w:szCs w:val="24"/>
          <w:lang w:val="en-US"/>
        </w:rPr>
        <w:t>Click</w:t>
      </w:r>
      <w:proofErr w:type="spellEnd"/>
      <w:r w:rsidRPr="00E83059">
        <w:rPr>
          <w:sz w:val="24"/>
          <w:szCs w:val="24"/>
          <w:lang w:val="en-US"/>
        </w:rPr>
        <w:t>(</w:t>
      </w:r>
      <w:proofErr w:type="gramEnd"/>
      <w:r w:rsidRPr="00E83059">
        <w:rPr>
          <w:sz w:val="24"/>
          <w:szCs w:val="24"/>
          <w:lang w:val="en-US"/>
        </w:rPr>
        <w:t xml:space="preserve">object sender, </w:t>
      </w:r>
      <w:proofErr w:type="spellStart"/>
      <w:r w:rsidRPr="00E83059">
        <w:rPr>
          <w:sz w:val="24"/>
          <w:szCs w:val="24"/>
          <w:lang w:val="en-US"/>
        </w:rPr>
        <w:t>RoutedEventArgs</w:t>
      </w:r>
      <w:proofErr w:type="spellEnd"/>
      <w:r w:rsidRPr="00E83059">
        <w:rPr>
          <w:sz w:val="24"/>
          <w:szCs w:val="24"/>
          <w:lang w:val="en-US"/>
        </w:rPr>
        <w:t xml:space="preserve"> e)</w:t>
      </w:r>
    </w:p>
    <w:p w14:paraId="529AD6EA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  <w:lang w:val="en-US"/>
        </w:rPr>
        <w:t>{</w:t>
      </w:r>
    </w:p>
    <w:p w14:paraId="1CCAEEF0" w14:textId="137BAA46" w:rsidR="00E83059" w:rsidRPr="00E83059" w:rsidRDefault="00E83059" w:rsidP="00E83059">
      <w:pPr>
        <w:rPr>
          <w:sz w:val="24"/>
          <w:szCs w:val="24"/>
        </w:rPr>
      </w:pPr>
      <w:r w:rsidRPr="00E83059">
        <w:rPr>
          <w:sz w:val="24"/>
          <w:szCs w:val="24"/>
        </w:rPr>
        <w:t xml:space="preserve">    </w:t>
      </w:r>
      <w:r w:rsidRPr="00E83059">
        <w:rPr>
          <w:sz w:val="24"/>
          <w:szCs w:val="24"/>
          <w:lang w:val="en-US"/>
        </w:rPr>
        <w:t>var</w:t>
      </w:r>
      <w:r w:rsidRPr="00E83059">
        <w:rPr>
          <w:sz w:val="24"/>
          <w:szCs w:val="24"/>
        </w:rPr>
        <w:t xml:space="preserve"> </w:t>
      </w:r>
      <w:r w:rsidRPr="00E83059">
        <w:rPr>
          <w:sz w:val="24"/>
          <w:szCs w:val="24"/>
          <w:lang w:val="en-US"/>
        </w:rPr>
        <w:t>list</w:t>
      </w:r>
      <w:r w:rsidRPr="00E83059">
        <w:rPr>
          <w:sz w:val="24"/>
          <w:szCs w:val="24"/>
        </w:rPr>
        <w:t xml:space="preserve"> = </w:t>
      </w:r>
      <w:r w:rsidRPr="00E83059">
        <w:rPr>
          <w:sz w:val="24"/>
          <w:szCs w:val="24"/>
          <w:lang w:val="en-US"/>
        </w:rPr>
        <w:t>new</w:t>
      </w:r>
      <w:r w:rsidRPr="00E83059">
        <w:rPr>
          <w:sz w:val="24"/>
          <w:szCs w:val="24"/>
        </w:rPr>
        <w:t xml:space="preserve"> </w:t>
      </w:r>
      <w:r w:rsidRPr="00E83059">
        <w:rPr>
          <w:sz w:val="24"/>
          <w:szCs w:val="24"/>
          <w:lang w:val="en-US"/>
        </w:rPr>
        <w:t>List</w:t>
      </w:r>
      <w:r w:rsidRPr="00E83059">
        <w:rPr>
          <w:sz w:val="24"/>
          <w:szCs w:val="24"/>
        </w:rPr>
        <w:t>&lt;</w:t>
      </w:r>
      <w:proofErr w:type="spellStart"/>
      <w:r w:rsidRPr="00E83059">
        <w:rPr>
          <w:sz w:val="24"/>
          <w:szCs w:val="24"/>
          <w:lang w:val="en-US"/>
        </w:rPr>
        <w:t>SubjectToTeacher</w:t>
      </w:r>
      <w:proofErr w:type="spellEnd"/>
      <w:proofErr w:type="gramStart"/>
      <w:r w:rsidRPr="00E83059">
        <w:rPr>
          <w:sz w:val="24"/>
          <w:szCs w:val="24"/>
        </w:rPr>
        <w:t>&gt;(</w:t>
      </w:r>
      <w:proofErr w:type="gramEnd"/>
      <w:r w:rsidRPr="00E83059">
        <w:rPr>
          <w:sz w:val="24"/>
          <w:szCs w:val="24"/>
        </w:rPr>
        <w:t>);</w:t>
      </w:r>
      <w:r>
        <w:rPr>
          <w:sz w:val="24"/>
          <w:szCs w:val="24"/>
        </w:rPr>
        <w:t xml:space="preserve"> </w:t>
      </w:r>
      <w:r w:rsidRPr="00E83059">
        <w:rPr>
          <w:sz w:val="24"/>
          <w:szCs w:val="24"/>
        </w:rPr>
        <w:t>// Загружаем все дисциплины без фильтрации и формируем список для отображения;</w:t>
      </w:r>
    </w:p>
    <w:p w14:paraId="303D4155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</w:rPr>
        <w:t xml:space="preserve">    </w:t>
      </w:r>
      <w:r w:rsidRPr="00E83059">
        <w:rPr>
          <w:sz w:val="24"/>
          <w:szCs w:val="24"/>
          <w:lang w:val="en-US"/>
        </w:rPr>
        <w:t xml:space="preserve">foreach (var </w:t>
      </w:r>
      <w:proofErr w:type="spellStart"/>
      <w:r w:rsidRPr="00E83059">
        <w:rPr>
          <w:sz w:val="24"/>
          <w:szCs w:val="24"/>
          <w:lang w:val="en-US"/>
        </w:rPr>
        <w:t>i</w:t>
      </w:r>
      <w:proofErr w:type="spellEnd"/>
      <w:r w:rsidRPr="00E83059">
        <w:rPr>
          <w:sz w:val="24"/>
          <w:szCs w:val="24"/>
          <w:lang w:val="en-US"/>
        </w:rPr>
        <w:t xml:space="preserve"> in KBPClassBetaEntities1.GetContext(</w:t>
      </w:r>
      <w:proofErr w:type="gramStart"/>
      <w:r w:rsidRPr="00E83059">
        <w:rPr>
          <w:sz w:val="24"/>
          <w:szCs w:val="24"/>
          <w:lang w:val="en-US"/>
        </w:rPr>
        <w:t>).</w:t>
      </w:r>
      <w:proofErr w:type="spellStart"/>
      <w:r w:rsidRPr="00E83059">
        <w:rPr>
          <w:sz w:val="24"/>
          <w:szCs w:val="24"/>
          <w:lang w:val="en-US"/>
        </w:rPr>
        <w:t>Disciplines.ToList</w:t>
      </w:r>
      <w:proofErr w:type="spellEnd"/>
      <w:proofErr w:type="gramEnd"/>
      <w:r w:rsidRPr="00E83059">
        <w:rPr>
          <w:sz w:val="24"/>
          <w:szCs w:val="24"/>
          <w:lang w:val="en-US"/>
        </w:rPr>
        <w:t>())</w:t>
      </w:r>
    </w:p>
    <w:p w14:paraId="3900330B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  <w:lang w:val="en-US"/>
        </w:rPr>
        <w:t xml:space="preserve">    {</w:t>
      </w:r>
    </w:p>
    <w:p w14:paraId="57B30CAE" w14:textId="77777777" w:rsidR="00E83059" w:rsidRPr="00E83059" w:rsidRDefault="00E83059" w:rsidP="00E83059">
      <w:pPr>
        <w:rPr>
          <w:sz w:val="24"/>
          <w:szCs w:val="24"/>
          <w:lang w:val="en-US"/>
        </w:rPr>
      </w:pPr>
      <w:r w:rsidRPr="00E8305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E83059">
        <w:rPr>
          <w:sz w:val="24"/>
          <w:szCs w:val="24"/>
          <w:lang w:val="en-US"/>
        </w:rPr>
        <w:t>list.Add</w:t>
      </w:r>
      <w:proofErr w:type="spellEnd"/>
      <w:proofErr w:type="gramEnd"/>
      <w:r w:rsidRPr="00E83059">
        <w:rPr>
          <w:sz w:val="24"/>
          <w:szCs w:val="24"/>
          <w:lang w:val="en-US"/>
        </w:rPr>
        <w:t xml:space="preserve">(new </w:t>
      </w:r>
      <w:proofErr w:type="spellStart"/>
      <w:r w:rsidRPr="00E83059">
        <w:rPr>
          <w:sz w:val="24"/>
          <w:szCs w:val="24"/>
          <w:lang w:val="en-US"/>
        </w:rPr>
        <w:t>SubjectToTeacher</w:t>
      </w:r>
      <w:proofErr w:type="spellEnd"/>
      <w:r w:rsidRPr="00E83059">
        <w:rPr>
          <w:sz w:val="24"/>
          <w:szCs w:val="24"/>
          <w:lang w:val="en-US"/>
        </w:rPr>
        <w:t>(</w:t>
      </w:r>
      <w:proofErr w:type="spellStart"/>
      <w:r w:rsidRPr="00E83059">
        <w:rPr>
          <w:sz w:val="24"/>
          <w:szCs w:val="24"/>
          <w:lang w:val="en-US"/>
        </w:rPr>
        <w:t>i</w:t>
      </w:r>
      <w:proofErr w:type="spellEnd"/>
      <w:r w:rsidRPr="00E83059">
        <w:rPr>
          <w:sz w:val="24"/>
          <w:szCs w:val="24"/>
          <w:lang w:val="en-US"/>
        </w:rPr>
        <w:t>));</w:t>
      </w:r>
    </w:p>
    <w:p w14:paraId="3E8F2C5F" w14:textId="0A3FF8AE" w:rsidR="00E83059" w:rsidRPr="00E83059" w:rsidRDefault="00E83059" w:rsidP="00E83059">
      <w:pPr>
        <w:rPr>
          <w:sz w:val="24"/>
          <w:szCs w:val="24"/>
        </w:rPr>
      </w:pPr>
      <w:r w:rsidRPr="00E83059">
        <w:rPr>
          <w:sz w:val="24"/>
          <w:szCs w:val="24"/>
          <w:lang w:val="en-US"/>
        </w:rPr>
        <w:t xml:space="preserve">    </w:t>
      </w:r>
      <w:r w:rsidRPr="00E83059">
        <w:rPr>
          <w:sz w:val="24"/>
          <w:szCs w:val="24"/>
        </w:rPr>
        <w:t>}</w:t>
      </w:r>
    </w:p>
    <w:p w14:paraId="3CB81044" w14:textId="5333D5FF" w:rsidR="00C143BC" w:rsidRPr="00E83059" w:rsidRDefault="00E83059" w:rsidP="00E83059">
      <w:pPr>
        <w:rPr>
          <w:sz w:val="24"/>
          <w:szCs w:val="24"/>
        </w:rPr>
      </w:pPr>
      <w:r w:rsidRPr="00E83059">
        <w:rPr>
          <w:sz w:val="24"/>
          <w:szCs w:val="24"/>
        </w:rPr>
        <w:t xml:space="preserve">    </w:t>
      </w:r>
      <w:proofErr w:type="spellStart"/>
      <w:r w:rsidRPr="00E83059">
        <w:rPr>
          <w:sz w:val="24"/>
          <w:szCs w:val="24"/>
        </w:rPr>
        <w:t>TeacherGrid.ItemsSource</w:t>
      </w:r>
      <w:proofErr w:type="spellEnd"/>
      <w:r w:rsidRPr="00E83059">
        <w:rPr>
          <w:sz w:val="24"/>
          <w:szCs w:val="24"/>
        </w:rPr>
        <w:t xml:space="preserve"> = </w:t>
      </w:r>
      <w:proofErr w:type="spellStart"/>
      <w:r w:rsidRPr="00E83059">
        <w:rPr>
          <w:sz w:val="24"/>
          <w:szCs w:val="24"/>
        </w:rPr>
        <w:t>list</w:t>
      </w:r>
      <w:proofErr w:type="spellEnd"/>
      <w:r w:rsidRPr="00E83059">
        <w:rPr>
          <w:sz w:val="24"/>
          <w:szCs w:val="24"/>
        </w:rPr>
        <w:t>; // Обновляем источник данных таблицы, показывая все данные;}</w:t>
      </w:r>
    </w:p>
    <w:p w14:paraId="672A673E" w14:textId="77777777" w:rsidR="00C143BC" w:rsidRPr="002B7F83" w:rsidRDefault="00C143BC" w:rsidP="00C143BC">
      <w:r>
        <w:t>Все остальные функции представлены в приложении А.</w:t>
      </w:r>
    </w:p>
    <w:p w14:paraId="1E097512" w14:textId="507D3A93" w:rsidR="005F2D5A" w:rsidRDefault="005F2D5A" w:rsidP="00E83059">
      <w:pPr>
        <w:pStyle w:val="2"/>
        <w:spacing w:after="560"/>
        <w:ind w:left="-142"/>
      </w:pPr>
      <w:bookmarkStart w:id="118" w:name="_Toc196203068"/>
      <w:bookmarkStart w:id="119" w:name="_Toc196203088"/>
      <w:bookmarkStart w:id="120" w:name="_Toc196203369"/>
      <w:bookmarkStart w:id="121" w:name="_Toc196203437"/>
      <w:bookmarkStart w:id="122" w:name="_Toc196203463"/>
      <w:bookmarkStart w:id="123" w:name="_Toc196203858"/>
      <w:bookmarkStart w:id="124" w:name="_Toc196289820"/>
      <w:bookmarkStart w:id="125" w:name="_Toc196290030"/>
      <w:bookmarkStart w:id="126" w:name="_Toc199161131"/>
      <w:r>
        <w:lastRenderedPageBreak/>
        <w:t>Входные и выходные данные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 w14:paraId="7513D4F6" w14:textId="00D875C7" w:rsidR="00A43A9D" w:rsidRDefault="00A43A9D" w:rsidP="00A43A9D">
      <w:r>
        <w:t>В качестве входных данных приложение принимает введённые вручную номер и дату протокола заседания цикловой комиссии.</w:t>
      </w:r>
    </w:p>
    <w:p w14:paraId="14DDCA58" w14:textId="77777777" w:rsidR="00A43A9D" w:rsidRDefault="00A43A9D" w:rsidP="00A43A9D">
      <w:r>
        <w:t>В качестве выходных данных выступает отчёт, который имеет следующую структуру:</w:t>
      </w:r>
    </w:p>
    <w:p w14:paraId="1BA857E1" w14:textId="7BE65638" w:rsidR="00A43A9D" w:rsidRDefault="00A43A9D" w:rsidP="00A43A9D">
      <w:pPr>
        <w:pStyle w:val="ad"/>
        <w:numPr>
          <w:ilvl w:val="0"/>
          <w:numId w:val="21"/>
        </w:numPr>
      </w:pPr>
      <w:r>
        <w:t>заголовок, в котором указано наименование учреждения</w:t>
      </w:r>
      <w:r w:rsidRPr="001F5947">
        <w:t>;</w:t>
      </w:r>
    </w:p>
    <w:p w14:paraId="24401846" w14:textId="44ED9482" w:rsidR="00A43A9D" w:rsidRDefault="00A43A9D" w:rsidP="00A43A9D">
      <w:pPr>
        <w:pStyle w:val="ad"/>
        <w:numPr>
          <w:ilvl w:val="0"/>
          <w:numId w:val="21"/>
        </w:numPr>
      </w:pPr>
      <w:r>
        <w:t>название документа, номер и дата заседания</w:t>
      </w:r>
      <w:r w:rsidRPr="001F5947">
        <w:t>;</w:t>
      </w:r>
    </w:p>
    <w:p w14:paraId="49EFFE7C" w14:textId="4F677A55" w:rsidR="00A43A9D" w:rsidRPr="0034312E" w:rsidRDefault="0034312E" w:rsidP="00A43A9D">
      <w:pPr>
        <w:pStyle w:val="ad"/>
        <w:numPr>
          <w:ilvl w:val="0"/>
          <w:numId w:val="21"/>
        </w:numPr>
      </w:pPr>
      <w:r>
        <w:t>состав цикловой комиссии</w:t>
      </w:r>
      <w:r>
        <w:rPr>
          <w:lang w:val="en-US"/>
        </w:rPr>
        <w:t>;</w:t>
      </w:r>
    </w:p>
    <w:p w14:paraId="4FCCEA97" w14:textId="33709DFE" w:rsidR="0034312E" w:rsidRPr="0034312E" w:rsidRDefault="0034312E" w:rsidP="00A43A9D">
      <w:pPr>
        <w:pStyle w:val="ad"/>
        <w:numPr>
          <w:ilvl w:val="0"/>
          <w:numId w:val="21"/>
        </w:numPr>
      </w:pPr>
      <w:r>
        <w:t>повестка дня</w:t>
      </w:r>
      <w:r>
        <w:rPr>
          <w:lang w:val="en-US"/>
        </w:rPr>
        <w:t>;</w:t>
      </w:r>
    </w:p>
    <w:p w14:paraId="133F4155" w14:textId="456BD6C2" w:rsidR="0034312E" w:rsidRPr="001F5947" w:rsidRDefault="0034312E" w:rsidP="0034312E">
      <w:pPr>
        <w:pStyle w:val="ad"/>
        <w:numPr>
          <w:ilvl w:val="0"/>
          <w:numId w:val="21"/>
        </w:numPr>
      </w:pPr>
      <w:r>
        <w:t>основные разделы протокола.</w:t>
      </w:r>
    </w:p>
    <w:p w14:paraId="77A1C160" w14:textId="1702B8B6" w:rsidR="00E83059" w:rsidRPr="00E83059" w:rsidRDefault="00A43A9D" w:rsidP="00A43A9D">
      <w:r>
        <w:t>Пример такого отчёта представлен в приложении Б на рисунке Б.1.</w:t>
      </w:r>
    </w:p>
    <w:p w14:paraId="0C5D77D4" w14:textId="1EB7B4C6" w:rsidR="005F2D5A" w:rsidRDefault="005F2D5A" w:rsidP="0034312E">
      <w:pPr>
        <w:pStyle w:val="2"/>
        <w:spacing w:before="280" w:after="560"/>
        <w:ind w:left="-142"/>
      </w:pPr>
      <w:bookmarkStart w:id="127" w:name="_Toc196203069"/>
      <w:bookmarkStart w:id="128" w:name="_Toc196203089"/>
      <w:bookmarkStart w:id="129" w:name="_Toc196203370"/>
      <w:bookmarkStart w:id="130" w:name="_Toc196203438"/>
      <w:bookmarkStart w:id="131" w:name="_Toc196203464"/>
      <w:bookmarkStart w:id="132" w:name="_Toc196203859"/>
      <w:bookmarkStart w:id="133" w:name="_Toc196289821"/>
      <w:bookmarkStart w:id="134" w:name="_Toc196290031"/>
      <w:bookmarkStart w:id="135" w:name="_Toc199161132"/>
      <w:r>
        <w:t>Функциональное тестирование</w:t>
      </w:r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</w:p>
    <w:p w14:paraId="6F2AE23A" w14:textId="77777777" w:rsidR="0034312E" w:rsidRDefault="0034312E" w:rsidP="0034312E">
      <w:r>
        <w:t>Функциональное тестирование играет ключевую роль в обеспечении качества программного обеспечения, проверяя его соответствие заявленным требованиям. Оно проводится для выявления ошибок в работе системы, тестирования ее бизнес-логики, оценки удобства взаимодействия с пользователем и гарантии стабильности перед внедрением. В ходе функционального тестирования проверяются основные функции приложения, его корректность при обработке данных, взаимодействие модулей и реакция на некорректные входные данные.</w:t>
      </w:r>
    </w:p>
    <w:p w14:paraId="5B35BF3F" w14:textId="74E3DE6C" w:rsidR="0034312E" w:rsidRDefault="0034312E" w:rsidP="0034312E">
      <w:r>
        <w:t>Для проверки корректности работы приложения были разработаны тест-кейсы, которые представлены в таблице 3.4.</w:t>
      </w:r>
    </w:p>
    <w:p w14:paraId="16C6BD39" w14:textId="0BEAFD34" w:rsidR="0034312E" w:rsidRDefault="0034312E" w:rsidP="0034312E">
      <w:pPr>
        <w:pStyle w:val="af1"/>
      </w:pPr>
      <w:r>
        <w:t>Таблица 3.</w:t>
      </w:r>
      <w:r w:rsidR="003E59DE">
        <w:rPr>
          <w:lang w:val="en-US"/>
        </w:rPr>
        <w:t>4</w:t>
      </w:r>
      <w:r>
        <w:t xml:space="preserve"> – Тест-кейсы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2127"/>
        <w:gridCol w:w="2551"/>
        <w:gridCol w:w="1843"/>
        <w:gridCol w:w="1695"/>
      </w:tblGrid>
      <w:tr w:rsidR="0034312E" w14:paraId="46F49689" w14:textId="77777777" w:rsidTr="00055B0E">
        <w:tc>
          <w:tcPr>
            <w:tcW w:w="1129" w:type="dxa"/>
            <w:tcBorders>
              <w:bottom w:val="single" w:sz="4" w:space="0" w:color="auto"/>
            </w:tcBorders>
            <w:vAlign w:val="center"/>
          </w:tcPr>
          <w:p w14:paraId="6155EE60" w14:textId="77777777" w:rsidR="0034312E" w:rsidRPr="00AC497B" w:rsidRDefault="0034312E" w:rsidP="00055B0E">
            <w:pPr>
              <w:pStyle w:val="ab"/>
            </w:pPr>
            <w:r>
              <w:t>Номер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vAlign w:val="center"/>
          </w:tcPr>
          <w:p w14:paraId="38A6BB55" w14:textId="77777777" w:rsidR="0034312E" w:rsidRDefault="0034312E" w:rsidP="00055B0E">
            <w:pPr>
              <w:pStyle w:val="ab"/>
            </w:pPr>
            <w:r>
              <w:t>Описание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vAlign w:val="center"/>
          </w:tcPr>
          <w:p w14:paraId="6F6D7947" w14:textId="77777777" w:rsidR="0034312E" w:rsidRDefault="0034312E" w:rsidP="00055B0E">
            <w:pPr>
              <w:pStyle w:val="ab"/>
            </w:pPr>
            <w:r>
              <w:t>Шаги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55D28AFC" w14:textId="77777777" w:rsidR="0034312E" w:rsidRDefault="0034312E" w:rsidP="00055B0E">
            <w:pPr>
              <w:pStyle w:val="ab"/>
            </w:pPr>
            <w:r>
              <w:t>Ожидаемый результат</w:t>
            </w:r>
          </w:p>
        </w:tc>
        <w:tc>
          <w:tcPr>
            <w:tcW w:w="1695" w:type="dxa"/>
            <w:tcBorders>
              <w:bottom w:val="single" w:sz="4" w:space="0" w:color="auto"/>
            </w:tcBorders>
          </w:tcPr>
          <w:p w14:paraId="092AB87F" w14:textId="77777777" w:rsidR="0034312E" w:rsidRDefault="0034312E" w:rsidP="00055B0E">
            <w:pPr>
              <w:pStyle w:val="ab"/>
            </w:pPr>
            <w:r>
              <w:t>Фактический результат</w:t>
            </w:r>
          </w:p>
        </w:tc>
      </w:tr>
      <w:tr w:rsidR="0034312E" w14:paraId="7EBD43D6" w14:textId="77777777" w:rsidTr="00055B0E">
        <w:tc>
          <w:tcPr>
            <w:tcW w:w="1129" w:type="dxa"/>
            <w:tcBorders>
              <w:bottom w:val="nil"/>
            </w:tcBorders>
            <w:vAlign w:val="center"/>
          </w:tcPr>
          <w:p w14:paraId="303FDAAA" w14:textId="77777777" w:rsidR="0034312E" w:rsidRDefault="0034312E" w:rsidP="00055B0E">
            <w:pPr>
              <w:pStyle w:val="ab"/>
            </w:pPr>
            <w:r>
              <w:t>Т1</w:t>
            </w:r>
          </w:p>
        </w:tc>
        <w:tc>
          <w:tcPr>
            <w:tcW w:w="2127" w:type="dxa"/>
            <w:tcBorders>
              <w:bottom w:val="nil"/>
            </w:tcBorders>
            <w:vAlign w:val="center"/>
          </w:tcPr>
          <w:p w14:paraId="1CB47DE2" w14:textId="79C7E062" w:rsidR="0034312E" w:rsidRPr="009A78A9" w:rsidRDefault="0034312E" w:rsidP="00055B0E">
            <w:pPr>
              <w:pStyle w:val="a9"/>
            </w:pPr>
            <w:r>
              <w:t>Проверка добавления преподавателей</w:t>
            </w:r>
          </w:p>
        </w:tc>
        <w:tc>
          <w:tcPr>
            <w:tcW w:w="2551" w:type="dxa"/>
            <w:tcBorders>
              <w:bottom w:val="nil"/>
            </w:tcBorders>
          </w:tcPr>
          <w:p w14:paraId="534DFD93" w14:textId="77777777" w:rsidR="0034312E" w:rsidRPr="009A78A9" w:rsidRDefault="0034312E" w:rsidP="0034312E">
            <w:pPr>
              <w:pStyle w:val="a9"/>
              <w:numPr>
                <w:ilvl w:val="0"/>
                <w:numId w:val="22"/>
              </w:numPr>
            </w:pPr>
            <w:r>
              <w:t>Открыть приложение</w:t>
            </w:r>
            <w:r>
              <w:rPr>
                <w:lang w:val="en-US"/>
              </w:rPr>
              <w:t>;</w:t>
            </w:r>
          </w:p>
          <w:p w14:paraId="637A1AB4" w14:textId="4AD8CC15" w:rsidR="0034312E" w:rsidRPr="009A78A9" w:rsidRDefault="0034312E" w:rsidP="0034312E">
            <w:pPr>
              <w:pStyle w:val="a9"/>
              <w:numPr>
                <w:ilvl w:val="0"/>
                <w:numId w:val="22"/>
              </w:numPr>
            </w:pPr>
            <w:r>
              <w:t>Ввести пароль «13022007»</w:t>
            </w:r>
            <w:r>
              <w:rPr>
                <w:lang w:val="en-US"/>
              </w:rPr>
              <w:t>;</w:t>
            </w:r>
          </w:p>
          <w:p w14:paraId="3833ABEF" w14:textId="77777777" w:rsidR="003E59DE" w:rsidRPr="002B7B29" w:rsidRDefault="003E59DE" w:rsidP="003E59DE">
            <w:pPr>
              <w:pStyle w:val="a9"/>
              <w:numPr>
                <w:ilvl w:val="0"/>
                <w:numId w:val="22"/>
              </w:numPr>
            </w:pPr>
            <w:r>
              <w:t>Нажать на кнопку «Войти»</w:t>
            </w:r>
            <w:r>
              <w:rPr>
                <w:lang w:val="en-US"/>
              </w:rPr>
              <w:t>;</w:t>
            </w:r>
          </w:p>
          <w:p w14:paraId="3157CDA3" w14:textId="77777777" w:rsidR="003E59DE" w:rsidRPr="002B7B29" w:rsidRDefault="003E59DE" w:rsidP="003E59DE">
            <w:pPr>
              <w:pStyle w:val="a9"/>
              <w:numPr>
                <w:ilvl w:val="0"/>
                <w:numId w:val="22"/>
              </w:numPr>
            </w:pPr>
            <w:r>
              <w:t>Нажать на кнопку «Преподаватели»</w:t>
            </w:r>
            <w:r>
              <w:rPr>
                <w:lang w:val="en-US"/>
              </w:rPr>
              <w:t>;</w:t>
            </w:r>
          </w:p>
          <w:p w14:paraId="1078A994" w14:textId="77777777" w:rsidR="003E59DE" w:rsidRPr="002B7B29" w:rsidRDefault="003E59DE" w:rsidP="003E59DE">
            <w:pPr>
              <w:pStyle w:val="a9"/>
              <w:numPr>
                <w:ilvl w:val="0"/>
                <w:numId w:val="22"/>
              </w:numPr>
            </w:pPr>
            <w:r>
              <w:t>Нажать на кнопку «Добавить»</w:t>
            </w:r>
            <w:r>
              <w:rPr>
                <w:lang w:val="en-US"/>
              </w:rPr>
              <w:t>;</w:t>
            </w:r>
          </w:p>
          <w:p w14:paraId="000E518F" w14:textId="77777777" w:rsidR="003E59DE" w:rsidRDefault="003E59DE" w:rsidP="003E59DE">
            <w:pPr>
              <w:pStyle w:val="a9"/>
              <w:numPr>
                <w:ilvl w:val="0"/>
                <w:numId w:val="22"/>
              </w:numPr>
            </w:pPr>
            <w:r>
              <w:t>Ввести фамилию и инициалы преподавателя в поле для ввода</w:t>
            </w:r>
            <w:r w:rsidRPr="003E59DE">
              <w:t>;</w:t>
            </w:r>
          </w:p>
          <w:p w14:paraId="0873F429" w14:textId="09E714F7" w:rsidR="0034312E" w:rsidRPr="00AC497B" w:rsidRDefault="003E59DE" w:rsidP="003E59DE">
            <w:pPr>
              <w:pStyle w:val="a9"/>
              <w:numPr>
                <w:ilvl w:val="0"/>
                <w:numId w:val="22"/>
              </w:numPr>
            </w:pPr>
            <w:r>
              <w:t>Нажать на кнопку «Добавить»</w:t>
            </w:r>
            <w:r>
              <w:rPr>
                <w:lang w:val="en-US"/>
              </w:rPr>
              <w:t>;</w:t>
            </w:r>
          </w:p>
        </w:tc>
        <w:tc>
          <w:tcPr>
            <w:tcW w:w="1843" w:type="dxa"/>
            <w:tcBorders>
              <w:bottom w:val="nil"/>
            </w:tcBorders>
            <w:vAlign w:val="center"/>
          </w:tcPr>
          <w:p w14:paraId="636A7E2B" w14:textId="02847050" w:rsidR="0034312E" w:rsidRPr="00AA7C48" w:rsidRDefault="003E59DE" w:rsidP="00055B0E">
            <w:pPr>
              <w:pStyle w:val="a9"/>
            </w:pPr>
            <w:r>
              <w:t xml:space="preserve">Приложение должно добавить преподавателя </w:t>
            </w:r>
            <w:r w:rsidR="0034312E">
              <w:t>и отобразить его в таблице</w:t>
            </w:r>
          </w:p>
        </w:tc>
        <w:tc>
          <w:tcPr>
            <w:tcW w:w="1695" w:type="dxa"/>
            <w:tcBorders>
              <w:bottom w:val="nil"/>
            </w:tcBorders>
            <w:vAlign w:val="center"/>
          </w:tcPr>
          <w:p w14:paraId="07771715" w14:textId="77777777" w:rsidR="0034312E" w:rsidRDefault="0034312E" w:rsidP="00055B0E">
            <w:pPr>
              <w:pStyle w:val="a9"/>
            </w:pPr>
            <w:r>
              <w:t>Соответствует ожидаемому</w:t>
            </w:r>
            <w:r w:rsidRPr="00B61265">
              <w:t>,</w:t>
            </w:r>
            <w:r>
              <w:t xml:space="preserve"> представлен в приложении В на рисунке В.1</w:t>
            </w:r>
          </w:p>
        </w:tc>
      </w:tr>
    </w:tbl>
    <w:p w14:paraId="3DE06653" w14:textId="19284033" w:rsidR="0034312E" w:rsidRPr="003E59DE" w:rsidRDefault="0034312E" w:rsidP="0034312E">
      <w:pPr>
        <w:pStyle w:val="af1"/>
        <w:rPr>
          <w:lang w:val="en-US"/>
        </w:rPr>
      </w:pPr>
      <w:r>
        <w:lastRenderedPageBreak/>
        <w:t>Продолжение таблицы 3.</w:t>
      </w:r>
      <w:r w:rsidR="003E59DE">
        <w:rPr>
          <w:lang w:val="en-US"/>
        </w:rPr>
        <w:t>4</w:t>
      </w:r>
    </w:p>
    <w:tbl>
      <w:tblPr>
        <w:tblStyle w:val="af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2127"/>
        <w:gridCol w:w="2551"/>
        <w:gridCol w:w="1843"/>
        <w:gridCol w:w="1695"/>
      </w:tblGrid>
      <w:tr w:rsidR="0034312E" w14:paraId="15E5A27A" w14:textId="77777777" w:rsidTr="00430C5E">
        <w:tc>
          <w:tcPr>
            <w:tcW w:w="1129" w:type="dxa"/>
            <w:tcBorders>
              <w:bottom w:val="nil"/>
            </w:tcBorders>
            <w:vAlign w:val="center"/>
          </w:tcPr>
          <w:p w14:paraId="64C2421C" w14:textId="77777777" w:rsidR="0034312E" w:rsidRDefault="0034312E" w:rsidP="00430C5E">
            <w:pPr>
              <w:pStyle w:val="ab"/>
            </w:pPr>
            <w:r>
              <w:t>Номер</w:t>
            </w:r>
          </w:p>
        </w:tc>
        <w:tc>
          <w:tcPr>
            <w:tcW w:w="2127" w:type="dxa"/>
            <w:tcBorders>
              <w:bottom w:val="nil"/>
            </w:tcBorders>
            <w:vAlign w:val="center"/>
          </w:tcPr>
          <w:p w14:paraId="0B6F22B6" w14:textId="77777777" w:rsidR="0034312E" w:rsidRDefault="0034312E" w:rsidP="00430C5E">
            <w:pPr>
              <w:pStyle w:val="ab"/>
            </w:pPr>
            <w:r>
              <w:t>Описание</w:t>
            </w:r>
          </w:p>
        </w:tc>
        <w:tc>
          <w:tcPr>
            <w:tcW w:w="2551" w:type="dxa"/>
            <w:tcBorders>
              <w:bottom w:val="nil"/>
            </w:tcBorders>
            <w:vAlign w:val="center"/>
          </w:tcPr>
          <w:p w14:paraId="4193613B" w14:textId="77777777" w:rsidR="0034312E" w:rsidRDefault="0034312E" w:rsidP="00430C5E">
            <w:pPr>
              <w:pStyle w:val="ab"/>
            </w:pPr>
            <w:r>
              <w:t>Шаги</w:t>
            </w:r>
          </w:p>
        </w:tc>
        <w:tc>
          <w:tcPr>
            <w:tcW w:w="1843" w:type="dxa"/>
            <w:tcBorders>
              <w:bottom w:val="nil"/>
            </w:tcBorders>
          </w:tcPr>
          <w:p w14:paraId="4E05E85A" w14:textId="77777777" w:rsidR="0034312E" w:rsidRDefault="0034312E" w:rsidP="00430C5E">
            <w:pPr>
              <w:pStyle w:val="ab"/>
            </w:pPr>
            <w:r>
              <w:t>Ожидаемый результат</w:t>
            </w:r>
          </w:p>
        </w:tc>
        <w:tc>
          <w:tcPr>
            <w:tcW w:w="1695" w:type="dxa"/>
            <w:tcBorders>
              <w:bottom w:val="nil"/>
            </w:tcBorders>
          </w:tcPr>
          <w:p w14:paraId="53AFAF51" w14:textId="77777777" w:rsidR="0034312E" w:rsidRDefault="0034312E" w:rsidP="00430C5E">
            <w:pPr>
              <w:pStyle w:val="ab"/>
            </w:pPr>
            <w:r>
              <w:t>Фактический результат</w:t>
            </w:r>
          </w:p>
        </w:tc>
      </w:tr>
      <w:tr w:rsidR="0034312E" w14:paraId="6525FCBC" w14:textId="77777777" w:rsidTr="00430C5E">
        <w:tc>
          <w:tcPr>
            <w:tcW w:w="1129" w:type="dxa"/>
            <w:tcBorders>
              <w:bottom w:val="nil"/>
            </w:tcBorders>
            <w:vAlign w:val="center"/>
          </w:tcPr>
          <w:p w14:paraId="738A6AEB" w14:textId="77777777" w:rsidR="0034312E" w:rsidRDefault="0034312E" w:rsidP="00430C5E">
            <w:pPr>
              <w:pStyle w:val="ab"/>
            </w:pPr>
            <w:r>
              <w:t>Т2</w:t>
            </w:r>
          </w:p>
        </w:tc>
        <w:tc>
          <w:tcPr>
            <w:tcW w:w="2127" w:type="dxa"/>
            <w:tcBorders>
              <w:bottom w:val="nil"/>
            </w:tcBorders>
            <w:vAlign w:val="center"/>
          </w:tcPr>
          <w:p w14:paraId="2034AB7D" w14:textId="265B406A" w:rsidR="0034312E" w:rsidRDefault="0034312E" w:rsidP="00430C5E">
            <w:pPr>
              <w:pStyle w:val="a9"/>
            </w:pPr>
            <w:r>
              <w:t xml:space="preserve">Проверка </w:t>
            </w:r>
            <w:r w:rsidR="003E59DE">
              <w:t>фильтрации преподавателей</w:t>
            </w:r>
          </w:p>
        </w:tc>
        <w:tc>
          <w:tcPr>
            <w:tcW w:w="2551" w:type="dxa"/>
            <w:tcBorders>
              <w:bottom w:val="nil"/>
            </w:tcBorders>
          </w:tcPr>
          <w:p w14:paraId="056B2A98" w14:textId="77777777" w:rsidR="003E59DE" w:rsidRPr="009A78A9" w:rsidRDefault="003E59DE" w:rsidP="00430C5E">
            <w:pPr>
              <w:pStyle w:val="a9"/>
              <w:numPr>
                <w:ilvl w:val="0"/>
                <w:numId w:val="26"/>
              </w:numPr>
            </w:pPr>
            <w:r>
              <w:t>Открыть приложение</w:t>
            </w:r>
            <w:r>
              <w:rPr>
                <w:lang w:val="en-US"/>
              </w:rPr>
              <w:t>;</w:t>
            </w:r>
          </w:p>
          <w:p w14:paraId="7B4DC3A9" w14:textId="77777777" w:rsidR="003E59DE" w:rsidRPr="009A78A9" w:rsidRDefault="003E59DE" w:rsidP="00430C5E">
            <w:pPr>
              <w:pStyle w:val="a9"/>
              <w:numPr>
                <w:ilvl w:val="0"/>
                <w:numId w:val="26"/>
              </w:numPr>
            </w:pPr>
            <w:r>
              <w:t>Ввести пароль «13022007»</w:t>
            </w:r>
            <w:r>
              <w:rPr>
                <w:lang w:val="en-US"/>
              </w:rPr>
              <w:t>;</w:t>
            </w:r>
          </w:p>
          <w:p w14:paraId="71581E4E" w14:textId="77777777" w:rsidR="003E59DE" w:rsidRPr="002B7B29" w:rsidRDefault="003E59DE" w:rsidP="00430C5E">
            <w:pPr>
              <w:pStyle w:val="a9"/>
              <w:numPr>
                <w:ilvl w:val="0"/>
                <w:numId w:val="26"/>
              </w:numPr>
            </w:pPr>
            <w:r>
              <w:t>Нажать на кнопку «Войти»</w:t>
            </w:r>
            <w:r>
              <w:rPr>
                <w:lang w:val="en-US"/>
              </w:rPr>
              <w:t>;</w:t>
            </w:r>
          </w:p>
          <w:p w14:paraId="00938859" w14:textId="3AC3441A" w:rsidR="003E59DE" w:rsidRDefault="003E59DE" w:rsidP="00430C5E">
            <w:pPr>
              <w:pStyle w:val="a9"/>
              <w:numPr>
                <w:ilvl w:val="0"/>
                <w:numId w:val="26"/>
              </w:numPr>
            </w:pPr>
            <w:r>
              <w:t>Выбрать необходимое ФИО в поле выбора;</w:t>
            </w:r>
          </w:p>
          <w:p w14:paraId="56503276" w14:textId="6E1CA37B" w:rsidR="0034312E" w:rsidRDefault="0034312E" w:rsidP="00430C5E">
            <w:pPr>
              <w:pStyle w:val="a9"/>
              <w:numPr>
                <w:ilvl w:val="0"/>
                <w:numId w:val="26"/>
              </w:numPr>
            </w:pPr>
            <w:r>
              <w:t>Нажать на кнопку «</w:t>
            </w:r>
            <w:r w:rsidR="003E59DE">
              <w:t>Применить</w:t>
            </w:r>
            <w:r>
              <w:t>»</w:t>
            </w:r>
            <w:r w:rsidR="003E59DE">
              <w:t>.</w:t>
            </w:r>
          </w:p>
        </w:tc>
        <w:tc>
          <w:tcPr>
            <w:tcW w:w="1843" w:type="dxa"/>
            <w:tcBorders>
              <w:bottom w:val="nil"/>
            </w:tcBorders>
            <w:vAlign w:val="center"/>
          </w:tcPr>
          <w:p w14:paraId="5DACCD9B" w14:textId="79BF0B1B" w:rsidR="0034312E" w:rsidRDefault="0034312E" w:rsidP="00430C5E">
            <w:pPr>
              <w:pStyle w:val="a9"/>
            </w:pPr>
            <w:r>
              <w:t xml:space="preserve">Приложение должно </w:t>
            </w:r>
            <w:r w:rsidR="003E59DE">
              <w:t>отобразить отфильтрованную таблицу преподавателей с их предметами</w:t>
            </w:r>
          </w:p>
        </w:tc>
        <w:tc>
          <w:tcPr>
            <w:tcW w:w="1695" w:type="dxa"/>
            <w:tcBorders>
              <w:bottom w:val="nil"/>
            </w:tcBorders>
            <w:vAlign w:val="center"/>
          </w:tcPr>
          <w:p w14:paraId="49588CFF" w14:textId="77777777" w:rsidR="0034312E" w:rsidRDefault="0034312E" w:rsidP="00430C5E">
            <w:pPr>
              <w:pStyle w:val="a9"/>
            </w:pPr>
            <w:r>
              <w:t>Соответствует ожидаемому</w:t>
            </w:r>
            <w:r w:rsidRPr="00B61265">
              <w:t>,</w:t>
            </w:r>
            <w:r>
              <w:t xml:space="preserve"> представлен в приложении В на рисунке В.2</w:t>
            </w:r>
          </w:p>
        </w:tc>
      </w:tr>
      <w:tr w:rsidR="0034312E" w14:paraId="66D15EDD" w14:textId="77777777" w:rsidTr="00430C5E">
        <w:tc>
          <w:tcPr>
            <w:tcW w:w="1129" w:type="dxa"/>
            <w:tcBorders>
              <w:bottom w:val="single" w:sz="4" w:space="0" w:color="auto"/>
            </w:tcBorders>
            <w:vAlign w:val="center"/>
          </w:tcPr>
          <w:p w14:paraId="3E60BD18" w14:textId="77777777" w:rsidR="0034312E" w:rsidRDefault="0034312E" w:rsidP="00430C5E">
            <w:pPr>
              <w:pStyle w:val="ab"/>
            </w:pPr>
            <w:r>
              <w:t>Т3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vAlign w:val="center"/>
          </w:tcPr>
          <w:p w14:paraId="20430FB9" w14:textId="5593254D" w:rsidR="0034312E" w:rsidRDefault="0034312E" w:rsidP="00430C5E">
            <w:pPr>
              <w:pStyle w:val="a9"/>
            </w:pPr>
            <w:r>
              <w:t xml:space="preserve">Проверка </w:t>
            </w:r>
            <w:r w:rsidR="003E59DE">
              <w:t>фильтрации без выбора преподавателя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6125C366" w14:textId="77777777" w:rsidR="003E59DE" w:rsidRPr="009A78A9" w:rsidRDefault="003E59DE" w:rsidP="00430C5E">
            <w:pPr>
              <w:pStyle w:val="a9"/>
              <w:numPr>
                <w:ilvl w:val="0"/>
                <w:numId w:val="27"/>
              </w:numPr>
            </w:pPr>
            <w:r>
              <w:t>Открыть приложение</w:t>
            </w:r>
            <w:r>
              <w:rPr>
                <w:lang w:val="en-US"/>
              </w:rPr>
              <w:t>;</w:t>
            </w:r>
          </w:p>
          <w:p w14:paraId="00C60A9B" w14:textId="77777777" w:rsidR="003E59DE" w:rsidRPr="009A78A9" w:rsidRDefault="003E59DE" w:rsidP="00430C5E">
            <w:pPr>
              <w:pStyle w:val="a9"/>
              <w:numPr>
                <w:ilvl w:val="0"/>
                <w:numId w:val="27"/>
              </w:numPr>
            </w:pPr>
            <w:r>
              <w:t>Ввести пароль «13022007»</w:t>
            </w:r>
            <w:r>
              <w:rPr>
                <w:lang w:val="en-US"/>
              </w:rPr>
              <w:t>;</w:t>
            </w:r>
          </w:p>
          <w:p w14:paraId="14F5104C" w14:textId="55FACF21" w:rsidR="003E59DE" w:rsidRDefault="003E59DE" w:rsidP="00430C5E">
            <w:pPr>
              <w:pStyle w:val="a9"/>
              <w:numPr>
                <w:ilvl w:val="0"/>
                <w:numId w:val="27"/>
              </w:numPr>
            </w:pPr>
            <w:r>
              <w:t>Нажать на кнопку «Войти»</w:t>
            </w:r>
            <w:r>
              <w:rPr>
                <w:lang w:val="en-US"/>
              </w:rPr>
              <w:t>;</w:t>
            </w:r>
          </w:p>
          <w:p w14:paraId="7C3E953D" w14:textId="05B09F87" w:rsidR="0034312E" w:rsidRPr="00AC497B" w:rsidRDefault="003E59DE" w:rsidP="00430C5E">
            <w:pPr>
              <w:pStyle w:val="a9"/>
              <w:numPr>
                <w:ilvl w:val="0"/>
                <w:numId w:val="27"/>
              </w:numPr>
            </w:pPr>
            <w:r>
              <w:t>Нажать на кнопку «Применить фильтр</w:t>
            </w:r>
            <w:r w:rsidR="0034312E">
              <w:t>»</w:t>
            </w:r>
            <w:r w:rsidR="005D19E8">
              <w:t>.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07F03C4D" w14:textId="69FE5FF1" w:rsidR="0034312E" w:rsidRDefault="0034312E" w:rsidP="00430C5E">
            <w:pPr>
              <w:pStyle w:val="a9"/>
            </w:pPr>
            <w:r>
              <w:t>Приложение д</w:t>
            </w:r>
            <w:r w:rsidR="005D19E8">
              <w:t>олжно оповестить об обязательном выборе преподавателя для фильтрации</w:t>
            </w:r>
          </w:p>
        </w:tc>
        <w:tc>
          <w:tcPr>
            <w:tcW w:w="1695" w:type="dxa"/>
            <w:tcBorders>
              <w:bottom w:val="single" w:sz="4" w:space="0" w:color="auto"/>
            </w:tcBorders>
            <w:vAlign w:val="center"/>
          </w:tcPr>
          <w:p w14:paraId="26460242" w14:textId="77777777" w:rsidR="0034312E" w:rsidRDefault="0034312E" w:rsidP="00430C5E">
            <w:pPr>
              <w:pStyle w:val="a9"/>
            </w:pPr>
            <w:r>
              <w:t>Соответствует ожидаемому</w:t>
            </w:r>
            <w:r w:rsidRPr="00F43764">
              <w:t>,</w:t>
            </w:r>
            <w:r>
              <w:t xml:space="preserve"> представлен в приложении В на рисунке В.3</w:t>
            </w:r>
          </w:p>
        </w:tc>
      </w:tr>
      <w:tr w:rsidR="0034312E" w14:paraId="194490E9" w14:textId="77777777" w:rsidTr="00430C5E">
        <w:tc>
          <w:tcPr>
            <w:tcW w:w="1129" w:type="dxa"/>
            <w:tcBorders>
              <w:bottom w:val="nil"/>
            </w:tcBorders>
            <w:vAlign w:val="center"/>
          </w:tcPr>
          <w:p w14:paraId="093129AB" w14:textId="77777777" w:rsidR="0034312E" w:rsidRDefault="0034312E" w:rsidP="00430C5E">
            <w:pPr>
              <w:pStyle w:val="ab"/>
            </w:pPr>
            <w:r>
              <w:t>Т4</w:t>
            </w:r>
          </w:p>
        </w:tc>
        <w:tc>
          <w:tcPr>
            <w:tcW w:w="2127" w:type="dxa"/>
            <w:tcBorders>
              <w:bottom w:val="nil"/>
            </w:tcBorders>
            <w:vAlign w:val="center"/>
          </w:tcPr>
          <w:p w14:paraId="3E182F62" w14:textId="49900B3A" w:rsidR="0034312E" w:rsidRDefault="0034312E" w:rsidP="00430C5E">
            <w:pPr>
              <w:pStyle w:val="a9"/>
            </w:pPr>
            <w:r>
              <w:t xml:space="preserve">Проверка </w:t>
            </w:r>
            <w:r w:rsidR="005D19E8">
              <w:t>выдачи заданий преподавателям</w:t>
            </w:r>
          </w:p>
        </w:tc>
        <w:tc>
          <w:tcPr>
            <w:tcW w:w="2551" w:type="dxa"/>
            <w:tcBorders>
              <w:bottom w:val="nil"/>
            </w:tcBorders>
          </w:tcPr>
          <w:p w14:paraId="0A5553B2" w14:textId="77777777" w:rsidR="005D19E8" w:rsidRPr="009A78A9" w:rsidRDefault="005D19E8" w:rsidP="00430C5E">
            <w:pPr>
              <w:pStyle w:val="a9"/>
              <w:numPr>
                <w:ilvl w:val="0"/>
                <w:numId w:val="23"/>
              </w:numPr>
            </w:pPr>
            <w:r>
              <w:t>Открыть приложение</w:t>
            </w:r>
            <w:r>
              <w:rPr>
                <w:lang w:val="en-US"/>
              </w:rPr>
              <w:t>;</w:t>
            </w:r>
          </w:p>
          <w:p w14:paraId="06789A7A" w14:textId="77777777" w:rsidR="005D19E8" w:rsidRPr="009A78A9" w:rsidRDefault="005D19E8" w:rsidP="00430C5E">
            <w:pPr>
              <w:pStyle w:val="a9"/>
              <w:numPr>
                <w:ilvl w:val="0"/>
                <w:numId w:val="23"/>
              </w:numPr>
            </w:pPr>
            <w:r>
              <w:t>Ввести пароль «13022007»</w:t>
            </w:r>
            <w:r>
              <w:rPr>
                <w:lang w:val="en-US"/>
              </w:rPr>
              <w:t>;</w:t>
            </w:r>
          </w:p>
          <w:p w14:paraId="5BCAE062" w14:textId="77777777" w:rsidR="005D19E8" w:rsidRDefault="005D19E8" w:rsidP="00430C5E">
            <w:pPr>
              <w:pStyle w:val="a9"/>
              <w:numPr>
                <w:ilvl w:val="0"/>
                <w:numId w:val="23"/>
              </w:numPr>
            </w:pPr>
            <w:r>
              <w:t>Нажать на кнопку «Войти»</w:t>
            </w:r>
            <w:r>
              <w:rPr>
                <w:lang w:val="en-US"/>
              </w:rPr>
              <w:t>;</w:t>
            </w:r>
          </w:p>
          <w:p w14:paraId="53E259EE" w14:textId="77777777" w:rsidR="0034312E" w:rsidRPr="005D19E8" w:rsidRDefault="0034312E" w:rsidP="00430C5E">
            <w:pPr>
              <w:pStyle w:val="a9"/>
              <w:numPr>
                <w:ilvl w:val="0"/>
                <w:numId w:val="23"/>
              </w:numPr>
            </w:pPr>
            <w:r>
              <w:t>Перейти на страницу «</w:t>
            </w:r>
            <w:r w:rsidR="005D19E8">
              <w:t>Задания</w:t>
            </w:r>
            <w:r>
              <w:t>»</w:t>
            </w:r>
            <w:r>
              <w:rPr>
                <w:lang w:val="en-US"/>
              </w:rPr>
              <w:t>;</w:t>
            </w:r>
          </w:p>
          <w:p w14:paraId="675206B1" w14:textId="08658BFE" w:rsidR="005D19E8" w:rsidRDefault="005D19E8" w:rsidP="00430C5E">
            <w:pPr>
              <w:pStyle w:val="a9"/>
              <w:numPr>
                <w:ilvl w:val="0"/>
                <w:numId w:val="23"/>
              </w:numPr>
            </w:pPr>
            <w:r>
              <w:t>Выбрать ФИО в поле выбора;</w:t>
            </w:r>
          </w:p>
          <w:p w14:paraId="50A51FD9" w14:textId="24F0205B" w:rsidR="005D19E8" w:rsidRDefault="005D19E8" w:rsidP="00430C5E">
            <w:pPr>
              <w:pStyle w:val="a9"/>
              <w:numPr>
                <w:ilvl w:val="0"/>
                <w:numId w:val="23"/>
              </w:numPr>
            </w:pPr>
            <w:r>
              <w:t>Ввести дату выдачи в поле даты;</w:t>
            </w:r>
          </w:p>
          <w:p w14:paraId="346C3D5E" w14:textId="67517E6F" w:rsidR="005D19E8" w:rsidRDefault="005D19E8" w:rsidP="00430C5E">
            <w:pPr>
              <w:pStyle w:val="a9"/>
              <w:numPr>
                <w:ilvl w:val="0"/>
                <w:numId w:val="23"/>
              </w:numPr>
            </w:pPr>
            <w:r>
              <w:t>Ввести срок сдачи во второе поле даты;</w:t>
            </w:r>
          </w:p>
          <w:p w14:paraId="494A5868" w14:textId="77777777" w:rsidR="005D19E8" w:rsidRDefault="005D19E8" w:rsidP="00430C5E">
            <w:pPr>
              <w:pStyle w:val="a9"/>
              <w:numPr>
                <w:ilvl w:val="0"/>
                <w:numId w:val="23"/>
              </w:numPr>
            </w:pPr>
            <w:r>
              <w:t>Ввести текст задания в поле ввода;</w:t>
            </w:r>
          </w:p>
          <w:p w14:paraId="1AB18C31" w14:textId="0A683A2C" w:rsidR="005D19E8" w:rsidRPr="000E3FDD" w:rsidRDefault="005D19E8" w:rsidP="00430C5E">
            <w:pPr>
              <w:pStyle w:val="a9"/>
              <w:numPr>
                <w:ilvl w:val="0"/>
                <w:numId w:val="23"/>
              </w:numPr>
            </w:pPr>
            <w:r>
              <w:t>Нажать на кнопку «Добавить».</w:t>
            </w:r>
          </w:p>
        </w:tc>
        <w:tc>
          <w:tcPr>
            <w:tcW w:w="1843" w:type="dxa"/>
            <w:tcBorders>
              <w:bottom w:val="nil"/>
            </w:tcBorders>
            <w:vAlign w:val="center"/>
          </w:tcPr>
          <w:p w14:paraId="285BF36B" w14:textId="0FD52F3D" w:rsidR="0034312E" w:rsidRDefault="0034312E" w:rsidP="00430C5E">
            <w:pPr>
              <w:pStyle w:val="a9"/>
            </w:pPr>
            <w:r>
              <w:t xml:space="preserve">Приложение должно </w:t>
            </w:r>
            <w:r w:rsidR="005D19E8">
              <w:t>отобразить созданное задание в таблице</w:t>
            </w:r>
          </w:p>
        </w:tc>
        <w:tc>
          <w:tcPr>
            <w:tcW w:w="1695" w:type="dxa"/>
            <w:tcBorders>
              <w:bottom w:val="nil"/>
            </w:tcBorders>
            <w:vAlign w:val="center"/>
          </w:tcPr>
          <w:p w14:paraId="6A960B83" w14:textId="77777777" w:rsidR="0034312E" w:rsidRDefault="0034312E" w:rsidP="00430C5E">
            <w:pPr>
              <w:pStyle w:val="a9"/>
            </w:pPr>
            <w:r>
              <w:t>Соответствует ожидаемому</w:t>
            </w:r>
            <w:r w:rsidRPr="00F43764">
              <w:t>,</w:t>
            </w:r>
            <w:r>
              <w:t xml:space="preserve"> представлен в приложении В на рисунке В.4</w:t>
            </w:r>
          </w:p>
        </w:tc>
      </w:tr>
      <w:tr w:rsidR="0034312E" w14:paraId="28C22CFB" w14:textId="77777777" w:rsidTr="00430C5E">
        <w:tc>
          <w:tcPr>
            <w:tcW w:w="1129" w:type="dxa"/>
            <w:tcBorders>
              <w:bottom w:val="nil"/>
            </w:tcBorders>
            <w:vAlign w:val="center"/>
          </w:tcPr>
          <w:p w14:paraId="7F494EC0" w14:textId="77777777" w:rsidR="0034312E" w:rsidRDefault="0034312E" w:rsidP="00430C5E">
            <w:pPr>
              <w:pStyle w:val="ab"/>
            </w:pPr>
            <w:r>
              <w:t>Т5</w:t>
            </w:r>
          </w:p>
        </w:tc>
        <w:tc>
          <w:tcPr>
            <w:tcW w:w="2127" w:type="dxa"/>
            <w:tcBorders>
              <w:bottom w:val="nil"/>
            </w:tcBorders>
            <w:vAlign w:val="center"/>
          </w:tcPr>
          <w:p w14:paraId="3A5F28B1" w14:textId="48D26D9F" w:rsidR="0034312E" w:rsidRDefault="00430C5E" w:rsidP="00430C5E">
            <w:pPr>
              <w:pStyle w:val="a9"/>
            </w:pPr>
            <w:r>
              <w:t>Проверка выдачи заданий преподавателям без ввода задания</w:t>
            </w:r>
          </w:p>
        </w:tc>
        <w:tc>
          <w:tcPr>
            <w:tcW w:w="2551" w:type="dxa"/>
            <w:tcBorders>
              <w:bottom w:val="nil"/>
            </w:tcBorders>
          </w:tcPr>
          <w:p w14:paraId="12B5A8EF" w14:textId="77777777" w:rsidR="00430C5E" w:rsidRPr="009A78A9" w:rsidRDefault="00430C5E" w:rsidP="00430C5E">
            <w:pPr>
              <w:pStyle w:val="a9"/>
              <w:numPr>
                <w:ilvl w:val="0"/>
                <w:numId w:val="28"/>
              </w:numPr>
            </w:pPr>
            <w:r>
              <w:t>Открыть приложение</w:t>
            </w:r>
            <w:r>
              <w:rPr>
                <w:lang w:val="en-US"/>
              </w:rPr>
              <w:t>;</w:t>
            </w:r>
          </w:p>
          <w:p w14:paraId="5E1E9FA1" w14:textId="77777777" w:rsidR="00430C5E" w:rsidRPr="009A78A9" w:rsidRDefault="00430C5E" w:rsidP="00430C5E">
            <w:pPr>
              <w:pStyle w:val="a9"/>
              <w:numPr>
                <w:ilvl w:val="0"/>
                <w:numId w:val="28"/>
              </w:numPr>
            </w:pPr>
            <w:r>
              <w:t>Ввести пароль «13022007»</w:t>
            </w:r>
            <w:r>
              <w:rPr>
                <w:lang w:val="en-US"/>
              </w:rPr>
              <w:t>;</w:t>
            </w:r>
          </w:p>
          <w:p w14:paraId="57DED647" w14:textId="77777777" w:rsidR="00430C5E" w:rsidRDefault="00430C5E" w:rsidP="00430C5E">
            <w:pPr>
              <w:pStyle w:val="a9"/>
              <w:numPr>
                <w:ilvl w:val="0"/>
                <w:numId w:val="28"/>
              </w:numPr>
            </w:pPr>
            <w:r>
              <w:t>Нажать на кнопку «Войти»</w:t>
            </w:r>
            <w:r>
              <w:rPr>
                <w:lang w:val="en-US"/>
              </w:rPr>
              <w:t>;</w:t>
            </w:r>
          </w:p>
          <w:p w14:paraId="1ACF4620" w14:textId="77777777" w:rsidR="00430C5E" w:rsidRPr="005D19E8" w:rsidRDefault="00430C5E" w:rsidP="00430C5E">
            <w:pPr>
              <w:pStyle w:val="a9"/>
              <w:numPr>
                <w:ilvl w:val="0"/>
                <w:numId w:val="28"/>
              </w:numPr>
            </w:pPr>
            <w:r>
              <w:t>Перейти на страницу «Задания»</w:t>
            </w:r>
            <w:r>
              <w:rPr>
                <w:lang w:val="en-US"/>
              </w:rPr>
              <w:t>;</w:t>
            </w:r>
          </w:p>
          <w:p w14:paraId="1CC1F56C" w14:textId="77777777" w:rsidR="00430C5E" w:rsidRDefault="00430C5E" w:rsidP="00430C5E">
            <w:pPr>
              <w:pStyle w:val="a9"/>
              <w:numPr>
                <w:ilvl w:val="0"/>
                <w:numId w:val="28"/>
              </w:numPr>
            </w:pPr>
            <w:r>
              <w:t>Выбрать ФИО в поле выбора;</w:t>
            </w:r>
          </w:p>
          <w:p w14:paraId="4603456F" w14:textId="22A58EFD" w:rsidR="0034312E" w:rsidRDefault="00430C5E" w:rsidP="00430C5E">
            <w:pPr>
              <w:pStyle w:val="a9"/>
              <w:numPr>
                <w:ilvl w:val="0"/>
                <w:numId w:val="28"/>
              </w:numPr>
            </w:pPr>
            <w:r>
              <w:t>Ввести дату выдачи в поле даты;</w:t>
            </w:r>
          </w:p>
        </w:tc>
        <w:tc>
          <w:tcPr>
            <w:tcW w:w="1843" w:type="dxa"/>
            <w:tcBorders>
              <w:bottom w:val="nil"/>
            </w:tcBorders>
            <w:vAlign w:val="center"/>
          </w:tcPr>
          <w:p w14:paraId="068B9290" w14:textId="00AD34F4" w:rsidR="0034312E" w:rsidRDefault="0034312E" w:rsidP="00430C5E">
            <w:pPr>
              <w:pStyle w:val="a9"/>
            </w:pPr>
            <w:r>
              <w:t xml:space="preserve">Приложение должно </w:t>
            </w:r>
            <w:r w:rsidR="00430C5E">
              <w:t>отобразить сообщение о требовании ввести задание</w:t>
            </w:r>
          </w:p>
        </w:tc>
        <w:tc>
          <w:tcPr>
            <w:tcW w:w="1695" w:type="dxa"/>
            <w:tcBorders>
              <w:bottom w:val="nil"/>
            </w:tcBorders>
            <w:vAlign w:val="center"/>
          </w:tcPr>
          <w:p w14:paraId="33824C9F" w14:textId="77777777" w:rsidR="0034312E" w:rsidRDefault="0034312E" w:rsidP="00430C5E">
            <w:pPr>
              <w:pStyle w:val="a9"/>
            </w:pPr>
            <w:r>
              <w:t>Соответствует ожидаемому</w:t>
            </w:r>
            <w:r w:rsidRPr="00F43764">
              <w:t>,</w:t>
            </w:r>
            <w:r>
              <w:t xml:space="preserve"> представлен в приложении В на рисунке В.5</w:t>
            </w:r>
          </w:p>
        </w:tc>
      </w:tr>
      <w:tr w:rsidR="00430C5E" w14:paraId="41D6A6CD" w14:textId="77777777" w:rsidTr="00430C5E">
        <w:tc>
          <w:tcPr>
            <w:tcW w:w="934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028A1DE" w14:textId="6E28D3A7" w:rsidR="00430C5E" w:rsidRPr="00430C5E" w:rsidRDefault="00430C5E" w:rsidP="00430C5E">
            <w:pPr>
              <w:pStyle w:val="af1"/>
              <w:ind w:hanging="109"/>
              <w:rPr>
                <w:lang w:val="en-US"/>
              </w:rPr>
            </w:pPr>
            <w:r>
              <w:lastRenderedPageBreak/>
              <w:t>Продолжение таблицы 3.</w:t>
            </w:r>
            <w:r>
              <w:rPr>
                <w:lang w:val="en-US"/>
              </w:rPr>
              <w:t>4</w:t>
            </w:r>
          </w:p>
        </w:tc>
      </w:tr>
      <w:tr w:rsidR="00430C5E" w14:paraId="47AF7726" w14:textId="77777777" w:rsidTr="00430C5E">
        <w:tc>
          <w:tcPr>
            <w:tcW w:w="112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8327CD" w14:textId="0DD52D5F" w:rsidR="00430C5E" w:rsidRDefault="00430C5E" w:rsidP="00430C5E">
            <w:pPr>
              <w:pStyle w:val="ab"/>
            </w:pPr>
            <w:r>
              <w:t>Номер</w:t>
            </w:r>
          </w:p>
        </w:tc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9AC207" w14:textId="463A4E4F" w:rsidR="00430C5E" w:rsidRDefault="00430C5E" w:rsidP="00430C5E">
            <w:pPr>
              <w:pStyle w:val="a9"/>
              <w:ind w:firstLine="0"/>
              <w:jc w:val="center"/>
            </w:pPr>
            <w:r>
              <w:t>Описание</w:t>
            </w:r>
          </w:p>
        </w:tc>
        <w:tc>
          <w:tcPr>
            <w:tcW w:w="25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D128F96" w14:textId="45DAFA66" w:rsidR="00430C5E" w:rsidRDefault="00430C5E" w:rsidP="00430C5E">
            <w:pPr>
              <w:pStyle w:val="a9"/>
              <w:ind w:firstLine="0"/>
              <w:jc w:val="center"/>
            </w:pPr>
            <w:r>
              <w:t>Шаги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</w:tcPr>
          <w:p w14:paraId="5C1B4FDF" w14:textId="7CC502C1" w:rsidR="00430C5E" w:rsidRDefault="00430C5E" w:rsidP="00430C5E">
            <w:pPr>
              <w:pStyle w:val="a9"/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1695" w:type="dxa"/>
            <w:tcBorders>
              <w:top w:val="single" w:sz="4" w:space="0" w:color="auto"/>
              <w:bottom w:val="single" w:sz="4" w:space="0" w:color="auto"/>
            </w:tcBorders>
          </w:tcPr>
          <w:p w14:paraId="1ED40ACF" w14:textId="2D078EF0" w:rsidR="00430C5E" w:rsidRDefault="00430C5E" w:rsidP="00430C5E">
            <w:pPr>
              <w:pStyle w:val="a9"/>
              <w:ind w:firstLine="0"/>
              <w:jc w:val="center"/>
            </w:pPr>
            <w:r>
              <w:t>Фактический результат</w:t>
            </w:r>
          </w:p>
        </w:tc>
      </w:tr>
      <w:tr w:rsidR="00430C5E" w14:paraId="64F63C9F" w14:textId="77777777" w:rsidTr="00430C5E">
        <w:tc>
          <w:tcPr>
            <w:tcW w:w="1129" w:type="dxa"/>
            <w:tcBorders>
              <w:bottom w:val="single" w:sz="4" w:space="0" w:color="auto"/>
            </w:tcBorders>
            <w:vAlign w:val="center"/>
          </w:tcPr>
          <w:p w14:paraId="5F221E30" w14:textId="77777777" w:rsidR="00430C5E" w:rsidRDefault="00430C5E" w:rsidP="00430C5E">
            <w:pPr>
              <w:pStyle w:val="ab"/>
            </w:pPr>
          </w:p>
        </w:tc>
        <w:tc>
          <w:tcPr>
            <w:tcW w:w="2127" w:type="dxa"/>
            <w:tcBorders>
              <w:bottom w:val="single" w:sz="4" w:space="0" w:color="auto"/>
            </w:tcBorders>
            <w:vAlign w:val="center"/>
          </w:tcPr>
          <w:p w14:paraId="3AECF998" w14:textId="77777777" w:rsidR="00430C5E" w:rsidRDefault="00430C5E" w:rsidP="00430C5E">
            <w:pPr>
              <w:pStyle w:val="a9"/>
            </w:pP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B1E65AF" w14:textId="77777777" w:rsidR="00430C5E" w:rsidRDefault="00430C5E" w:rsidP="00430C5E">
            <w:pPr>
              <w:pStyle w:val="a9"/>
              <w:numPr>
                <w:ilvl w:val="0"/>
                <w:numId w:val="28"/>
              </w:numPr>
            </w:pPr>
            <w:r>
              <w:t>Ввести срок сдачи во второе поле даты;</w:t>
            </w:r>
          </w:p>
          <w:p w14:paraId="3030141C" w14:textId="4051B16C" w:rsidR="00430C5E" w:rsidRDefault="00430C5E" w:rsidP="00430C5E">
            <w:pPr>
              <w:pStyle w:val="a9"/>
              <w:numPr>
                <w:ilvl w:val="0"/>
                <w:numId w:val="28"/>
              </w:numPr>
            </w:pPr>
            <w:r>
              <w:t>Нажать на кнопку «Добавить».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3F80527C" w14:textId="77777777" w:rsidR="00430C5E" w:rsidRDefault="00430C5E" w:rsidP="00430C5E">
            <w:pPr>
              <w:pStyle w:val="a9"/>
            </w:pPr>
          </w:p>
        </w:tc>
        <w:tc>
          <w:tcPr>
            <w:tcW w:w="1695" w:type="dxa"/>
            <w:tcBorders>
              <w:bottom w:val="single" w:sz="4" w:space="0" w:color="auto"/>
            </w:tcBorders>
            <w:vAlign w:val="center"/>
          </w:tcPr>
          <w:p w14:paraId="38E9307F" w14:textId="77777777" w:rsidR="00430C5E" w:rsidRDefault="00430C5E" w:rsidP="00430C5E">
            <w:pPr>
              <w:pStyle w:val="a9"/>
            </w:pPr>
          </w:p>
        </w:tc>
      </w:tr>
      <w:tr w:rsidR="0034312E" w14:paraId="20E16D6A" w14:textId="77777777" w:rsidTr="00430C5E">
        <w:tc>
          <w:tcPr>
            <w:tcW w:w="1129" w:type="dxa"/>
            <w:tcBorders>
              <w:bottom w:val="nil"/>
            </w:tcBorders>
            <w:vAlign w:val="center"/>
          </w:tcPr>
          <w:p w14:paraId="3C445C05" w14:textId="77777777" w:rsidR="0034312E" w:rsidRDefault="0034312E" w:rsidP="00430C5E">
            <w:pPr>
              <w:pStyle w:val="ab"/>
            </w:pPr>
            <w:r>
              <w:t>Т6</w:t>
            </w:r>
          </w:p>
        </w:tc>
        <w:tc>
          <w:tcPr>
            <w:tcW w:w="2127" w:type="dxa"/>
            <w:tcBorders>
              <w:bottom w:val="nil"/>
            </w:tcBorders>
            <w:vAlign w:val="center"/>
          </w:tcPr>
          <w:p w14:paraId="258B068E" w14:textId="1FF1C9DB" w:rsidR="0034312E" w:rsidRDefault="00430C5E" w:rsidP="00430C5E">
            <w:pPr>
              <w:pStyle w:val="a9"/>
            </w:pPr>
            <w:r>
              <w:t>Проверка выдачи заданий преподавателям без ввода срока сдачи</w:t>
            </w:r>
          </w:p>
        </w:tc>
        <w:tc>
          <w:tcPr>
            <w:tcW w:w="2551" w:type="dxa"/>
            <w:tcBorders>
              <w:bottom w:val="nil"/>
            </w:tcBorders>
          </w:tcPr>
          <w:p w14:paraId="4AE8428E" w14:textId="77777777" w:rsidR="00430C5E" w:rsidRPr="009A78A9" w:rsidRDefault="00430C5E" w:rsidP="002638BB">
            <w:pPr>
              <w:pStyle w:val="a9"/>
              <w:numPr>
                <w:ilvl w:val="0"/>
                <w:numId w:val="29"/>
              </w:numPr>
            </w:pPr>
            <w:r>
              <w:t>Открыть приложение</w:t>
            </w:r>
            <w:r>
              <w:rPr>
                <w:lang w:val="en-US"/>
              </w:rPr>
              <w:t>;</w:t>
            </w:r>
          </w:p>
          <w:p w14:paraId="4B4E2C22" w14:textId="77777777" w:rsidR="00430C5E" w:rsidRPr="009A78A9" w:rsidRDefault="00430C5E" w:rsidP="002638BB">
            <w:pPr>
              <w:pStyle w:val="a9"/>
              <w:numPr>
                <w:ilvl w:val="0"/>
                <w:numId w:val="29"/>
              </w:numPr>
            </w:pPr>
            <w:r>
              <w:t>Ввести пароль «13022007»</w:t>
            </w:r>
            <w:r>
              <w:rPr>
                <w:lang w:val="en-US"/>
              </w:rPr>
              <w:t>;</w:t>
            </w:r>
          </w:p>
          <w:p w14:paraId="10FFF96F" w14:textId="77777777" w:rsidR="00430C5E" w:rsidRDefault="00430C5E" w:rsidP="002638BB">
            <w:pPr>
              <w:pStyle w:val="a9"/>
              <w:numPr>
                <w:ilvl w:val="0"/>
                <w:numId w:val="29"/>
              </w:numPr>
            </w:pPr>
            <w:r>
              <w:t>Нажать на кнопку «Войти»</w:t>
            </w:r>
            <w:r>
              <w:rPr>
                <w:lang w:val="en-US"/>
              </w:rPr>
              <w:t>;</w:t>
            </w:r>
          </w:p>
          <w:p w14:paraId="1C32B46A" w14:textId="5FF33E34" w:rsidR="0034312E" w:rsidRDefault="0034312E" w:rsidP="002638BB">
            <w:pPr>
              <w:pStyle w:val="a9"/>
              <w:numPr>
                <w:ilvl w:val="0"/>
                <w:numId w:val="29"/>
              </w:numPr>
            </w:pPr>
            <w:r>
              <w:t>Перейти на страницу «</w:t>
            </w:r>
            <w:r w:rsidR="00430C5E">
              <w:t>Задания</w:t>
            </w:r>
            <w:r>
              <w:t>»</w:t>
            </w:r>
            <w:r>
              <w:rPr>
                <w:lang w:val="en-US"/>
              </w:rPr>
              <w:t>;</w:t>
            </w:r>
          </w:p>
          <w:p w14:paraId="0E4639C6" w14:textId="77777777" w:rsidR="002638BB" w:rsidRDefault="002638BB" w:rsidP="002638BB">
            <w:pPr>
              <w:pStyle w:val="a9"/>
              <w:numPr>
                <w:ilvl w:val="0"/>
                <w:numId w:val="29"/>
              </w:numPr>
            </w:pPr>
            <w:r>
              <w:t>Ввести текст задания в поле ввода;</w:t>
            </w:r>
          </w:p>
          <w:p w14:paraId="60401781" w14:textId="372307D1" w:rsidR="0034312E" w:rsidRDefault="002638BB" w:rsidP="002638BB">
            <w:pPr>
              <w:pStyle w:val="a9"/>
              <w:numPr>
                <w:ilvl w:val="0"/>
                <w:numId w:val="29"/>
              </w:numPr>
            </w:pPr>
            <w:r>
              <w:t>Нажать на кнопку «Добавить».</w:t>
            </w:r>
          </w:p>
        </w:tc>
        <w:tc>
          <w:tcPr>
            <w:tcW w:w="1843" w:type="dxa"/>
            <w:tcBorders>
              <w:bottom w:val="nil"/>
            </w:tcBorders>
            <w:vAlign w:val="center"/>
          </w:tcPr>
          <w:p w14:paraId="15D29744" w14:textId="1F781647" w:rsidR="0034312E" w:rsidRDefault="0034312E" w:rsidP="00430C5E">
            <w:pPr>
              <w:pStyle w:val="a9"/>
            </w:pPr>
            <w:r>
              <w:t xml:space="preserve">Приложение должно потребовать выбрать </w:t>
            </w:r>
            <w:r w:rsidR="002638BB">
              <w:t>дату выдачи и срок сдачи</w:t>
            </w:r>
          </w:p>
        </w:tc>
        <w:tc>
          <w:tcPr>
            <w:tcW w:w="1695" w:type="dxa"/>
            <w:tcBorders>
              <w:bottom w:val="nil"/>
            </w:tcBorders>
            <w:vAlign w:val="center"/>
          </w:tcPr>
          <w:p w14:paraId="4B01D8A7" w14:textId="77777777" w:rsidR="0034312E" w:rsidRDefault="0034312E" w:rsidP="00430C5E">
            <w:pPr>
              <w:pStyle w:val="a9"/>
            </w:pPr>
            <w:r>
              <w:t>Соответствует ожидаемому</w:t>
            </w:r>
            <w:r w:rsidRPr="00F43764">
              <w:t>,</w:t>
            </w:r>
            <w:r>
              <w:t xml:space="preserve"> представлен в приложении В на рисунке В.6</w:t>
            </w:r>
          </w:p>
        </w:tc>
      </w:tr>
    </w:tbl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2127"/>
        <w:gridCol w:w="2551"/>
        <w:gridCol w:w="1843"/>
        <w:gridCol w:w="1695"/>
      </w:tblGrid>
      <w:tr w:rsidR="0034312E" w14:paraId="24E33767" w14:textId="77777777" w:rsidTr="005F7602">
        <w:tc>
          <w:tcPr>
            <w:tcW w:w="1129" w:type="dxa"/>
            <w:tcBorders>
              <w:bottom w:val="single" w:sz="4" w:space="0" w:color="auto"/>
            </w:tcBorders>
            <w:vAlign w:val="center"/>
          </w:tcPr>
          <w:p w14:paraId="10FD90E3" w14:textId="77777777" w:rsidR="0034312E" w:rsidRDefault="0034312E" w:rsidP="00055B0E">
            <w:pPr>
              <w:pStyle w:val="ab"/>
            </w:pPr>
            <w:r>
              <w:t>Т7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vAlign w:val="center"/>
          </w:tcPr>
          <w:p w14:paraId="6AAC21F0" w14:textId="69DC98B8" w:rsidR="0034312E" w:rsidRDefault="0034312E" w:rsidP="00055B0E">
            <w:pPr>
              <w:pStyle w:val="a9"/>
            </w:pPr>
            <w:r>
              <w:t xml:space="preserve">Проверка работы </w:t>
            </w:r>
            <w:r w:rsidR="002638BB">
              <w:t>открытия папки документов преподавателя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vAlign w:val="center"/>
          </w:tcPr>
          <w:p w14:paraId="26429150" w14:textId="77777777" w:rsidR="002638BB" w:rsidRPr="009A78A9" w:rsidRDefault="002638BB" w:rsidP="002638BB">
            <w:pPr>
              <w:pStyle w:val="a9"/>
              <w:numPr>
                <w:ilvl w:val="0"/>
                <w:numId w:val="24"/>
              </w:numPr>
            </w:pPr>
            <w:r>
              <w:t>Открыть приложение</w:t>
            </w:r>
            <w:r>
              <w:rPr>
                <w:lang w:val="en-US"/>
              </w:rPr>
              <w:t>;</w:t>
            </w:r>
          </w:p>
          <w:p w14:paraId="62CD712B" w14:textId="77777777" w:rsidR="002638BB" w:rsidRPr="009A78A9" w:rsidRDefault="002638BB" w:rsidP="002638BB">
            <w:pPr>
              <w:pStyle w:val="a9"/>
              <w:numPr>
                <w:ilvl w:val="0"/>
                <w:numId w:val="24"/>
              </w:numPr>
            </w:pPr>
            <w:r>
              <w:t>Ввести пароль «13022007»</w:t>
            </w:r>
            <w:r>
              <w:rPr>
                <w:lang w:val="en-US"/>
              </w:rPr>
              <w:t>;</w:t>
            </w:r>
          </w:p>
          <w:p w14:paraId="7E7B66EB" w14:textId="77777777" w:rsidR="002638BB" w:rsidRDefault="002638BB" w:rsidP="002638BB">
            <w:pPr>
              <w:pStyle w:val="a9"/>
              <w:numPr>
                <w:ilvl w:val="0"/>
                <w:numId w:val="24"/>
              </w:numPr>
            </w:pPr>
            <w:r>
              <w:t>Нажать на кнопку «Войти»</w:t>
            </w:r>
            <w:r>
              <w:rPr>
                <w:lang w:val="en-US"/>
              </w:rPr>
              <w:t>;</w:t>
            </w:r>
          </w:p>
          <w:p w14:paraId="5F283F94" w14:textId="22CBE799" w:rsidR="002638BB" w:rsidRDefault="002638BB" w:rsidP="002638BB">
            <w:pPr>
              <w:pStyle w:val="a9"/>
              <w:framePr w:hSpace="180" w:wrap="around" w:vAnchor="text" w:hAnchor="text" w:y="1"/>
              <w:numPr>
                <w:ilvl w:val="0"/>
                <w:numId w:val="24"/>
              </w:numPr>
              <w:suppressOverlap/>
            </w:pPr>
            <w:r>
              <w:t>Перейти на страницу «Документы»</w:t>
            </w:r>
            <w:r>
              <w:rPr>
                <w:lang w:val="en-US"/>
              </w:rPr>
              <w:t>;</w:t>
            </w:r>
          </w:p>
          <w:p w14:paraId="2DDEFBA7" w14:textId="18CC23B0" w:rsidR="0034312E" w:rsidRPr="00AD18D7" w:rsidRDefault="002638BB" w:rsidP="002638BB">
            <w:pPr>
              <w:pStyle w:val="a9"/>
              <w:numPr>
                <w:ilvl w:val="0"/>
                <w:numId w:val="24"/>
              </w:numPr>
            </w:pPr>
            <w:r>
              <w:t>В поле выбора нажать «</w:t>
            </w:r>
            <w:proofErr w:type="spellStart"/>
            <w:r>
              <w:t>Сельханович</w:t>
            </w:r>
            <w:proofErr w:type="spellEnd"/>
            <w:r>
              <w:t xml:space="preserve"> М.А.»;</w:t>
            </w:r>
          </w:p>
          <w:p w14:paraId="5E691473" w14:textId="00F99FCC" w:rsidR="0034312E" w:rsidRPr="00AD18D7" w:rsidRDefault="002638BB" w:rsidP="002638BB">
            <w:pPr>
              <w:pStyle w:val="a9"/>
              <w:numPr>
                <w:ilvl w:val="0"/>
                <w:numId w:val="24"/>
              </w:numPr>
            </w:pPr>
            <w:r>
              <w:t>В поле выбора нажать «ОКР»</w:t>
            </w:r>
            <w:r w:rsidR="0034312E" w:rsidRPr="00AD18D7">
              <w:t>;</w:t>
            </w:r>
          </w:p>
          <w:p w14:paraId="10EA00BB" w14:textId="00F8FA0C" w:rsidR="0034312E" w:rsidRPr="0086352D" w:rsidRDefault="002638BB" w:rsidP="002638BB">
            <w:pPr>
              <w:pStyle w:val="a9"/>
              <w:numPr>
                <w:ilvl w:val="0"/>
                <w:numId w:val="24"/>
              </w:numPr>
            </w:pPr>
            <w:r w:rsidRPr="0086352D">
              <w:t>Нажать на кнопку «</w:t>
            </w:r>
            <w:r>
              <w:t>Открыть</w:t>
            </w:r>
            <w:r w:rsidRPr="0086352D">
              <w:t>»</w:t>
            </w:r>
            <w:r>
              <w:t>.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7C2AC685" w14:textId="6BB802A8" w:rsidR="0034312E" w:rsidRDefault="0034312E" w:rsidP="00055B0E">
            <w:pPr>
              <w:pStyle w:val="a9"/>
            </w:pPr>
            <w:r>
              <w:t xml:space="preserve">Приложение должно </w:t>
            </w:r>
            <w:r w:rsidR="002638BB">
              <w:t>открыть на компьютере соответствующую папку с документами</w:t>
            </w:r>
          </w:p>
        </w:tc>
        <w:tc>
          <w:tcPr>
            <w:tcW w:w="1695" w:type="dxa"/>
            <w:tcBorders>
              <w:bottom w:val="single" w:sz="4" w:space="0" w:color="auto"/>
            </w:tcBorders>
            <w:vAlign w:val="center"/>
          </w:tcPr>
          <w:p w14:paraId="100EDA8E" w14:textId="77777777" w:rsidR="0034312E" w:rsidRDefault="0034312E" w:rsidP="00055B0E">
            <w:pPr>
              <w:pStyle w:val="a9"/>
            </w:pPr>
            <w:r>
              <w:t>Соответствует ожидаемому</w:t>
            </w:r>
            <w:r w:rsidRPr="00F43764">
              <w:t>,</w:t>
            </w:r>
            <w:r>
              <w:t xml:space="preserve"> представлен в приложении В на рисунке В.7</w:t>
            </w:r>
          </w:p>
        </w:tc>
      </w:tr>
      <w:tr w:rsidR="0034312E" w14:paraId="5CC10EC4" w14:textId="77777777" w:rsidTr="005F7602">
        <w:tc>
          <w:tcPr>
            <w:tcW w:w="1129" w:type="dxa"/>
            <w:tcBorders>
              <w:bottom w:val="nil"/>
            </w:tcBorders>
            <w:vAlign w:val="center"/>
          </w:tcPr>
          <w:p w14:paraId="3BD13EA3" w14:textId="77777777" w:rsidR="0034312E" w:rsidRDefault="0034312E" w:rsidP="00055B0E">
            <w:pPr>
              <w:pStyle w:val="ab"/>
            </w:pPr>
            <w:r>
              <w:t>Т8</w:t>
            </w:r>
          </w:p>
        </w:tc>
        <w:tc>
          <w:tcPr>
            <w:tcW w:w="2127" w:type="dxa"/>
            <w:tcBorders>
              <w:bottom w:val="nil"/>
            </w:tcBorders>
            <w:vAlign w:val="center"/>
          </w:tcPr>
          <w:p w14:paraId="655CD359" w14:textId="7C52FFD9" w:rsidR="0034312E" w:rsidRDefault="002638BB" w:rsidP="00055B0E">
            <w:pPr>
              <w:pStyle w:val="a9"/>
            </w:pPr>
            <w:r>
              <w:t>Проверка работы удаления документов из папки преподавателя</w:t>
            </w:r>
          </w:p>
        </w:tc>
        <w:tc>
          <w:tcPr>
            <w:tcW w:w="2551" w:type="dxa"/>
            <w:tcBorders>
              <w:bottom w:val="nil"/>
            </w:tcBorders>
            <w:vAlign w:val="center"/>
          </w:tcPr>
          <w:p w14:paraId="1B0A07FD" w14:textId="77777777" w:rsidR="002638BB" w:rsidRPr="009A78A9" w:rsidRDefault="002638BB" w:rsidP="002638BB">
            <w:pPr>
              <w:pStyle w:val="a9"/>
              <w:numPr>
                <w:ilvl w:val="0"/>
                <w:numId w:val="25"/>
              </w:numPr>
            </w:pPr>
            <w:r>
              <w:t>Открыть приложение</w:t>
            </w:r>
            <w:r>
              <w:rPr>
                <w:lang w:val="en-US"/>
              </w:rPr>
              <w:t>;</w:t>
            </w:r>
          </w:p>
          <w:p w14:paraId="6AE12CE1" w14:textId="77777777" w:rsidR="002638BB" w:rsidRPr="009A78A9" w:rsidRDefault="002638BB" w:rsidP="002638BB">
            <w:pPr>
              <w:pStyle w:val="a9"/>
              <w:numPr>
                <w:ilvl w:val="0"/>
                <w:numId w:val="25"/>
              </w:numPr>
            </w:pPr>
            <w:r>
              <w:t>Ввести пароль «13022007»</w:t>
            </w:r>
            <w:r>
              <w:rPr>
                <w:lang w:val="en-US"/>
              </w:rPr>
              <w:t>;</w:t>
            </w:r>
          </w:p>
          <w:p w14:paraId="5B83A7E0" w14:textId="77777777" w:rsidR="002638BB" w:rsidRDefault="002638BB" w:rsidP="002638BB">
            <w:pPr>
              <w:pStyle w:val="a9"/>
              <w:numPr>
                <w:ilvl w:val="0"/>
                <w:numId w:val="25"/>
              </w:numPr>
            </w:pPr>
            <w:r>
              <w:t>Нажать на кнопку «Войти»</w:t>
            </w:r>
            <w:r>
              <w:rPr>
                <w:lang w:val="en-US"/>
              </w:rPr>
              <w:t>;</w:t>
            </w:r>
          </w:p>
          <w:p w14:paraId="64CC2B31" w14:textId="77777777" w:rsidR="002638BB" w:rsidRDefault="002638BB" w:rsidP="002638BB">
            <w:pPr>
              <w:pStyle w:val="a9"/>
              <w:framePr w:hSpace="180" w:wrap="around" w:vAnchor="text" w:hAnchor="text" w:y="1"/>
              <w:numPr>
                <w:ilvl w:val="0"/>
                <w:numId w:val="25"/>
              </w:numPr>
              <w:suppressOverlap/>
            </w:pPr>
            <w:r>
              <w:t>Перейти на страницу «Документы»</w:t>
            </w:r>
            <w:r>
              <w:rPr>
                <w:lang w:val="en-US"/>
              </w:rPr>
              <w:t>;</w:t>
            </w:r>
          </w:p>
          <w:p w14:paraId="07A1E972" w14:textId="77777777" w:rsidR="002638BB" w:rsidRPr="00AD18D7" w:rsidRDefault="002638BB" w:rsidP="002638BB">
            <w:pPr>
              <w:pStyle w:val="a9"/>
              <w:numPr>
                <w:ilvl w:val="0"/>
                <w:numId w:val="25"/>
              </w:numPr>
            </w:pPr>
            <w:r>
              <w:t>В поле выбора нажать «</w:t>
            </w:r>
            <w:proofErr w:type="spellStart"/>
            <w:r>
              <w:t>Сельханович</w:t>
            </w:r>
            <w:proofErr w:type="spellEnd"/>
            <w:r>
              <w:t xml:space="preserve"> М.А.»;</w:t>
            </w:r>
          </w:p>
          <w:p w14:paraId="74C4F13E" w14:textId="0B564E04" w:rsidR="0034312E" w:rsidRDefault="002638BB" w:rsidP="005F7602">
            <w:pPr>
              <w:pStyle w:val="a9"/>
              <w:numPr>
                <w:ilvl w:val="0"/>
                <w:numId w:val="25"/>
              </w:numPr>
            </w:pPr>
            <w:r>
              <w:t>В поле выбора нажать «ОКР»</w:t>
            </w:r>
            <w:r w:rsidRPr="00AD18D7">
              <w:t>;</w:t>
            </w:r>
          </w:p>
        </w:tc>
        <w:tc>
          <w:tcPr>
            <w:tcW w:w="1843" w:type="dxa"/>
            <w:tcBorders>
              <w:bottom w:val="nil"/>
            </w:tcBorders>
            <w:vAlign w:val="center"/>
          </w:tcPr>
          <w:p w14:paraId="4267DC72" w14:textId="77777777" w:rsidR="0034312E" w:rsidRDefault="0034312E" w:rsidP="00055B0E">
            <w:pPr>
              <w:pStyle w:val="a9"/>
            </w:pPr>
            <w:r>
              <w:t>Приложение должно загрузить в таблицу результаты запроса</w:t>
            </w:r>
          </w:p>
        </w:tc>
        <w:tc>
          <w:tcPr>
            <w:tcW w:w="1695" w:type="dxa"/>
            <w:tcBorders>
              <w:bottom w:val="nil"/>
            </w:tcBorders>
            <w:vAlign w:val="center"/>
          </w:tcPr>
          <w:p w14:paraId="2580E43F" w14:textId="77777777" w:rsidR="0034312E" w:rsidRDefault="0034312E" w:rsidP="00055B0E">
            <w:pPr>
              <w:pStyle w:val="a9"/>
            </w:pPr>
            <w:r>
              <w:t>Соответствует ожидаемому</w:t>
            </w:r>
            <w:r w:rsidRPr="00F43764">
              <w:t>,</w:t>
            </w:r>
            <w:r>
              <w:t xml:space="preserve"> представлен в приложении В на рисунке В.8</w:t>
            </w:r>
          </w:p>
        </w:tc>
      </w:tr>
    </w:tbl>
    <w:p w14:paraId="5E74C853" w14:textId="359E0A3B" w:rsidR="005F7602" w:rsidRDefault="005F7602"/>
    <w:p w14:paraId="0AFB3D8C" w14:textId="6374DB9B" w:rsidR="005F7602" w:rsidRDefault="005F7602"/>
    <w:p w14:paraId="1519A88C" w14:textId="00B5A8EE" w:rsidR="005F7602" w:rsidRPr="005F7602" w:rsidRDefault="005F7602" w:rsidP="005F7602">
      <w:pPr>
        <w:pStyle w:val="af1"/>
        <w:rPr>
          <w:lang w:val="en-US"/>
        </w:rPr>
      </w:pPr>
      <w:r>
        <w:lastRenderedPageBreak/>
        <w:t>Продолжение таблицы 3.</w:t>
      </w:r>
      <w:r>
        <w:rPr>
          <w:lang w:val="en-US"/>
        </w:rPr>
        <w:t>4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2127"/>
        <w:gridCol w:w="2551"/>
        <w:gridCol w:w="1843"/>
        <w:gridCol w:w="1695"/>
      </w:tblGrid>
      <w:tr w:rsidR="005F7602" w14:paraId="37335441" w14:textId="77777777" w:rsidTr="00F620C3">
        <w:tc>
          <w:tcPr>
            <w:tcW w:w="1129" w:type="dxa"/>
            <w:tcBorders>
              <w:bottom w:val="nil"/>
            </w:tcBorders>
            <w:vAlign w:val="center"/>
          </w:tcPr>
          <w:p w14:paraId="00FB2423" w14:textId="029D9FE7" w:rsidR="005F7602" w:rsidRDefault="005F7602" w:rsidP="005F7602">
            <w:pPr>
              <w:pStyle w:val="ab"/>
            </w:pPr>
            <w:r>
              <w:t>Номер</w:t>
            </w:r>
          </w:p>
        </w:tc>
        <w:tc>
          <w:tcPr>
            <w:tcW w:w="2127" w:type="dxa"/>
            <w:tcBorders>
              <w:bottom w:val="nil"/>
            </w:tcBorders>
            <w:vAlign w:val="center"/>
          </w:tcPr>
          <w:p w14:paraId="3DA5FAE0" w14:textId="740C022F" w:rsidR="005F7602" w:rsidRDefault="005F7602" w:rsidP="005F7602">
            <w:pPr>
              <w:pStyle w:val="a9"/>
              <w:ind w:firstLine="0"/>
              <w:jc w:val="center"/>
            </w:pPr>
            <w:r>
              <w:t>Описание</w:t>
            </w:r>
          </w:p>
        </w:tc>
        <w:tc>
          <w:tcPr>
            <w:tcW w:w="2551" w:type="dxa"/>
            <w:tcBorders>
              <w:bottom w:val="nil"/>
            </w:tcBorders>
            <w:vAlign w:val="center"/>
          </w:tcPr>
          <w:p w14:paraId="23964B01" w14:textId="0BBCB7CC" w:rsidR="005F7602" w:rsidRDefault="005F7602" w:rsidP="005F7602">
            <w:pPr>
              <w:pStyle w:val="a9"/>
              <w:ind w:firstLine="0"/>
              <w:jc w:val="center"/>
            </w:pPr>
            <w:r>
              <w:t>Шаги</w:t>
            </w:r>
          </w:p>
        </w:tc>
        <w:tc>
          <w:tcPr>
            <w:tcW w:w="1843" w:type="dxa"/>
            <w:tcBorders>
              <w:bottom w:val="nil"/>
            </w:tcBorders>
          </w:tcPr>
          <w:p w14:paraId="57C82C52" w14:textId="61E3B4BF" w:rsidR="005F7602" w:rsidRDefault="005F7602" w:rsidP="005F7602">
            <w:pPr>
              <w:pStyle w:val="a9"/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1695" w:type="dxa"/>
            <w:tcBorders>
              <w:bottom w:val="nil"/>
            </w:tcBorders>
          </w:tcPr>
          <w:p w14:paraId="35592027" w14:textId="7799E098" w:rsidR="005F7602" w:rsidRDefault="005F7602" w:rsidP="005F7602">
            <w:pPr>
              <w:pStyle w:val="a9"/>
              <w:ind w:firstLine="0"/>
              <w:jc w:val="center"/>
            </w:pPr>
            <w:r>
              <w:t>Фактический результат</w:t>
            </w:r>
          </w:p>
        </w:tc>
      </w:tr>
      <w:tr w:rsidR="005F7602" w14:paraId="1F047282" w14:textId="77777777" w:rsidTr="00055B0E">
        <w:tc>
          <w:tcPr>
            <w:tcW w:w="1129" w:type="dxa"/>
            <w:tcBorders>
              <w:bottom w:val="nil"/>
            </w:tcBorders>
            <w:vAlign w:val="center"/>
          </w:tcPr>
          <w:p w14:paraId="09C2E39D" w14:textId="77777777" w:rsidR="005F7602" w:rsidRDefault="005F7602" w:rsidP="00055B0E">
            <w:pPr>
              <w:pStyle w:val="ab"/>
            </w:pPr>
          </w:p>
        </w:tc>
        <w:tc>
          <w:tcPr>
            <w:tcW w:w="2127" w:type="dxa"/>
            <w:tcBorders>
              <w:bottom w:val="nil"/>
            </w:tcBorders>
            <w:vAlign w:val="center"/>
          </w:tcPr>
          <w:p w14:paraId="14A2C153" w14:textId="77777777" w:rsidR="005F7602" w:rsidRDefault="005F7602" w:rsidP="00055B0E">
            <w:pPr>
              <w:pStyle w:val="a9"/>
            </w:pPr>
          </w:p>
        </w:tc>
        <w:tc>
          <w:tcPr>
            <w:tcW w:w="2551" w:type="dxa"/>
            <w:tcBorders>
              <w:bottom w:val="nil"/>
            </w:tcBorders>
            <w:vAlign w:val="center"/>
          </w:tcPr>
          <w:p w14:paraId="5DEE2939" w14:textId="77777777" w:rsidR="005F7602" w:rsidRDefault="005F7602" w:rsidP="005F7602">
            <w:pPr>
              <w:pStyle w:val="a9"/>
              <w:numPr>
                <w:ilvl w:val="0"/>
                <w:numId w:val="25"/>
              </w:numPr>
            </w:pPr>
            <w:r>
              <w:t>В поле выбора «Доступные документы» выбрать «ОКР №1»;</w:t>
            </w:r>
          </w:p>
          <w:p w14:paraId="42DF44F9" w14:textId="14B053BD" w:rsidR="005F7602" w:rsidRDefault="005F7602" w:rsidP="005F7602">
            <w:pPr>
              <w:pStyle w:val="a9"/>
              <w:numPr>
                <w:ilvl w:val="0"/>
                <w:numId w:val="25"/>
              </w:numPr>
            </w:pPr>
            <w:r w:rsidRPr="0086352D">
              <w:t>Нажать на кнопку «</w:t>
            </w:r>
            <w:r>
              <w:t>Удалить</w:t>
            </w:r>
            <w:r w:rsidRPr="0086352D">
              <w:t>»</w:t>
            </w:r>
            <w:r>
              <w:t>.</w:t>
            </w:r>
          </w:p>
        </w:tc>
        <w:tc>
          <w:tcPr>
            <w:tcW w:w="1843" w:type="dxa"/>
            <w:tcBorders>
              <w:bottom w:val="nil"/>
            </w:tcBorders>
            <w:vAlign w:val="center"/>
          </w:tcPr>
          <w:p w14:paraId="0A65EAAA" w14:textId="77777777" w:rsidR="005F7602" w:rsidRDefault="005F7602" w:rsidP="00055B0E">
            <w:pPr>
              <w:pStyle w:val="a9"/>
            </w:pPr>
          </w:p>
        </w:tc>
        <w:tc>
          <w:tcPr>
            <w:tcW w:w="1695" w:type="dxa"/>
            <w:tcBorders>
              <w:bottom w:val="nil"/>
            </w:tcBorders>
            <w:vAlign w:val="center"/>
          </w:tcPr>
          <w:p w14:paraId="02E825F2" w14:textId="77777777" w:rsidR="005F7602" w:rsidRDefault="005F7602" w:rsidP="00055B0E">
            <w:pPr>
              <w:pStyle w:val="a9"/>
            </w:pPr>
          </w:p>
        </w:tc>
      </w:tr>
      <w:tr w:rsidR="0034312E" w14:paraId="4EBA64D1" w14:textId="77777777" w:rsidTr="00055B0E">
        <w:tc>
          <w:tcPr>
            <w:tcW w:w="1129" w:type="dxa"/>
            <w:tcBorders>
              <w:bottom w:val="nil"/>
            </w:tcBorders>
            <w:vAlign w:val="center"/>
          </w:tcPr>
          <w:p w14:paraId="756052C9" w14:textId="77777777" w:rsidR="0034312E" w:rsidRDefault="0034312E" w:rsidP="00055B0E">
            <w:pPr>
              <w:pStyle w:val="ab"/>
            </w:pPr>
            <w:r>
              <w:t>Т9</w:t>
            </w:r>
          </w:p>
        </w:tc>
        <w:tc>
          <w:tcPr>
            <w:tcW w:w="2127" w:type="dxa"/>
            <w:tcBorders>
              <w:bottom w:val="nil"/>
            </w:tcBorders>
            <w:vAlign w:val="center"/>
          </w:tcPr>
          <w:p w14:paraId="0B54E435" w14:textId="08684341" w:rsidR="0034312E" w:rsidRDefault="0034312E" w:rsidP="00055B0E">
            <w:pPr>
              <w:pStyle w:val="a9"/>
            </w:pPr>
            <w:r>
              <w:t xml:space="preserve">Проверка </w:t>
            </w:r>
            <w:r w:rsidR="005F7602">
              <w:t>создания протокола</w:t>
            </w:r>
          </w:p>
        </w:tc>
        <w:tc>
          <w:tcPr>
            <w:tcW w:w="2551" w:type="dxa"/>
            <w:tcBorders>
              <w:bottom w:val="nil"/>
            </w:tcBorders>
            <w:vAlign w:val="center"/>
          </w:tcPr>
          <w:p w14:paraId="63B052C1" w14:textId="77777777" w:rsidR="005F7602" w:rsidRPr="009A78A9" w:rsidRDefault="005F7602" w:rsidP="005F7602">
            <w:pPr>
              <w:pStyle w:val="a9"/>
              <w:numPr>
                <w:ilvl w:val="0"/>
                <w:numId w:val="30"/>
              </w:numPr>
            </w:pPr>
            <w:r>
              <w:t>Открыть приложение</w:t>
            </w:r>
            <w:r>
              <w:rPr>
                <w:lang w:val="en-US"/>
              </w:rPr>
              <w:t>;</w:t>
            </w:r>
          </w:p>
          <w:p w14:paraId="7E63A454" w14:textId="77777777" w:rsidR="005F7602" w:rsidRPr="009A78A9" w:rsidRDefault="005F7602" w:rsidP="005F7602">
            <w:pPr>
              <w:pStyle w:val="a9"/>
              <w:numPr>
                <w:ilvl w:val="0"/>
                <w:numId w:val="30"/>
              </w:numPr>
            </w:pPr>
            <w:r>
              <w:t>Ввести пароль «13022007»</w:t>
            </w:r>
            <w:r>
              <w:rPr>
                <w:lang w:val="en-US"/>
              </w:rPr>
              <w:t>;</w:t>
            </w:r>
          </w:p>
          <w:p w14:paraId="4FA43223" w14:textId="77777777" w:rsidR="005F7602" w:rsidRDefault="005F7602" w:rsidP="005F7602">
            <w:pPr>
              <w:pStyle w:val="a9"/>
              <w:numPr>
                <w:ilvl w:val="0"/>
                <w:numId w:val="30"/>
              </w:numPr>
            </w:pPr>
            <w:r>
              <w:t>Нажать на кнопку «Войти»</w:t>
            </w:r>
            <w:r>
              <w:rPr>
                <w:lang w:val="en-US"/>
              </w:rPr>
              <w:t>;</w:t>
            </w:r>
          </w:p>
          <w:p w14:paraId="692439DC" w14:textId="71A48F02" w:rsidR="005F7602" w:rsidRDefault="005F7602" w:rsidP="005F7602">
            <w:pPr>
              <w:pStyle w:val="a9"/>
              <w:framePr w:hSpace="180" w:wrap="around" w:vAnchor="text" w:hAnchor="text" w:y="1"/>
              <w:numPr>
                <w:ilvl w:val="0"/>
                <w:numId w:val="30"/>
              </w:numPr>
              <w:suppressOverlap/>
            </w:pPr>
            <w:r>
              <w:t>Перейти на страницу «Протоколы»</w:t>
            </w:r>
            <w:r>
              <w:rPr>
                <w:lang w:val="en-US"/>
              </w:rPr>
              <w:t>;</w:t>
            </w:r>
          </w:p>
          <w:p w14:paraId="1E124D22" w14:textId="77777777" w:rsidR="0034312E" w:rsidRPr="005F7602" w:rsidRDefault="005F7602" w:rsidP="005F7602">
            <w:pPr>
              <w:pStyle w:val="a9"/>
              <w:numPr>
                <w:ilvl w:val="0"/>
                <w:numId w:val="30"/>
              </w:numPr>
            </w:pPr>
            <w:r>
              <w:t>В поле ввода указать номер</w:t>
            </w:r>
            <w:r w:rsidR="0034312E" w:rsidRPr="005F7602">
              <w:t>;</w:t>
            </w:r>
          </w:p>
          <w:p w14:paraId="6F9CF08A" w14:textId="77777777" w:rsidR="005F7602" w:rsidRDefault="005F7602" w:rsidP="005F7602">
            <w:pPr>
              <w:pStyle w:val="a9"/>
              <w:numPr>
                <w:ilvl w:val="0"/>
                <w:numId w:val="30"/>
              </w:numPr>
            </w:pPr>
            <w:r>
              <w:t>В поле дата указать дату заседания;</w:t>
            </w:r>
          </w:p>
          <w:p w14:paraId="4138380B" w14:textId="063AA449" w:rsidR="005F7602" w:rsidRPr="00232BFF" w:rsidRDefault="005F7602" w:rsidP="005F7602">
            <w:pPr>
              <w:pStyle w:val="a9"/>
              <w:numPr>
                <w:ilvl w:val="0"/>
                <w:numId w:val="30"/>
              </w:numPr>
            </w:pPr>
            <w:r>
              <w:t>Нажать на кнопку «Создать прот</w:t>
            </w:r>
            <w:r w:rsidR="00F468D5">
              <w:t>о</w:t>
            </w:r>
            <w:r>
              <w:t>кол».</w:t>
            </w:r>
          </w:p>
        </w:tc>
        <w:tc>
          <w:tcPr>
            <w:tcW w:w="1843" w:type="dxa"/>
            <w:tcBorders>
              <w:bottom w:val="nil"/>
            </w:tcBorders>
            <w:vAlign w:val="center"/>
          </w:tcPr>
          <w:p w14:paraId="24CAD477" w14:textId="5B6D093C" w:rsidR="0034312E" w:rsidRPr="00F468D5" w:rsidRDefault="0034312E" w:rsidP="00055B0E">
            <w:pPr>
              <w:pStyle w:val="a9"/>
            </w:pPr>
            <w:r>
              <w:t xml:space="preserve">Приложение должно </w:t>
            </w:r>
            <w:r w:rsidR="005F7602">
              <w:t>открыть шаблон протокола</w:t>
            </w:r>
            <w:r w:rsidR="00F468D5">
              <w:t xml:space="preserve"> в </w:t>
            </w:r>
            <w:r w:rsidR="00F468D5">
              <w:rPr>
                <w:lang w:val="en-US"/>
              </w:rPr>
              <w:t>Word</w:t>
            </w:r>
          </w:p>
        </w:tc>
        <w:tc>
          <w:tcPr>
            <w:tcW w:w="1695" w:type="dxa"/>
            <w:tcBorders>
              <w:bottom w:val="nil"/>
            </w:tcBorders>
            <w:vAlign w:val="center"/>
          </w:tcPr>
          <w:p w14:paraId="1445A43D" w14:textId="77777777" w:rsidR="0034312E" w:rsidRDefault="0034312E" w:rsidP="00055B0E">
            <w:pPr>
              <w:pStyle w:val="a9"/>
            </w:pPr>
            <w:r>
              <w:t>Соответствует ожидаемому</w:t>
            </w:r>
            <w:r w:rsidRPr="00F43764">
              <w:t>,</w:t>
            </w:r>
            <w:r>
              <w:t xml:space="preserve"> представлен в приложении В на рисунке В.9</w:t>
            </w:r>
          </w:p>
        </w:tc>
      </w:tr>
      <w:tr w:rsidR="0034312E" w14:paraId="34589143" w14:textId="77777777" w:rsidTr="00055B0E">
        <w:tc>
          <w:tcPr>
            <w:tcW w:w="1129" w:type="dxa"/>
            <w:tcBorders>
              <w:bottom w:val="single" w:sz="4" w:space="0" w:color="auto"/>
            </w:tcBorders>
            <w:vAlign w:val="center"/>
          </w:tcPr>
          <w:p w14:paraId="015417CA" w14:textId="77777777" w:rsidR="0034312E" w:rsidRDefault="0034312E" w:rsidP="00055B0E">
            <w:pPr>
              <w:pStyle w:val="ab"/>
            </w:pPr>
            <w:r>
              <w:t>Т10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vAlign w:val="center"/>
          </w:tcPr>
          <w:p w14:paraId="122153F0" w14:textId="19F6A080" w:rsidR="0034312E" w:rsidRDefault="00F468D5" w:rsidP="00055B0E">
            <w:pPr>
              <w:pStyle w:val="a9"/>
            </w:pPr>
            <w:r>
              <w:t>Проверка создания протокола без указания даты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vAlign w:val="center"/>
          </w:tcPr>
          <w:p w14:paraId="69D3494A" w14:textId="77777777" w:rsidR="00F468D5" w:rsidRPr="009A78A9" w:rsidRDefault="00F468D5" w:rsidP="00F468D5">
            <w:pPr>
              <w:pStyle w:val="a9"/>
              <w:numPr>
                <w:ilvl w:val="0"/>
                <w:numId w:val="31"/>
              </w:numPr>
            </w:pPr>
            <w:r>
              <w:t>Открыть приложение</w:t>
            </w:r>
            <w:r>
              <w:rPr>
                <w:lang w:val="en-US"/>
              </w:rPr>
              <w:t>;</w:t>
            </w:r>
          </w:p>
          <w:p w14:paraId="69AF93FE" w14:textId="77777777" w:rsidR="00F468D5" w:rsidRPr="009A78A9" w:rsidRDefault="00F468D5" w:rsidP="00F468D5">
            <w:pPr>
              <w:pStyle w:val="a9"/>
              <w:numPr>
                <w:ilvl w:val="0"/>
                <w:numId w:val="31"/>
              </w:numPr>
            </w:pPr>
            <w:r>
              <w:t>Ввести пароль «13022007»</w:t>
            </w:r>
            <w:r>
              <w:rPr>
                <w:lang w:val="en-US"/>
              </w:rPr>
              <w:t>;</w:t>
            </w:r>
          </w:p>
          <w:p w14:paraId="0FCD57A2" w14:textId="77777777" w:rsidR="00F468D5" w:rsidRDefault="00F468D5" w:rsidP="00F468D5">
            <w:pPr>
              <w:pStyle w:val="a9"/>
              <w:numPr>
                <w:ilvl w:val="0"/>
                <w:numId w:val="31"/>
              </w:numPr>
            </w:pPr>
            <w:r>
              <w:t>Нажать на кнопку «Войти»</w:t>
            </w:r>
            <w:r>
              <w:rPr>
                <w:lang w:val="en-US"/>
              </w:rPr>
              <w:t>;</w:t>
            </w:r>
          </w:p>
          <w:p w14:paraId="53A7ABF4" w14:textId="77777777" w:rsidR="00F468D5" w:rsidRDefault="00F468D5" w:rsidP="00F468D5">
            <w:pPr>
              <w:pStyle w:val="a9"/>
              <w:framePr w:hSpace="180" w:wrap="around" w:vAnchor="text" w:hAnchor="text" w:y="1"/>
              <w:numPr>
                <w:ilvl w:val="0"/>
                <w:numId w:val="31"/>
              </w:numPr>
              <w:suppressOverlap/>
            </w:pPr>
            <w:r>
              <w:t>Перейти на страницу «Протоколы»</w:t>
            </w:r>
            <w:r>
              <w:rPr>
                <w:lang w:val="en-US"/>
              </w:rPr>
              <w:t>;</w:t>
            </w:r>
          </w:p>
          <w:p w14:paraId="627CA221" w14:textId="77777777" w:rsidR="00F468D5" w:rsidRPr="005F7602" w:rsidRDefault="00F468D5" w:rsidP="00F468D5">
            <w:pPr>
              <w:pStyle w:val="a9"/>
              <w:numPr>
                <w:ilvl w:val="0"/>
                <w:numId w:val="31"/>
              </w:numPr>
            </w:pPr>
            <w:r>
              <w:t>В поле ввода указать номер</w:t>
            </w:r>
            <w:r w:rsidRPr="005F7602">
              <w:t>;</w:t>
            </w:r>
          </w:p>
          <w:p w14:paraId="35B5D677" w14:textId="4D5F637A" w:rsidR="0034312E" w:rsidRDefault="00F468D5" w:rsidP="00F468D5">
            <w:pPr>
              <w:pStyle w:val="a9"/>
              <w:numPr>
                <w:ilvl w:val="0"/>
                <w:numId w:val="31"/>
              </w:numPr>
            </w:pPr>
            <w:r>
              <w:t>Нажать на кнопку «Создать протокол».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1BF17311" w14:textId="3F87B66C" w:rsidR="0034312E" w:rsidRPr="00F468D5" w:rsidRDefault="0034312E" w:rsidP="00055B0E">
            <w:pPr>
              <w:pStyle w:val="a9"/>
            </w:pPr>
            <w:r>
              <w:t xml:space="preserve">Приложение должно </w:t>
            </w:r>
            <w:r w:rsidR="00F468D5">
              <w:t>открыть</w:t>
            </w:r>
            <w:r w:rsidR="00F468D5" w:rsidRPr="00F468D5">
              <w:t xml:space="preserve"> </w:t>
            </w:r>
            <w:r w:rsidR="00F468D5">
              <w:t xml:space="preserve">шаблон протокола </w:t>
            </w:r>
            <w:r w:rsidR="00F468D5">
              <w:rPr>
                <w:lang w:val="en-US"/>
              </w:rPr>
              <w:t>Word</w:t>
            </w:r>
            <w:r w:rsidR="00F468D5">
              <w:t xml:space="preserve"> </w:t>
            </w:r>
            <w:r w:rsidR="00F468D5">
              <w:rPr>
                <w:lang w:val="en-US"/>
              </w:rPr>
              <w:t>c</w:t>
            </w:r>
            <w:r w:rsidR="00F468D5" w:rsidRPr="00F468D5">
              <w:t xml:space="preserve"> </w:t>
            </w:r>
            <w:r w:rsidR="00F468D5">
              <w:t>указанием текущей даты</w:t>
            </w:r>
          </w:p>
        </w:tc>
        <w:tc>
          <w:tcPr>
            <w:tcW w:w="1695" w:type="dxa"/>
            <w:tcBorders>
              <w:bottom w:val="single" w:sz="4" w:space="0" w:color="auto"/>
            </w:tcBorders>
            <w:vAlign w:val="center"/>
          </w:tcPr>
          <w:p w14:paraId="18D812DE" w14:textId="77777777" w:rsidR="0034312E" w:rsidRDefault="0034312E" w:rsidP="00055B0E">
            <w:pPr>
              <w:pStyle w:val="a9"/>
            </w:pPr>
            <w:r>
              <w:t>Соответствует ожидаемому</w:t>
            </w:r>
            <w:r w:rsidRPr="00C867FE">
              <w:t>,</w:t>
            </w:r>
            <w:r>
              <w:t xml:space="preserve"> представлен в приложении В на рисунке В.10</w:t>
            </w:r>
          </w:p>
        </w:tc>
      </w:tr>
    </w:tbl>
    <w:p w14:paraId="130143F4" w14:textId="77777777" w:rsidR="0034312E" w:rsidRPr="0034312E" w:rsidRDefault="0034312E" w:rsidP="00F468D5">
      <w:pPr>
        <w:ind w:firstLine="0"/>
      </w:pPr>
    </w:p>
    <w:p w14:paraId="55B4BFE6" w14:textId="105EB5F6" w:rsidR="005F2D5A" w:rsidRDefault="005F2D5A" w:rsidP="00F468D5">
      <w:pPr>
        <w:pStyle w:val="2"/>
        <w:spacing w:before="280" w:after="560"/>
        <w:ind w:left="-142"/>
      </w:pPr>
      <w:bookmarkStart w:id="136" w:name="_Toc196203070"/>
      <w:bookmarkStart w:id="137" w:name="_Toc196203090"/>
      <w:bookmarkStart w:id="138" w:name="_Toc196203371"/>
      <w:bookmarkStart w:id="139" w:name="_Toc196203439"/>
      <w:bookmarkStart w:id="140" w:name="_Toc196203465"/>
      <w:bookmarkStart w:id="141" w:name="_Toc196203860"/>
      <w:bookmarkStart w:id="142" w:name="_Toc196289822"/>
      <w:bookmarkStart w:id="143" w:name="_Toc196290032"/>
      <w:bookmarkStart w:id="144" w:name="_Toc199161133"/>
      <w:r>
        <w:t>Описание справочной системы</w:t>
      </w:r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</w:p>
    <w:p w14:paraId="44C674EA" w14:textId="5F76E7A8" w:rsidR="00F468D5" w:rsidRPr="00C10FD6" w:rsidRDefault="00F468D5" w:rsidP="00F468D5">
      <w:r>
        <w:t>Справочная система</w:t>
      </w:r>
      <w:r w:rsidR="00A85312">
        <w:t xml:space="preserve"> </w:t>
      </w:r>
      <w:r w:rsidR="00A85312">
        <w:rPr>
          <w:rFonts w:eastAsia="Times New Roman" w:cs="Times New Roman"/>
          <w:color w:val="000000"/>
          <w:szCs w:val="28"/>
        </w:rPr>
        <w:t>для</w:t>
      </w:r>
      <w:r w:rsidR="00A85312">
        <w:t xml:space="preserve"> </w:t>
      </w:r>
      <w:r w:rsidR="00A85312" w:rsidRPr="00BD3392">
        <w:rPr>
          <w:rFonts w:eastAsia="Times New Roman" w:cs="Times New Roman"/>
          <w:color w:val="000000"/>
          <w:szCs w:val="28"/>
        </w:rPr>
        <w:t>электронного органайзера председателя цикловой комиссии</w:t>
      </w:r>
      <w:r>
        <w:t xml:space="preserve"> была разработана с помощью </w:t>
      </w:r>
      <w:r>
        <w:rPr>
          <w:lang w:val="en-US"/>
        </w:rPr>
        <w:t>Dr</w:t>
      </w:r>
      <w:r w:rsidRPr="00C10FD6">
        <w:t>.</w:t>
      </w:r>
      <w:r>
        <w:rPr>
          <w:lang w:val="en-US"/>
        </w:rPr>
        <w:t>Explain</w:t>
      </w:r>
      <w:r>
        <w:t> </w:t>
      </w:r>
      <w:r w:rsidRPr="00C10FD6">
        <w:t xml:space="preserve">– </w:t>
      </w:r>
      <w:r>
        <w:t>программного обеспечения, предназначенного для создания документации, справочных систем и руководств. Оно позволяет разработчикам и техническим специалистам автоматически генерировать справку для программ, веб-сайтов и мобильных приложений.</w:t>
      </w:r>
    </w:p>
    <w:p w14:paraId="0C801F09" w14:textId="77777777" w:rsidR="00F468D5" w:rsidRDefault="00F468D5" w:rsidP="00F468D5">
      <w:r>
        <w:t>Справочная система содержит следующие разделы:</w:t>
      </w:r>
    </w:p>
    <w:p w14:paraId="2A335092" w14:textId="7E7CCED6" w:rsidR="00F468D5" w:rsidRDefault="00F468D5" w:rsidP="00F468D5">
      <w:pPr>
        <w:pStyle w:val="ad"/>
        <w:numPr>
          <w:ilvl w:val="0"/>
          <w:numId w:val="32"/>
        </w:numPr>
      </w:pPr>
      <w:r>
        <w:t xml:space="preserve">раздел «Окно </w:t>
      </w:r>
      <w:r w:rsidR="00A85312">
        <w:t>аутентификации</w:t>
      </w:r>
      <w:r>
        <w:t>»</w:t>
      </w:r>
      <w:r>
        <w:rPr>
          <w:lang w:val="en-US"/>
        </w:rPr>
        <w:t>;</w:t>
      </w:r>
    </w:p>
    <w:p w14:paraId="0DA6C2A4" w14:textId="77777777" w:rsidR="00F468D5" w:rsidRDefault="00F468D5" w:rsidP="00F468D5">
      <w:pPr>
        <w:pStyle w:val="ad"/>
        <w:numPr>
          <w:ilvl w:val="0"/>
          <w:numId w:val="32"/>
        </w:numPr>
      </w:pPr>
      <w:r>
        <w:lastRenderedPageBreak/>
        <w:t>раздел «Главное окно».</w:t>
      </w:r>
    </w:p>
    <w:p w14:paraId="274CD611" w14:textId="6A1765EF" w:rsidR="00A85312" w:rsidRDefault="00F468D5" w:rsidP="00A85312">
      <w:pPr>
        <w:pStyle w:val="ad"/>
        <w:ind w:left="0"/>
      </w:pPr>
      <w:r>
        <w:t xml:space="preserve">Раздел «Окно аутентификации» содержит </w:t>
      </w:r>
      <w:r w:rsidR="00A85312">
        <w:t>один</w:t>
      </w:r>
      <w:r>
        <w:t xml:space="preserve"> подраздел</w:t>
      </w:r>
      <w:r w:rsidR="00A85312">
        <w:t xml:space="preserve"> – п</w:t>
      </w:r>
      <w:r>
        <w:t>одраздел «Страница авторизации» – содержит подробное описание процесса авторизации</w:t>
      </w:r>
      <w:r w:rsidR="00A85312">
        <w:t>.</w:t>
      </w:r>
    </w:p>
    <w:p w14:paraId="6CA3ECCC" w14:textId="625B5AD1" w:rsidR="00F468D5" w:rsidRDefault="00F468D5" w:rsidP="00A85312">
      <w:pPr>
        <w:pStyle w:val="ad"/>
        <w:ind w:left="709" w:firstLine="0"/>
      </w:pPr>
      <w:r>
        <w:t xml:space="preserve">Раздел «Главное окно» содержит </w:t>
      </w:r>
      <w:r w:rsidR="00A85312">
        <w:t>четыре</w:t>
      </w:r>
      <w:r>
        <w:t xml:space="preserve"> подраздел</w:t>
      </w:r>
      <w:r w:rsidR="00A85312">
        <w:t>а</w:t>
      </w:r>
      <w:r>
        <w:t>:</w:t>
      </w:r>
    </w:p>
    <w:p w14:paraId="67C04398" w14:textId="1D7666EA" w:rsidR="00F468D5" w:rsidRDefault="00F468D5" w:rsidP="00F468D5">
      <w:pPr>
        <w:pStyle w:val="ad"/>
        <w:numPr>
          <w:ilvl w:val="0"/>
          <w:numId w:val="34"/>
        </w:numPr>
      </w:pPr>
      <w:r>
        <w:t>подраздел «</w:t>
      </w:r>
      <w:r w:rsidR="00A85312">
        <w:t>Преподаватели</w:t>
      </w:r>
      <w:r>
        <w:t>» – содержит подробное описание функций, которые доступны на странице «</w:t>
      </w:r>
      <w:r w:rsidR="00A85312">
        <w:t>Преподаватели</w:t>
      </w:r>
      <w:r>
        <w:t>»</w:t>
      </w:r>
      <w:r w:rsidRPr="000D7D0F">
        <w:t>;</w:t>
      </w:r>
    </w:p>
    <w:p w14:paraId="55EE173A" w14:textId="236B564B" w:rsidR="00F468D5" w:rsidRDefault="00F468D5" w:rsidP="00F468D5">
      <w:pPr>
        <w:pStyle w:val="ad"/>
        <w:numPr>
          <w:ilvl w:val="0"/>
          <w:numId w:val="34"/>
        </w:numPr>
      </w:pPr>
      <w:r>
        <w:t>подраздел «</w:t>
      </w:r>
      <w:r w:rsidR="00A85312">
        <w:t>Задания</w:t>
      </w:r>
      <w:r>
        <w:t>» – содержит подробное описание функций, которые доступны на странице «</w:t>
      </w:r>
      <w:r w:rsidR="00A85312">
        <w:t>Задания</w:t>
      </w:r>
      <w:r>
        <w:t>»</w:t>
      </w:r>
      <w:r w:rsidRPr="000D7D0F">
        <w:t>;</w:t>
      </w:r>
    </w:p>
    <w:p w14:paraId="29FDF353" w14:textId="132B740C" w:rsidR="00F468D5" w:rsidRPr="000D7D0F" w:rsidRDefault="00F468D5" w:rsidP="00F468D5">
      <w:pPr>
        <w:pStyle w:val="ad"/>
        <w:numPr>
          <w:ilvl w:val="0"/>
          <w:numId w:val="34"/>
        </w:numPr>
      </w:pPr>
      <w:r>
        <w:t>подраздел «</w:t>
      </w:r>
      <w:r w:rsidR="00A85312">
        <w:t>Документы</w:t>
      </w:r>
      <w:r>
        <w:t>» – содержит подробное описание функций, которые доступны на странице «</w:t>
      </w:r>
      <w:r w:rsidR="00A85312">
        <w:t>Документы</w:t>
      </w:r>
      <w:r>
        <w:t>»</w:t>
      </w:r>
      <w:r w:rsidRPr="000D7D0F">
        <w:t>;</w:t>
      </w:r>
    </w:p>
    <w:p w14:paraId="4D5F755A" w14:textId="77777777" w:rsidR="00A85312" w:rsidRDefault="00F468D5" w:rsidP="00A85312">
      <w:pPr>
        <w:pStyle w:val="ad"/>
        <w:numPr>
          <w:ilvl w:val="0"/>
          <w:numId w:val="34"/>
        </w:numPr>
      </w:pPr>
      <w:r>
        <w:t>подраздел «</w:t>
      </w:r>
      <w:r w:rsidR="00A85312">
        <w:t>Протоколы</w:t>
      </w:r>
      <w:r>
        <w:t>» –</w:t>
      </w:r>
      <w:r w:rsidRPr="000D7D0F">
        <w:t xml:space="preserve"> </w:t>
      </w:r>
      <w:r>
        <w:t>содержит подробное описание функций, которые доступны на странице «</w:t>
      </w:r>
      <w:r w:rsidR="00A85312">
        <w:t>Протоколы</w:t>
      </w:r>
      <w:r>
        <w:t>»</w:t>
      </w:r>
      <w:r w:rsidR="00A85312">
        <w:t>.</w:t>
      </w:r>
    </w:p>
    <w:p w14:paraId="3D27D572" w14:textId="28F1553B" w:rsidR="00F468D5" w:rsidRDefault="00F468D5" w:rsidP="00A85312">
      <w:pPr>
        <w:pStyle w:val="ad"/>
        <w:ind w:left="0"/>
      </w:pPr>
      <w:r>
        <w:t>Открыть справочную систему в приложении можно на любой странице, нажав на кнопку «Справка», которая расположена в правом верхнем углу приложения.</w:t>
      </w:r>
    </w:p>
    <w:p w14:paraId="3C34580C" w14:textId="77777777" w:rsidR="00F468D5" w:rsidRDefault="00F468D5" w:rsidP="00F468D5">
      <w:r>
        <w:t>Содержание справочной системы представлено на рисунках 3.2 – 3.3.</w:t>
      </w:r>
    </w:p>
    <w:p w14:paraId="3F2291D6" w14:textId="0A5636BC" w:rsidR="00F468D5" w:rsidRDefault="00A763A9" w:rsidP="00F468D5">
      <w:pPr>
        <w:pStyle w:val="a7"/>
      </w:pPr>
      <w:r w:rsidRPr="00A763A9">
        <w:rPr>
          <w:noProof/>
        </w:rPr>
        <w:drawing>
          <wp:inline distT="0" distB="0" distL="0" distR="0" wp14:anchorId="0EC05C87" wp14:editId="04AA50A2">
            <wp:extent cx="5940425" cy="40220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63A9">
        <w:rPr>
          <w:noProof/>
        </w:rPr>
        <w:t xml:space="preserve"> </w:t>
      </w:r>
    </w:p>
    <w:p w14:paraId="2C41918A" w14:textId="77777777" w:rsidR="00F468D5" w:rsidRDefault="00F468D5" w:rsidP="00F468D5">
      <w:pPr>
        <w:pStyle w:val="a7"/>
      </w:pPr>
      <w:r>
        <w:t>Рисунок 3.2 – Начальная страница справочной системы</w:t>
      </w:r>
    </w:p>
    <w:p w14:paraId="6A7929F5" w14:textId="0B8A4388" w:rsidR="00F468D5" w:rsidRDefault="00A763A9" w:rsidP="00F468D5">
      <w:pPr>
        <w:pStyle w:val="a7"/>
      </w:pPr>
      <w:r w:rsidRPr="00A763A9">
        <w:rPr>
          <w:noProof/>
        </w:rPr>
        <w:lastRenderedPageBreak/>
        <w:drawing>
          <wp:inline distT="0" distB="0" distL="0" distR="0" wp14:anchorId="270354B9" wp14:editId="45D5F5A1">
            <wp:extent cx="5940425" cy="45859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63A9">
        <w:rPr>
          <w:noProof/>
        </w:rPr>
        <w:t xml:space="preserve"> </w:t>
      </w:r>
    </w:p>
    <w:p w14:paraId="207EF9D8" w14:textId="0FE0BD89" w:rsidR="00F468D5" w:rsidRPr="00F468D5" w:rsidRDefault="00F468D5" w:rsidP="00F468D5">
      <w:pPr>
        <w:pStyle w:val="a7"/>
      </w:pPr>
      <w:r>
        <w:t>Рисунок 3.3 – Содержание справочной системы</w:t>
      </w:r>
    </w:p>
    <w:p w14:paraId="2DEDAE73" w14:textId="6CACFFCE" w:rsidR="000819C1" w:rsidRDefault="000819C1" w:rsidP="00AB517A">
      <w:pPr>
        <w:pStyle w:val="1"/>
        <w:spacing w:after="280"/>
      </w:pPr>
      <w:bookmarkStart w:id="145" w:name="_Toc196203071"/>
      <w:bookmarkStart w:id="146" w:name="_Toc196203091"/>
      <w:bookmarkStart w:id="147" w:name="_Toc196203372"/>
      <w:bookmarkStart w:id="148" w:name="_Toc196203440"/>
      <w:bookmarkStart w:id="149" w:name="_Toc196203466"/>
      <w:bookmarkStart w:id="150" w:name="_Toc196203861"/>
      <w:bookmarkStart w:id="151" w:name="_Toc196289823"/>
      <w:bookmarkStart w:id="152" w:name="_Toc196290033"/>
      <w:bookmarkStart w:id="153" w:name="_Toc199161134"/>
      <w:r>
        <w:lastRenderedPageBreak/>
        <w:t>Применение</w:t>
      </w:r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</w:p>
    <w:p w14:paraId="59BC47DC" w14:textId="1D3D29B7" w:rsidR="005F2D5A" w:rsidRDefault="005F2D5A" w:rsidP="00AB517A">
      <w:pPr>
        <w:pStyle w:val="2"/>
        <w:spacing w:after="560"/>
        <w:ind w:left="-142"/>
      </w:pPr>
      <w:bookmarkStart w:id="154" w:name="_Toc196203072"/>
      <w:bookmarkStart w:id="155" w:name="_Toc196203092"/>
      <w:bookmarkStart w:id="156" w:name="_Toc196203373"/>
      <w:bookmarkStart w:id="157" w:name="_Toc196203441"/>
      <w:bookmarkStart w:id="158" w:name="_Toc196203467"/>
      <w:bookmarkStart w:id="159" w:name="_Toc196203862"/>
      <w:bookmarkStart w:id="160" w:name="_Toc196289824"/>
      <w:bookmarkStart w:id="161" w:name="_Toc196290034"/>
      <w:bookmarkStart w:id="162" w:name="_Toc199161135"/>
      <w:r>
        <w:t>Назначение программного средства</w:t>
      </w:r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</w:p>
    <w:p w14:paraId="37946C51" w14:textId="5ADD0355" w:rsidR="00541EA7" w:rsidRPr="00541EA7" w:rsidRDefault="00541EA7" w:rsidP="00541EA7">
      <w:r w:rsidRPr="00541EA7">
        <w:t>Разработанное программное средство (ПС) получило название «</w:t>
      </w:r>
      <w:proofErr w:type="spellStart"/>
      <w:r>
        <w:rPr>
          <w:lang w:val="en-US"/>
        </w:rPr>
        <w:t>KBPOrganizer</w:t>
      </w:r>
      <w:proofErr w:type="spellEnd"/>
      <w:r w:rsidRPr="00541EA7">
        <w:t>». Оно предназначено для упрощения и автоматизации управленческих задач председателя цикловой комиссии ЧУО «Колледж бизнеса и права», обеспечивая эффективное ведение базы данных преподавателей, дисциплин и планов работ, а также удобное управление заданиями и документацией.</w:t>
      </w:r>
    </w:p>
    <w:p w14:paraId="540C2555" w14:textId="77777777" w:rsidR="00541EA7" w:rsidRPr="00541EA7" w:rsidRDefault="00541EA7" w:rsidP="00541EA7">
      <w:r w:rsidRPr="00541EA7">
        <w:t>Основные функции ПС:</w:t>
      </w:r>
    </w:p>
    <w:p w14:paraId="710119C6" w14:textId="77777777" w:rsidR="00541EA7" w:rsidRPr="00541EA7" w:rsidRDefault="00541EA7" w:rsidP="00541EA7">
      <w:r w:rsidRPr="00541EA7">
        <w:t>функция входа в систему по заранее выданным паролям с обеспечением безопасности данных;</w:t>
      </w:r>
    </w:p>
    <w:p w14:paraId="5246B059" w14:textId="77777777" w:rsidR="00541EA7" w:rsidRPr="00541EA7" w:rsidRDefault="00541EA7" w:rsidP="00541EA7">
      <w:r w:rsidRPr="00541EA7">
        <w:t>функция ведения базы данных преподавателей, их дисциплин и планов работ с возможностью поиска, добавления, редактирования и удаления записей;</w:t>
      </w:r>
    </w:p>
    <w:p w14:paraId="7CE82410" w14:textId="77777777" w:rsidR="00541EA7" w:rsidRPr="00541EA7" w:rsidRDefault="00541EA7" w:rsidP="00541EA7">
      <w:r w:rsidRPr="00541EA7">
        <w:t>функция выдачи заданий преподавателям с установлением сроков сдачи, включая возможности добавления, редактирования и удаления заданий;</w:t>
      </w:r>
    </w:p>
    <w:p w14:paraId="70BC82EE" w14:textId="77777777" w:rsidR="00541EA7" w:rsidRPr="00541EA7" w:rsidRDefault="00541EA7" w:rsidP="00541EA7">
      <w:r w:rsidRPr="00541EA7">
        <w:t>функция редактирования планов работ (добавление, удаление, изменение записей) с удобным доступом к информации;</w:t>
      </w:r>
    </w:p>
    <w:p w14:paraId="0AF7CDE3" w14:textId="77777777" w:rsidR="00541EA7" w:rsidRPr="00541EA7" w:rsidRDefault="00541EA7" w:rsidP="00541EA7">
      <w:r w:rsidRPr="00541EA7">
        <w:t>функция автоматического создания шаблонов протоколов в формате Word для упрощения документооборота;</w:t>
      </w:r>
    </w:p>
    <w:p w14:paraId="5FA246D1" w14:textId="77777777" w:rsidR="00541EA7" w:rsidRPr="00541EA7" w:rsidRDefault="00541EA7" w:rsidP="00541EA7">
      <w:r w:rsidRPr="00541EA7">
        <w:t>функция организации лаконичного и интуитивно понятного интерфейса с меню, кнопочными формами и панелями инструментов;</w:t>
      </w:r>
    </w:p>
    <w:p w14:paraId="6F83B975" w14:textId="77777777" w:rsidR="00541EA7" w:rsidRPr="00541EA7" w:rsidRDefault="00541EA7" w:rsidP="00541EA7">
      <w:r w:rsidRPr="00541EA7">
        <w:t>функция справочной системы для помощи пользователям в работе с приложением.</w:t>
      </w:r>
    </w:p>
    <w:p w14:paraId="765C7719" w14:textId="62B882BC" w:rsidR="00AB517A" w:rsidRPr="00AB517A" w:rsidRDefault="00541EA7" w:rsidP="00541EA7">
      <w:r w:rsidRPr="00541EA7">
        <w:t>Разработанная система ориентирована на потребности председателя цикловой комиссии ЧУО «Колледж бизнеса и права» и обеспечивает надежность, безопасность и удобство эксплуатации в рамках учебного процесса данного учреждения.</w:t>
      </w:r>
    </w:p>
    <w:p w14:paraId="2CC2D553" w14:textId="60BC9730" w:rsidR="005F2D5A" w:rsidRDefault="005F2D5A" w:rsidP="00541EA7">
      <w:pPr>
        <w:pStyle w:val="2"/>
        <w:spacing w:before="560" w:after="560"/>
        <w:ind w:left="-142"/>
      </w:pPr>
      <w:bookmarkStart w:id="163" w:name="_Toc196203073"/>
      <w:bookmarkStart w:id="164" w:name="_Toc196203093"/>
      <w:bookmarkStart w:id="165" w:name="_Toc196203374"/>
      <w:bookmarkStart w:id="166" w:name="_Toc196203442"/>
      <w:bookmarkStart w:id="167" w:name="_Toc196203468"/>
      <w:bookmarkStart w:id="168" w:name="_Toc196203863"/>
      <w:bookmarkStart w:id="169" w:name="_Toc196289825"/>
      <w:bookmarkStart w:id="170" w:name="_Toc196290035"/>
      <w:bookmarkStart w:id="171" w:name="_Toc199161136"/>
      <w:r>
        <w:t>Условия применения</w:t>
      </w:r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</w:p>
    <w:p w14:paraId="1FC91F30" w14:textId="77777777" w:rsidR="00AB517A" w:rsidRDefault="00AB517A" w:rsidP="00AB517A">
      <w:r>
        <w:t>Для корректной работы программного средства на компьютере пользователя должно быть установлено следующее ПО:</w:t>
      </w:r>
    </w:p>
    <w:p w14:paraId="01BE4AD5" w14:textId="77777777" w:rsidR="00AB517A" w:rsidRDefault="00AB517A" w:rsidP="00AB517A">
      <w:pPr>
        <w:pStyle w:val="ad"/>
        <w:numPr>
          <w:ilvl w:val="0"/>
          <w:numId w:val="35"/>
        </w:numPr>
      </w:pPr>
      <w:r>
        <w:t>операционная система «</w:t>
      </w:r>
      <w:r>
        <w:rPr>
          <w:lang w:val="en-US"/>
        </w:rPr>
        <w:t>Windows</w:t>
      </w:r>
      <w:r w:rsidRPr="00D11151">
        <w:t xml:space="preserve"> </w:t>
      </w:r>
      <w:r>
        <w:t>7» и выше</w:t>
      </w:r>
      <w:r w:rsidRPr="00D11151">
        <w:t>;</w:t>
      </w:r>
    </w:p>
    <w:p w14:paraId="7C499169" w14:textId="77777777" w:rsidR="00AB517A" w:rsidRPr="00D11151" w:rsidRDefault="00AB517A" w:rsidP="00AB517A">
      <w:pPr>
        <w:pStyle w:val="ad"/>
        <w:numPr>
          <w:ilvl w:val="0"/>
          <w:numId w:val="35"/>
        </w:numPr>
      </w:pPr>
      <w:r>
        <w:t>программа «</w:t>
      </w:r>
      <w:r>
        <w:rPr>
          <w:lang w:val="en-US"/>
        </w:rPr>
        <w:t>Microsoft</w:t>
      </w:r>
      <w:r w:rsidRPr="00D11151">
        <w:t xml:space="preserve"> </w:t>
      </w:r>
      <w:r>
        <w:rPr>
          <w:lang w:val="en-US"/>
        </w:rPr>
        <w:t>Word</w:t>
      </w:r>
      <w:r>
        <w:t>» 2016 года выпуска и позже</w:t>
      </w:r>
      <w:r w:rsidRPr="00D11151">
        <w:t>;</w:t>
      </w:r>
    </w:p>
    <w:p w14:paraId="2D5C66A7" w14:textId="77777777" w:rsidR="00AB517A" w:rsidRDefault="00AB517A" w:rsidP="00AB517A">
      <w:pPr>
        <w:pStyle w:val="ad"/>
        <w:numPr>
          <w:ilvl w:val="0"/>
          <w:numId w:val="35"/>
        </w:numPr>
      </w:pPr>
      <w:r>
        <w:t>система управления базами данных «</w:t>
      </w:r>
      <w:r>
        <w:rPr>
          <w:lang w:val="en-US"/>
        </w:rPr>
        <w:t>Microsoft</w:t>
      </w:r>
      <w:r w:rsidRPr="00734D1C">
        <w:t xml:space="preserve"> </w:t>
      </w:r>
      <w:r>
        <w:rPr>
          <w:lang w:val="en-US"/>
        </w:rPr>
        <w:t>SQL</w:t>
      </w:r>
      <w:r w:rsidRPr="00D11151">
        <w:t xml:space="preserve"> </w:t>
      </w:r>
      <w:r>
        <w:rPr>
          <w:lang w:val="en-US"/>
        </w:rPr>
        <w:t>Server</w:t>
      </w:r>
      <w:r>
        <w:t>» 2022 года</w:t>
      </w:r>
      <w:r w:rsidRPr="00D11151">
        <w:t>;</w:t>
      </w:r>
    </w:p>
    <w:p w14:paraId="4CDAE8AA" w14:textId="77777777" w:rsidR="00AB517A" w:rsidRDefault="00AB517A" w:rsidP="00AB517A">
      <w:pPr>
        <w:pStyle w:val="ad"/>
        <w:numPr>
          <w:ilvl w:val="0"/>
          <w:numId w:val="35"/>
        </w:numPr>
      </w:pPr>
      <w:r>
        <w:t>среда выполнения</w:t>
      </w:r>
      <w:r w:rsidRPr="00734D1C">
        <w:t xml:space="preserve"> .</w:t>
      </w:r>
      <w:r>
        <w:rPr>
          <w:lang w:val="en-US"/>
        </w:rPr>
        <w:t>NET</w:t>
      </w:r>
      <w:r w:rsidRPr="00734D1C">
        <w:t xml:space="preserve"> </w:t>
      </w:r>
      <w:r>
        <w:rPr>
          <w:lang w:val="en-US"/>
        </w:rPr>
        <w:t>Framework</w:t>
      </w:r>
      <w:r w:rsidRPr="00734D1C">
        <w:t xml:space="preserve"> </w:t>
      </w:r>
      <w:r>
        <w:t>версии 4.7.2 и выше</w:t>
      </w:r>
      <w:r w:rsidRPr="00734D1C">
        <w:t>;</w:t>
      </w:r>
    </w:p>
    <w:p w14:paraId="051C8CFD" w14:textId="77777777" w:rsidR="00AB517A" w:rsidRDefault="00AB517A" w:rsidP="00AB517A">
      <w:pPr>
        <w:pStyle w:val="ad"/>
        <w:numPr>
          <w:ilvl w:val="0"/>
          <w:numId w:val="35"/>
        </w:numPr>
      </w:pPr>
      <w:r>
        <w:t xml:space="preserve">средство установки </w:t>
      </w:r>
      <w:r>
        <w:rPr>
          <w:lang w:val="en-US"/>
        </w:rPr>
        <w:t>MSI Installer.</w:t>
      </w:r>
    </w:p>
    <w:p w14:paraId="33598779" w14:textId="58A54BB1" w:rsidR="00AB517A" w:rsidRDefault="00AB517A" w:rsidP="00AB517A">
      <w:r>
        <w:lastRenderedPageBreak/>
        <w:t>Чтобы установить программу необходимо запустить установочный файл «</w:t>
      </w:r>
      <w:proofErr w:type="spellStart"/>
      <w:r>
        <w:rPr>
          <w:lang w:val="en-US"/>
        </w:rPr>
        <w:t>KBPOrganizer</w:t>
      </w:r>
      <w:proofErr w:type="spellEnd"/>
      <w:r w:rsidRPr="00B8493B">
        <w:t>.</w:t>
      </w:r>
      <w:proofErr w:type="spellStart"/>
      <w:r>
        <w:rPr>
          <w:lang w:val="en-US"/>
        </w:rPr>
        <w:t>msi</w:t>
      </w:r>
      <w:proofErr w:type="spellEnd"/>
      <w:r>
        <w:t>». После его запуска откроется мастер установки и далее необходимо следовать его инструкциям.</w:t>
      </w:r>
    </w:p>
    <w:p w14:paraId="0CAF0454" w14:textId="77777777" w:rsidR="00AB517A" w:rsidRPr="00B8493B" w:rsidRDefault="00AB517A" w:rsidP="00AB517A">
      <w:r>
        <w:t>При первом запуске программа автоматически развернёт базу данных на компьютере пользователя и после этого можно будет полноценно пользоваться установленным приложением.</w:t>
      </w:r>
    </w:p>
    <w:p w14:paraId="0C87B26C" w14:textId="77777777" w:rsidR="00AB517A" w:rsidRPr="00AB517A" w:rsidRDefault="00AB517A" w:rsidP="00AB517A"/>
    <w:p w14:paraId="3F9D09AD" w14:textId="7B00B49B" w:rsidR="00C003C0" w:rsidRPr="00C003C0" w:rsidRDefault="000819C1" w:rsidP="00AB517A">
      <w:pPr>
        <w:pStyle w:val="1"/>
        <w:numPr>
          <w:ilvl w:val="0"/>
          <w:numId w:val="0"/>
        </w:numPr>
        <w:spacing w:after="560"/>
        <w:ind w:left="709"/>
      </w:pPr>
      <w:bookmarkStart w:id="172" w:name="_Toc196203074"/>
      <w:bookmarkStart w:id="173" w:name="_Toc196203094"/>
      <w:bookmarkStart w:id="174" w:name="_Toc196203375"/>
      <w:bookmarkStart w:id="175" w:name="_Toc196203443"/>
      <w:bookmarkStart w:id="176" w:name="_Toc196203469"/>
      <w:bookmarkStart w:id="177" w:name="_Toc196203864"/>
      <w:bookmarkStart w:id="178" w:name="_Toc196289826"/>
      <w:bookmarkStart w:id="179" w:name="_Toc196290036"/>
      <w:bookmarkStart w:id="180" w:name="_Toc199161137"/>
      <w:r>
        <w:lastRenderedPageBreak/>
        <w:t>Заключение</w:t>
      </w:r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</w:p>
    <w:p w14:paraId="64316050" w14:textId="77777777" w:rsidR="00AB517A" w:rsidRPr="00AB517A" w:rsidRDefault="00AB517A" w:rsidP="00AB517A">
      <w:r w:rsidRPr="00AB517A">
        <w:t>Разработка электронного органайзера для председателя цикловой комиссии ЧУО «Колледж бизнеса и права» была направлена на автоматизацию и упрощение управления учебным процессом, а также на повышение эффективности работы комиссии. В ходе реализации проекта была создана система, обеспечивающая безопасный вход по заранее выданным паролям, что гарантирует защиту данных и разграничение доступа пользователей.</w:t>
      </w:r>
    </w:p>
    <w:p w14:paraId="5548C968" w14:textId="77777777" w:rsidR="00AB517A" w:rsidRPr="00AB517A" w:rsidRDefault="00AB517A" w:rsidP="00AB517A">
      <w:r w:rsidRPr="00AB517A">
        <w:t>Важной частью функционала стало ведение базы данных преподавателей, их дисциплин и планов работ с возможностью удобного поиска, добавления, редактирования и удаления записей. Реализована возможность выдачи заданий преподавателям с установлением сроков сдачи и соответствующими функциями управления этими заданиями. Для удобства работы с планами работ создан интуитивно понятный интерфейс, позволяющий редактировать, добавлять и удалять записи, обеспечивая быстрый доступ к необходимой информации.</w:t>
      </w:r>
    </w:p>
    <w:p w14:paraId="64638DA5" w14:textId="77777777" w:rsidR="00AB517A" w:rsidRPr="00AB517A" w:rsidRDefault="00AB517A" w:rsidP="00AB517A">
      <w:r w:rsidRPr="00AB517A">
        <w:t>Особое внимание уделено автоматизации создания протоколов в формате Word на основе шаблонов, что значительно упрощает процесс документооборота и снижает вероятность ошибок при оформлении документации. Интерфейс программного средства выполнен в лаконичном стиле с использованием меню, кнопочных форм и панелей инструментов, что повышает удобство и скорость работы пользователя. Дополнительно реализована справочная система, помогающая быстро освоить функционал приложения.</w:t>
      </w:r>
    </w:p>
    <w:p w14:paraId="5A3DDE3D" w14:textId="77777777" w:rsidR="00AB517A" w:rsidRPr="00AB517A" w:rsidRDefault="00AB517A" w:rsidP="00AB517A">
      <w:r w:rsidRPr="00AB517A">
        <w:t>Разработанное программное средство полностью соответствует поставленным требованиям, обеспечивая надежность, безопасность и удобство эксплуатации. Все заявленные функции успешно реализованы, что позволяет существенно сократить время на организационные задачи и повысить качество управления учебным процессом в колледже.</w:t>
      </w:r>
    </w:p>
    <w:p w14:paraId="1283A833" w14:textId="77777777" w:rsidR="00AB517A" w:rsidRPr="00AB517A" w:rsidRDefault="00AB517A" w:rsidP="00AB517A">
      <w:r w:rsidRPr="00AB517A">
        <w:t>Преимущества данного программного средства:</w:t>
      </w:r>
    </w:p>
    <w:p w14:paraId="5FD85E6E" w14:textId="20047304" w:rsidR="00AB517A" w:rsidRPr="00AB517A" w:rsidRDefault="003A2A03" w:rsidP="00AB517A">
      <w:pPr>
        <w:pStyle w:val="ad"/>
        <w:numPr>
          <w:ilvl w:val="0"/>
          <w:numId w:val="39"/>
        </w:numPr>
        <w:ind w:left="0" w:firstLine="709"/>
      </w:pPr>
      <w:r>
        <w:t>о</w:t>
      </w:r>
      <w:r w:rsidR="00AB517A" w:rsidRPr="00AB517A">
        <w:t>беспечение безопасности данных посредством авторизации по заранее выданным паролям;</w:t>
      </w:r>
    </w:p>
    <w:p w14:paraId="0AAB7AC1" w14:textId="21B822E0" w:rsidR="00AB517A" w:rsidRPr="00AB517A" w:rsidRDefault="003A2A03" w:rsidP="00AB517A">
      <w:pPr>
        <w:pStyle w:val="ad"/>
        <w:numPr>
          <w:ilvl w:val="0"/>
          <w:numId w:val="39"/>
        </w:numPr>
        <w:ind w:left="0" w:firstLine="709"/>
      </w:pPr>
      <w:r>
        <w:t>к</w:t>
      </w:r>
      <w:r w:rsidR="00AB517A" w:rsidRPr="00AB517A">
        <w:t>омплексное ведение базы данных преподавателей, дисциплин и планов работ с широкими возможностями управления;</w:t>
      </w:r>
    </w:p>
    <w:p w14:paraId="6F90FAF4" w14:textId="729AB627" w:rsidR="00AB517A" w:rsidRPr="00AB517A" w:rsidRDefault="003A2A03" w:rsidP="00AB517A">
      <w:pPr>
        <w:pStyle w:val="ad"/>
        <w:numPr>
          <w:ilvl w:val="0"/>
          <w:numId w:val="39"/>
        </w:numPr>
        <w:ind w:left="0" w:firstLine="709"/>
      </w:pPr>
      <w:r>
        <w:t>а</w:t>
      </w:r>
      <w:r w:rsidR="00AB517A" w:rsidRPr="00AB517A">
        <w:t>втоматизация выдачи и контроля выполнения заданий преподавателями;</w:t>
      </w:r>
    </w:p>
    <w:p w14:paraId="27F84F5D" w14:textId="36B89BDA" w:rsidR="00AB517A" w:rsidRPr="00AB517A" w:rsidRDefault="003A2A03" w:rsidP="00AB517A">
      <w:pPr>
        <w:pStyle w:val="ad"/>
        <w:numPr>
          <w:ilvl w:val="0"/>
          <w:numId w:val="39"/>
        </w:numPr>
        <w:ind w:left="0" w:firstLine="709"/>
      </w:pPr>
      <w:r>
        <w:t>у</w:t>
      </w:r>
      <w:r w:rsidR="00AB517A" w:rsidRPr="00AB517A">
        <w:t>добный и интуитивно понятный интерфейс с лаконичным дизайном;</w:t>
      </w:r>
    </w:p>
    <w:p w14:paraId="7C096BD6" w14:textId="20FE62BB" w:rsidR="00AB517A" w:rsidRPr="00AB517A" w:rsidRDefault="003A2A03" w:rsidP="00AB517A">
      <w:pPr>
        <w:pStyle w:val="ad"/>
        <w:numPr>
          <w:ilvl w:val="0"/>
          <w:numId w:val="39"/>
        </w:numPr>
        <w:ind w:left="0" w:firstLine="709"/>
      </w:pPr>
      <w:r>
        <w:t>а</w:t>
      </w:r>
      <w:r w:rsidR="00AB517A" w:rsidRPr="00AB517A">
        <w:t>втоматическое формирование протоколов в формате Word для упрощения документации;</w:t>
      </w:r>
    </w:p>
    <w:p w14:paraId="107AF4C5" w14:textId="5AE278C0" w:rsidR="00AB517A" w:rsidRPr="00AB517A" w:rsidRDefault="003A2A03" w:rsidP="00AB517A">
      <w:pPr>
        <w:pStyle w:val="ad"/>
        <w:numPr>
          <w:ilvl w:val="0"/>
          <w:numId w:val="39"/>
        </w:numPr>
        <w:ind w:left="0" w:firstLine="709"/>
      </w:pPr>
      <w:r>
        <w:t>н</w:t>
      </w:r>
      <w:r w:rsidR="00AB517A" w:rsidRPr="00AB517A">
        <w:t>аличие встроенной справочной системы для поддержки пользователей.</w:t>
      </w:r>
    </w:p>
    <w:p w14:paraId="580CDF24" w14:textId="77777777" w:rsidR="00AB517A" w:rsidRPr="00AB517A" w:rsidRDefault="00AB517A" w:rsidP="00AB517A">
      <w:r w:rsidRPr="00AB517A">
        <w:t>Недостатки данного программного средства:</w:t>
      </w:r>
    </w:p>
    <w:p w14:paraId="00D93D0D" w14:textId="77777777" w:rsidR="00AB517A" w:rsidRPr="00AB517A" w:rsidRDefault="00AB517A" w:rsidP="003A2A03">
      <w:pPr>
        <w:pStyle w:val="ad"/>
        <w:numPr>
          <w:ilvl w:val="0"/>
          <w:numId w:val="41"/>
        </w:numPr>
        <w:ind w:left="0" w:firstLine="709"/>
      </w:pPr>
      <w:r w:rsidRPr="00AB517A">
        <w:lastRenderedPageBreak/>
        <w:t>Ограниченная область применения — система разработана специально для нужд ЧУО «Колледж бизнеса и права»;</w:t>
      </w:r>
    </w:p>
    <w:p w14:paraId="2907CE73" w14:textId="77777777" w:rsidR="00AB517A" w:rsidRPr="00AB517A" w:rsidRDefault="00AB517A" w:rsidP="003A2A03">
      <w:pPr>
        <w:pStyle w:val="ad"/>
        <w:numPr>
          <w:ilvl w:val="0"/>
          <w:numId w:val="41"/>
        </w:numPr>
        <w:ind w:left="0" w:firstLine="709"/>
      </w:pPr>
      <w:r w:rsidRPr="00AB517A">
        <w:t>Для работы с протоколами требуется наличие установленного Microsoft Word.</w:t>
      </w:r>
    </w:p>
    <w:p w14:paraId="2B87EA7F" w14:textId="240DEAEE" w:rsidR="003A2A03" w:rsidRDefault="003A2A03" w:rsidP="00AB517A">
      <w:r>
        <w:t>Э</w:t>
      </w:r>
      <w:r w:rsidR="00AB517A" w:rsidRPr="00AB517A">
        <w:t>лектронный органайзер значительно повышает эффективность работы председателя цикловой комиссии, снижает нагрузку на администрацию и способствует более качественному ведению учебной документации.</w:t>
      </w:r>
    </w:p>
    <w:p w14:paraId="44FA839A" w14:textId="77777777" w:rsidR="003A2A03" w:rsidRDefault="003A2A03">
      <w:pPr>
        <w:spacing w:after="160" w:line="259" w:lineRule="auto"/>
        <w:ind w:firstLine="0"/>
        <w:jc w:val="left"/>
      </w:pPr>
      <w:r>
        <w:br w:type="page"/>
      </w:r>
    </w:p>
    <w:p w14:paraId="59978E4D" w14:textId="0056CB82" w:rsidR="003A2A03" w:rsidRDefault="003A2A03" w:rsidP="003A2A03">
      <w:pPr>
        <w:pStyle w:val="1"/>
        <w:numPr>
          <w:ilvl w:val="0"/>
          <w:numId w:val="0"/>
        </w:numPr>
        <w:spacing w:after="560"/>
        <w:jc w:val="center"/>
      </w:pPr>
      <w:bookmarkStart w:id="181" w:name="_Toc198826760"/>
      <w:bookmarkStart w:id="182" w:name="_Toc199161138"/>
      <w:r w:rsidRPr="00914666">
        <w:lastRenderedPageBreak/>
        <w:t>Список использованных источников</w:t>
      </w:r>
      <w:bookmarkEnd w:id="181"/>
      <w:bookmarkEnd w:id="182"/>
    </w:p>
    <w:p w14:paraId="263AF445" w14:textId="77777777" w:rsidR="003A2A03" w:rsidRDefault="003A2A03" w:rsidP="003A2A03">
      <w:pPr>
        <w:numPr>
          <w:ilvl w:val="0"/>
          <w:numId w:val="42"/>
        </w:numPr>
        <w:textAlignment w:val="baseline"/>
        <w:rPr>
          <w:rFonts w:cs="Times New Roman"/>
          <w:color w:val="000000" w:themeColor="text1"/>
          <w:szCs w:val="28"/>
        </w:rPr>
      </w:pPr>
      <w:proofErr w:type="spellStart"/>
      <w:r w:rsidRPr="007D2014">
        <w:rPr>
          <w:rFonts w:cs="Times New Roman"/>
          <w:color w:val="000000" w:themeColor="text1"/>
          <w:szCs w:val="28"/>
        </w:rPr>
        <w:t>Багласова</w:t>
      </w:r>
      <w:proofErr w:type="spellEnd"/>
      <w:r w:rsidRPr="007D2014">
        <w:rPr>
          <w:rFonts w:cs="Times New Roman"/>
          <w:color w:val="000000" w:themeColor="text1"/>
          <w:szCs w:val="28"/>
        </w:rPr>
        <w:t>, Т.Г. Методические указания по оформлению курсовых проектов, дипломных проектов и отчетов для учащихся специальности 2-40 01 01 «Программное обеспечение</w:t>
      </w:r>
      <w:r>
        <w:rPr>
          <w:rFonts w:cs="Times New Roman"/>
          <w:color w:val="000000" w:themeColor="text1"/>
          <w:szCs w:val="28"/>
        </w:rPr>
        <w:t xml:space="preserve"> </w:t>
      </w:r>
      <w:r w:rsidRPr="007D2014">
        <w:rPr>
          <w:rFonts w:cs="Times New Roman"/>
          <w:color w:val="000000" w:themeColor="text1"/>
          <w:szCs w:val="28"/>
        </w:rPr>
        <w:t xml:space="preserve">информационных технологий» </w:t>
      </w:r>
      <w:r w:rsidRPr="00CE1C15">
        <w:rPr>
          <w:rFonts w:cs="Times New Roman"/>
          <w:color w:val="000000" w:themeColor="text1"/>
          <w:szCs w:val="28"/>
        </w:rPr>
        <w:t>/</w:t>
      </w:r>
      <w:r w:rsidRPr="007D2014">
        <w:rPr>
          <w:rFonts w:cs="Times New Roman"/>
          <w:color w:val="000000" w:themeColor="text1"/>
          <w:szCs w:val="28"/>
        </w:rPr>
        <w:t>/ Т.Г.</w:t>
      </w:r>
      <w:r>
        <w:rPr>
          <w:rFonts w:cs="Times New Roman"/>
          <w:color w:val="000000" w:themeColor="text1"/>
          <w:szCs w:val="28"/>
        </w:rPr>
        <w:t> </w:t>
      </w:r>
      <w:proofErr w:type="spellStart"/>
      <w:r w:rsidRPr="007D2014">
        <w:rPr>
          <w:rFonts w:cs="Times New Roman"/>
          <w:color w:val="000000" w:themeColor="text1"/>
          <w:szCs w:val="28"/>
        </w:rPr>
        <w:t>Багласова</w:t>
      </w:r>
      <w:proofErr w:type="spellEnd"/>
      <w:r w:rsidRPr="00CE1C15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  <w:lang w:val="be-BY"/>
        </w:rPr>
        <w:t>К.О. Якимович и др.</w:t>
      </w:r>
      <w:r w:rsidRPr="007D2014">
        <w:rPr>
          <w:rFonts w:cs="Times New Roman"/>
          <w:color w:val="000000" w:themeColor="text1"/>
          <w:szCs w:val="28"/>
        </w:rPr>
        <w:t xml:space="preserve"> – </w:t>
      </w:r>
      <w:proofErr w:type="gramStart"/>
      <w:r w:rsidRPr="007D2014">
        <w:rPr>
          <w:rFonts w:cs="Times New Roman"/>
          <w:color w:val="000000" w:themeColor="text1"/>
          <w:szCs w:val="28"/>
        </w:rPr>
        <w:t>Минск</w:t>
      </w:r>
      <w:r>
        <w:rPr>
          <w:rFonts w:cs="Times New Roman"/>
          <w:color w:val="000000" w:themeColor="text1"/>
          <w:szCs w:val="28"/>
        </w:rPr>
        <w:t xml:space="preserve"> </w:t>
      </w:r>
      <w:r w:rsidRPr="00DE7654">
        <w:rPr>
          <w:rFonts w:cs="Times New Roman"/>
          <w:color w:val="000000" w:themeColor="text1"/>
          <w:szCs w:val="28"/>
        </w:rPr>
        <w:t>:</w:t>
      </w:r>
      <w:proofErr w:type="gramEnd"/>
      <w:r w:rsidRPr="007D2014">
        <w:rPr>
          <w:rFonts w:cs="Times New Roman"/>
          <w:color w:val="000000" w:themeColor="text1"/>
          <w:szCs w:val="28"/>
        </w:rPr>
        <w:t xml:space="preserve"> КБП, 202</w:t>
      </w:r>
      <w:r>
        <w:rPr>
          <w:rFonts w:cs="Times New Roman"/>
          <w:color w:val="000000" w:themeColor="text1"/>
          <w:szCs w:val="28"/>
        </w:rPr>
        <w:t>2.</w:t>
      </w:r>
      <w:r w:rsidRPr="007D2014">
        <w:rPr>
          <w:rFonts w:cs="Times New Roman"/>
          <w:color w:val="000000" w:themeColor="text1"/>
          <w:szCs w:val="28"/>
        </w:rPr>
        <w:t xml:space="preserve"> </w:t>
      </w:r>
      <w:r w:rsidRPr="007D2014">
        <w:rPr>
          <w:rFonts w:eastAsia="Times New Roman" w:cs="Times New Roman"/>
          <w:bCs/>
          <w:color w:val="000000"/>
          <w:szCs w:val="28"/>
        </w:rPr>
        <w:t>–</w:t>
      </w:r>
      <w:r w:rsidRPr="007D201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41</w:t>
      </w:r>
      <w:r w:rsidRPr="007D2014">
        <w:rPr>
          <w:rFonts w:cs="Times New Roman"/>
          <w:color w:val="000000" w:themeColor="text1"/>
          <w:szCs w:val="28"/>
        </w:rPr>
        <w:t xml:space="preserve"> с.</w:t>
      </w:r>
    </w:p>
    <w:p w14:paraId="3EB9BBCE" w14:textId="77777777" w:rsidR="003A2A03" w:rsidRPr="00991900" w:rsidRDefault="003A2A03" w:rsidP="003A2A03">
      <w:pPr>
        <w:numPr>
          <w:ilvl w:val="0"/>
          <w:numId w:val="42"/>
        </w:numPr>
        <w:textAlignment w:val="baseline"/>
        <w:rPr>
          <w:rFonts w:cs="Times New Roman"/>
          <w:color w:val="000000" w:themeColor="text1"/>
          <w:szCs w:val="28"/>
        </w:rPr>
      </w:pPr>
      <w:r w:rsidRPr="005D66DA">
        <w:rPr>
          <w:rFonts w:cs="Times New Roman"/>
          <w:color w:val="000000" w:themeColor="text1"/>
          <w:szCs w:val="28"/>
        </w:rPr>
        <w:t xml:space="preserve">Общие требования к тестовым </w:t>
      </w:r>
      <w:proofErr w:type="gramStart"/>
      <w:r w:rsidRPr="005D66DA">
        <w:rPr>
          <w:rFonts w:cs="Times New Roman"/>
          <w:color w:val="000000" w:themeColor="text1"/>
          <w:szCs w:val="28"/>
        </w:rPr>
        <w:t>документам :</w:t>
      </w:r>
      <w:proofErr w:type="gramEnd"/>
      <w:r w:rsidRPr="005D66DA">
        <w:rPr>
          <w:rFonts w:cs="Times New Roman"/>
          <w:color w:val="000000" w:themeColor="text1"/>
          <w:szCs w:val="28"/>
        </w:rPr>
        <w:t xml:space="preserve"> ГОСТ 2.105-95. – </w:t>
      </w:r>
      <w:proofErr w:type="spellStart"/>
      <w:r w:rsidRPr="005D66DA">
        <w:rPr>
          <w:rFonts w:cs="Times New Roman"/>
          <w:color w:val="000000" w:themeColor="text1"/>
          <w:szCs w:val="28"/>
        </w:rPr>
        <w:t>Введ</w:t>
      </w:r>
      <w:proofErr w:type="spellEnd"/>
      <w:r w:rsidRPr="005D66DA">
        <w:rPr>
          <w:rFonts w:cs="Times New Roman"/>
          <w:color w:val="000000" w:themeColor="text1"/>
          <w:szCs w:val="28"/>
        </w:rPr>
        <w:t xml:space="preserve">. 01.01.1996. – </w:t>
      </w:r>
      <w:proofErr w:type="gramStart"/>
      <w:r w:rsidRPr="005D66DA">
        <w:rPr>
          <w:rFonts w:cs="Times New Roman"/>
          <w:color w:val="000000" w:themeColor="text1"/>
          <w:szCs w:val="28"/>
        </w:rPr>
        <w:t>Минск :</w:t>
      </w:r>
      <w:proofErr w:type="gramEnd"/>
      <w:r w:rsidRPr="005D66D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5D66DA">
        <w:rPr>
          <w:rFonts w:cs="Times New Roman"/>
          <w:color w:val="000000" w:themeColor="text1"/>
          <w:szCs w:val="28"/>
        </w:rPr>
        <w:t>Межгос</w:t>
      </w:r>
      <w:proofErr w:type="spellEnd"/>
      <w:r w:rsidRPr="005D66DA">
        <w:rPr>
          <w:rFonts w:cs="Times New Roman"/>
          <w:color w:val="000000" w:themeColor="text1"/>
          <w:szCs w:val="28"/>
        </w:rPr>
        <w:t>. совет по стандартизации, метрологии и сертификации, 1995. – 84 с.</w:t>
      </w:r>
    </w:p>
    <w:p w14:paraId="7666A546" w14:textId="77777777" w:rsidR="003A2A03" w:rsidRDefault="003A2A03" w:rsidP="003A2A03">
      <w:pPr>
        <w:numPr>
          <w:ilvl w:val="0"/>
          <w:numId w:val="42"/>
        </w:numPr>
        <w:textAlignment w:val="baseline"/>
        <w:rPr>
          <w:rFonts w:cs="Times New Roman"/>
          <w:color w:val="000000" w:themeColor="text1"/>
          <w:szCs w:val="28"/>
        </w:rPr>
      </w:pPr>
      <w:r w:rsidRPr="009B4910">
        <w:rPr>
          <w:rFonts w:cs="Times New Roman"/>
          <w:color w:val="000000" w:themeColor="text1"/>
          <w:szCs w:val="28"/>
        </w:rPr>
        <w:t>Объектно-ориентированный анализ и проектирование с примерами приложений / Г</w:t>
      </w:r>
      <w:r w:rsidRPr="001D47AA">
        <w:rPr>
          <w:rFonts w:cs="Times New Roman"/>
          <w:color w:val="000000" w:themeColor="text1"/>
          <w:szCs w:val="28"/>
        </w:rPr>
        <w:t>.</w:t>
      </w:r>
      <w:r w:rsidRPr="009B4910">
        <w:rPr>
          <w:rFonts w:cs="Times New Roman"/>
          <w:color w:val="000000" w:themeColor="text1"/>
          <w:szCs w:val="28"/>
        </w:rPr>
        <w:t xml:space="preserve"> Буч [и др.]. – 3-е изд. – </w:t>
      </w:r>
      <w:proofErr w:type="gramStart"/>
      <w:r w:rsidRPr="009B4910">
        <w:rPr>
          <w:rFonts w:cs="Times New Roman"/>
          <w:color w:val="000000" w:themeColor="text1"/>
          <w:szCs w:val="28"/>
        </w:rPr>
        <w:t>М</w:t>
      </w:r>
      <w:r>
        <w:rPr>
          <w:rFonts w:cs="Times New Roman"/>
          <w:color w:val="000000" w:themeColor="text1"/>
          <w:szCs w:val="28"/>
        </w:rPr>
        <w:t>. :</w:t>
      </w:r>
      <w:proofErr w:type="gramEnd"/>
      <w:r>
        <w:rPr>
          <w:rFonts w:cs="Times New Roman"/>
          <w:color w:val="000000" w:themeColor="text1"/>
          <w:szCs w:val="28"/>
        </w:rPr>
        <w:t xml:space="preserve"> ООО «И.Д. Вильямс»</w:t>
      </w:r>
      <w:r w:rsidRPr="001D47A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, 2008</w:t>
      </w:r>
      <w:r w:rsidRPr="001D47A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.</w:t>
      </w:r>
      <w:r w:rsidRPr="001D47A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–</w:t>
      </w:r>
      <w:r>
        <w:rPr>
          <w:rFonts w:cs="Times New Roman"/>
          <w:color w:val="000000" w:themeColor="text1"/>
          <w:szCs w:val="28"/>
          <w:lang w:val="en-US"/>
        </w:rPr>
        <w:t> </w:t>
      </w:r>
      <w:r w:rsidRPr="009B4910">
        <w:rPr>
          <w:rFonts w:cs="Times New Roman"/>
          <w:color w:val="000000" w:themeColor="text1"/>
          <w:szCs w:val="28"/>
        </w:rPr>
        <w:t>720 с.</w:t>
      </w:r>
    </w:p>
    <w:p w14:paraId="5ADF6DA8" w14:textId="77777777" w:rsidR="003A2A03" w:rsidRDefault="003A2A03" w:rsidP="003A2A03">
      <w:pPr>
        <w:numPr>
          <w:ilvl w:val="0"/>
          <w:numId w:val="42"/>
        </w:numPr>
        <w:textAlignment w:val="baseline"/>
        <w:rPr>
          <w:rFonts w:cs="Times New Roman"/>
          <w:color w:val="000000" w:themeColor="text1"/>
          <w:szCs w:val="28"/>
        </w:rPr>
      </w:pPr>
      <w:r w:rsidRPr="005D66DA">
        <w:rPr>
          <w:rFonts w:cs="Times New Roman"/>
          <w:color w:val="000000" w:themeColor="text1"/>
          <w:szCs w:val="28"/>
        </w:rPr>
        <w:t xml:space="preserve">Программа и методика испытаний. Требования к содержанию, оформлению и контролю </w:t>
      </w:r>
      <w:proofErr w:type="gramStart"/>
      <w:r w:rsidRPr="005D66DA">
        <w:rPr>
          <w:rFonts w:cs="Times New Roman"/>
          <w:color w:val="000000" w:themeColor="text1"/>
          <w:szCs w:val="28"/>
        </w:rPr>
        <w:t>качества :</w:t>
      </w:r>
      <w:proofErr w:type="gramEnd"/>
      <w:r w:rsidRPr="005D66DA">
        <w:rPr>
          <w:rFonts w:cs="Times New Roman"/>
          <w:color w:val="000000" w:themeColor="text1"/>
          <w:szCs w:val="28"/>
        </w:rPr>
        <w:t xml:space="preserve"> ГОСТ 19.301-2000. – </w:t>
      </w:r>
      <w:proofErr w:type="spellStart"/>
      <w:r w:rsidRPr="005D66DA">
        <w:rPr>
          <w:rFonts w:cs="Times New Roman"/>
          <w:color w:val="000000" w:themeColor="text1"/>
          <w:szCs w:val="28"/>
        </w:rPr>
        <w:t>Введ</w:t>
      </w:r>
      <w:proofErr w:type="spellEnd"/>
      <w:r w:rsidRPr="005D66DA">
        <w:rPr>
          <w:rFonts w:cs="Times New Roman"/>
          <w:color w:val="000000" w:themeColor="text1"/>
          <w:szCs w:val="28"/>
        </w:rPr>
        <w:t>. 01.09.2001. –</w:t>
      </w:r>
      <w:r>
        <w:rPr>
          <w:rFonts w:cs="Times New Roman"/>
          <w:color w:val="000000" w:themeColor="text1"/>
          <w:szCs w:val="28"/>
        </w:rPr>
        <w:t> </w:t>
      </w:r>
      <w:proofErr w:type="gramStart"/>
      <w:r w:rsidRPr="005D66DA">
        <w:rPr>
          <w:rFonts w:cs="Times New Roman"/>
          <w:color w:val="000000" w:themeColor="text1"/>
          <w:szCs w:val="28"/>
        </w:rPr>
        <w:t>Минск :</w:t>
      </w:r>
      <w:proofErr w:type="gramEnd"/>
      <w:r w:rsidRPr="005D66D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5D66DA">
        <w:rPr>
          <w:rFonts w:cs="Times New Roman"/>
          <w:color w:val="000000" w:themeColor="text1"/>
          <w:szCs w:val="28"/>
        </w:rPr>
        <w:t>Межгос</w:t>
      </w:r>
      <w:proofErr w:type="spellEnd"/>
      <w:r w:rsidRPr="005D66DA">
        <w:rPr>
          <w:rFonts w:cs="Times New Roman"/>
          <w:color w:val="000000" w:themeColor="text1"/>
          <w:szCs w:val="28"/>
        </w:rPr>
        <w:t>. совет по стандартизации, метрологии и сертификации, 2000. – 14 с.</w:t>
      </w:r>
    </w:p>
    <w:p w14:paraId="487EB05B" w14:textId="77777777" w:rsidR="003A2A03" w:rsidRPr="00AF4C00" w:rsidRDefault="003A2A03" w:rsidP="003A2A03">
      <w:pPr>
        <w:pStyle w:val="ad"/>
        <w:numPr>
          <w:ilvl w:val="0"/>
          <w:numId w:val="42"/>
        </w:numPr>
        <w:spacing w:line="259" w:lineRule="auto"/>
      </w:pPr>
      <w:r>
        <w:t xml:space="preserve">Руководство по </w:t>
      </w:r>
      <w:r>
        <w:rPr>
          <w:lang w:val="en-US"/>
        </w:rPr>
        <w:t>C</w:t>
      </w:r>
      <w:r w:rsidRPr="00AF4C00">
        <w:t>#</w:t>
      </w:r>
      <w:r>
        <w:t xml:space="preserve">. </w:t>
      </w:r>
      <w:r w:rsidRPr="008045B0">
        <w:t>[</w:t>
      </w:r>
      <w:r>
        <w:t>Электронный ресурс</w:t>
      </w:r>
      <w:r w:rsidRPr="008045B0">
        <w:t>]</w:t>
      </w:r>
      <w:r>
        <w:t xml:space="preserve">. – Режим доступа: </w:t>
      </w:r>
      <w:r w:rsidRPr="00AF4C00">
        <w:t>https://metanit.com/sharp/</w:t>
      </w:r>
      <w:r>
        <w:t xml:space="preserve">. – Дата доступа: </w:t>
      </w:r>
      <w:r w:rsidRPr="00AF4C00">
        <w:t>12</w:t>
      </w:r>
      <w:r>
        <w:t>.</w:t>
      </w:r>
      <w:r w:rsidRPr="00AF4C00">
        <w:t>04</w:t>
      </w:r>
      <w:r>
        <w:t>.202</w:t>
      </w:r>
      <w:r w:rsidRPr="00AF4C00">
        <w:t>5</w:t>
      </w:r>
      <w:r>
        <w:t>.</w:t>
      </w:r>
    </w:p>
    <w:p w14:paraId="3F40633B" w14:textId="77777777" w:rsidR="003A2A03" w:rsidRPr="007E4F45" w:rsidRDefault="003A2A03" w:rsidP="003A2A03">
      <w:pPr>
        <w:pStyle w:val="ad"/>
        <w:numPr>
          <w:ilvl w:val="0"/>
          <w:numId w:val="42"/>
        </w:numPr>
        <w:spacing w:line="259" w:lineRule="auto"/>
      </w:pPr>
      <w:r>
        <w:t xml:space="preserve">Руководство по </w:t>
      </w:r>
      <w:r>
        <w:rPr>
          <w:lang w:val="en-US"/>
        </w:rPr>
        <w:t>SQL</w:t>
      </w:r>
      <w:r w:rsidRPr="007E4F45">
        <w:t xml:space="preserve"> </w:t>
      </w:r>
      <w:r>
        <w:rPr>
          <w:lang w:val="en-US"/>
        </w:rPr>
        <w:t>Server</w:t>
      </w:r>
      <w:r>
        <w:t xml:space="preserve">. </w:t>
      </w:r>
      <w:r w:rsidRPr="008045B0">
        <w:t>[</w:t>
      </w:r>
      <w:r>
        <w:t>Электронный ресурс</w:t>
      </w:r>
      <w:r w:rsidRPr="008045B0">
        <w:t>]</w:t>
      </w:r>
      <w:r>
        <w:t xml:space="preserve">. – Режим доступа: </w:t>
      </w:r>
      <w:r w:rsidRPr="00AF4C00">
        <w:t>https://metanit.com/sql/</w:t>
      </w:r>
      <w:proofErr w:type="spellStart"/>
      <w:r>
        <w:rPr>
          <w:lang w:val="en-US"/>
        </w:rPr>
        <w:t>sqlserver</w:t>
      </w:r>
      <w:proofErr w:type="spellEnd"/>
      <w:r w:rsidRPr="007E4F45">
        <w:t>/</w:t>
      </w:r>
      <w:r>
        <w:t xml:space="preserve">. – Дата доступа: </w:t>
      </w:r>
      <w:r w:rsidRPr="007E4F45">
        <w:t>10</w:t>
      </w:r>
      <w:r>
        <w:t>.</w:t>
      </w:r>
      <w:r w:rsidRPr="007E4F45">
        <w:t>05</w:t>
      </w:r>
      <w:r>
        <w:t>.202</w:t>
      </w:r>
      <w:r w:rsidRPr="007E4F45">
        <w:t>5.</w:t>
      </w:r>
    </w:p>
    <w:p w14:paraId="242BB5E9" w14:textId="77777777" w:rsidR="003A2A03" w:rsidRPr="007E4F45" w:rsidRDefault="003A2A03" w:rsidP="003A2A03">
      <w:pPr>
        <w:pStyle w:val="ad"/>
        <w:numPr>
          <w:ilvl w:val="0"/>
          <w:numId w:val="42"/>
        </w:numPr>
        <w:spacing w:line="259" w:lineRule="auto"/>
      </w:pPr>
      <w:r>
        <w:t xml:space="preserve">Руководство по </w:t>
      </w:r>
      <w:r>
        <w:rPr>
          <w:lang w:val="en-US"/>
        </w:rPr>
        <w:t>SQL</w:t>
      </w:r>
      <w:r>
        <w:t xml:space="preserve">. </w:t>
      </w:r>
      <w:r w:rsidRPr="008045B0">
        <w:t>[</w:t>
      </w:r>
      <w:r>
        <w:t>Электронный ресурс</w:t>
      </w:r>
      <w:r w:rsidRPr="008045B0">
        <w:t>]</w:t>
      </w:r>
      <w:r>
        <w:t xml:space="preserve">. – Режим доступа: </w:t>
      </w:r>
      <w:r w:rsidRPr="00AF4C00">
        <w:t>https://metanit.com/sql/</w:t>
      </w:r>
      <w:r>
        <w:t xml:space="preserve">. – Дата доступа: </w:t>
      </w:r>
      <w:r w:rsidRPr="007E4F45">
        <w:t>01</w:t>
      </w:r>
      <w:r>
        <w:t>.</w:t>
      </w:r>
      <w:r w:rsidRPr="007E4F45">
        <w:t>05</w:t>
      </w:r>
      <w:r>
        <w:t>.202</w:t>
      </w:r>
      <w:r w:rsidRPr="007E4F45">
        <w:t>5.</w:t>
      </w:r>
    </w:p>
    <w:p w14:paraId="3BEE7F91" w14:textId="77777777" w:rsidR="003A2A03" w:rsidRDefault="003A2A03" w:rsidP="003A2A03">
      <w:pPr>
        <w:pStyle w:val="ad"/>
        <w:numPr>
          <w:ilvl w:val="0"/>
          <w:numId w:val="42"/>
        </w:numPr>
        <w:spacing w:line="259" w:lineRule="auto"/>
      </w:pPr>
      <w:r>
        <w:t xml:space="preserve">Руководство по </w:t>
      </w:r>
      <w:r>
        <w:rPr>
          <w:lang w:val="en-US"/>
        </w:rPr>
        <w:t>Visual</w:t>
      </w:r>
      <w:r w:rsidRPr="00914666">
        <w:t xml:space="preserve"> </w:t>
      </w:r>
      <w:r>
        <w:rPr>
          <w:lang w:val="en-US"/>
        </w:rPr>
        <w:t>Studio</w:t>
      </w:r>
      <w:r w:rsidRPr="00914666">
        <w:t>. [</w:t>
      </w:r>
      <w:r>
        <w:t>Электронный ресурс</w:t>
      </w:r>
      <w:r w:rsidRPr="00914666">
        <w:t>]</w:t>
      </w:r>
      <w:r>
        <w:t xml:space="preserve">. – Режим доступа: </w:t>
      </w:r>
      <w:hyperlink r:id="rId20" w:history="1">
        <w:r w:rsidRPr="00914666">
          <w:t>https://visualstudio.microsoft.com/ru/</w:t>
        </w:r>
      </w:hyperlink>
      <w:r w:rsidRPr="00914666">
        <w:t>.</w:t>
      </w:r>
      <w:r>
        <w:t xml:space="preserve"> – Дата доступа: 01.04.2025.</w:t>
      </w:r>
    </w:p>
    <w:p w14:paraId="47A0A1EF" w14:textId="77777777" w:rsidR="003A2A03" w:rsidRPr="00914666" w:rsidRDefault="003A2A03" w:rsidP="003A2A03">
      <w:pPr>
        <w:pStyle w:val="ad"/>
        <w:numPr>
          <w:ilvl w:val="0"/>
          <w:numId w:val="42"/>
        </w:numPr>
        <w:spacing w:line="259" w:lineRule="auto"/>
      </w:pPr>
      <w:r w:rsidRPr="007E4F45">
        <w:t xml:space="preserve">Руководство по </w:t>
      </w:r>
      <w:r w:rsidRPr="007E4F45">
        <w:rPr>
          <w:lang w:val="en-US"/>
        </w:rPr>
        <w:t>WPF</w:t>
      </w:r>
      <w:r w:rsidRPr="007E4F45">
        <w:t>. [Электронный ресурс]. – Режим доступа: https://metanit.com/s</w:t>
      </w:r>
      <w:r w:rsidRPr="007E4F45">
        <w:rPr>
          <w:lang w:val="en-US"/>
        </w:rPr>
        <w:t>harp</w:t>
      </w:r>
      <w:r w:rsidRPr="00AF4C00">
        <w:t>/</w:t>
      </w:r>
      <w:proofErr w:type="spellStart"/>
      <w:r w:rsidRPr="007E4F45">
        <w:rPr>
          <w:lang w:val="en-US"/>
        </w:rPr>
        <w:t>wpf</w:t>
      </w:r>
      <w:proofErr w:type="spellEnd"/>
      <w:r w:rsidRPr="007E4F45">
        <w:t>/. – Дата доступа: 20.04.2025.</w:t>
      </w:r>
    </w:p>
    <w:p w14:paraId="787139DE" w14:textId="77777777" w:rsidR="003A2A03" w:rsidRDefault="003A2A03" w:rsidP="003A2A03">
      <w:pPr>
        <w:numPr>
          <w:ilvl w:val="0"/>
          <w:numId w:val="42"/>
        </w:numPr>
        <w:textAlignment w:val="baseline"/>
        <w:rPr>
          <w:rFonts w:cs="Times New Roman"/>
          <w:color w:val="000000" w:themeColor="text1"/>
          <w:szCs w:val="28"/>
        </w:rPr>
      </w:pPr>
      <w:r w:rsidRPr="005D66DA">
        <w:rPr>
          <w:rFonts w:cs="Times New Roman"/>
          <w:color w:val="000000" w:themeColor="text1"/>
          <w:szCs w:val="28"/>
        </w:rPr>
        <w:t xml:space="preserve">Текст программы. Требования к содержанию, оформлению и контролю </w:t>
      </w:r>
      <w:proofErr w:type="gramStart"/>
      <w:r w:rsidRPr="005D66DA">
        <w:rPr>
          <w:rFonts w:cs="Times New Roman"/>
          <w:color w:val="000000" w:themeColor="text1"/>
          <w:szCs w:val="28"/>
        </w:rPr>
        <w:t>качества :</w:t>
      </w:r>
      <w:proofErr w:type="gramEnd"/>
      <w:r w:rsidRPr="005D66DA">
        <w:rPr>
          <w:rFonts w:cs="Times New Roman"/>
          <w:color w:val="000000" w:themeColor="text1"/>
          <w:szCs w:val="28"/>
        </w:rPr>
        <w:t xml:space="preserve"> ГОСТ 19.401-2000.</w:t>
      </w:r>
      <w:r>
        <w:rPr>
          <w:rFonts w:cs="Times New Roman"/>
          <w:color w:val="000000" w:themeColor="text1"/>
          <w:szCs w:val="28"/>
          <w:lang w:val="en-US"/>
        </w:rPr>
        <w:t> </w:t>
      </w:r>
      <w:r w:rsidRPr="005D66DA">
        <w:rPr>
          <w:rFonts w:cs="Times New Roman"/>
          <w:color w:val="000000" w:themeColor="text1"/>
          <w:szCs w:val="28"/>
        </w:rPr>
        <w:t xml:space="preserve">– </w:t>
      </w:r>
      <w:proofErr w:type="spellStart"/>
      <w:r w:rsidRPr="005D66DA">
        <w:rPr>
          <w:rFonts w:cs="Times New Roman"/>
          <w:color w:val="000000" w:themeColor="text1"/>
          <w:szCs w:val="28"/>
        </w:rPr>
        <w:t>Введ</w:t>
      </w:r>
      <w:proofErr w:type="spellEnd"/>
      <w:r w:rsidRPr="005D66DA">
        <w:rPr>
          <w:rFonts w:cs="Times New Roman"/>
          <w:color w:val="000000" w:themeColor="text1"/>
          <w:szCs w:val="28"/>
        </w:rPr>
        <w:t xml:space="preserve">. 01.09.2001. – </w:t>
      </w:r>
      <w:proofErr w:type="gramStart"/>
      <w:r w:rsidRPr="005D66DA">
        <w:rPr>
          <w:rFonts w:cs="Times New Roman"/>
          <w:color w:val="000000" w:themeColor="text1"/>
          <w:szCs w:val="28"/>
        </w:rPr>
        <w:t>Минск :</w:t>
      </w:r>
      <w:proofErr w:type="gramEnd"/>
      <w:r w:rsidRPr="005D66DA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5D66DA">
        <w:rPr>
          <w:rFonts w:cs="Times New Roman"/>
          <w:color w:val="000000" w:themeColor="text1"/>
          <w:szCs w:val="28"/>
        </w:rPr>
        <w:t>Межгос</w:t>
      </w:r>
      <w:proofErr w:type="spellEnd"/>
      <w:r w:rsidRPr="005D66DA">
        <w:rPr>
          <w:rFonts w:cs="Times New Roman"/>
          <w:color w:val="000000" w:themeColor="text1"/>
          <w:szCs w:val="28"/>
        </w:rPr>
        <w:t>. совет по стандартизации, метрологии и сертификации, 2000. – 16 с.</w:t>
      </w:r>
    </w:p>
    <w:p w14:paraId="0AF2EA29" w14:textId="532857DB" w:rsidR="003A2A03" w:rsidRDefault="003A2A03" w:rsidP="00AB517A"/>
    <w:p w14:paraId="4DBF44E6" w14:textId="77777777" w:rsidR="003A2A03" w:rsidRDefault="003A2A03">
      <w:pPr>
        <w:spacing w:after="160" w:line="259" w:lineRule="auto"/>
        <w:ind w:firstLine="0"/>
        <w:jc w:val="left"/>
      </w:pPr>
      <w:r>
        <w:br w:type="page"/>
      </w:r>
    </w:p>
    <w:p w14:paraId="19FEFE98" w14:textId="08F56742" w:rsidR="003A2A03" w:rsidRDefault="003A2A03" w:rsidP="003A2A03">
      <w:pPr>
        <w:pStyle w:val="1"/>
        <w:numPr>
          <w:ilvl w:val="0"/>
          <w:numId w:val="0"/>
        </w:numPr>
        <w:jc w:val="center"/>
      </w:pPr>
      <w:bookmarkStart w:id="183" w:name="_Toc198826761"/>
      <w:bookmarkStart w:id="184" w:name="_Toc199161139"/>
      <w:r>
        <w:lastRenderedPageBreak/>
        <w:t>ПРИЛОЖЕНИЕ А</w:t>
      </w:r>
      <w:bookmarkEnd w:id="183"/>
      <w:bookmarkEnd w:id="184"/>
    </w:p>
    <w:p w14:paraId="6679CF4E" w14:textId="77777777" w:rsidR="003A2A03" w:rsidRPr="00867937" w:rsidRDefault="003A2A03" w:rsidP="003A2A03">
      <w:pPr>
        <w:ind w:firstLine="0"/>
        <w:jc w:val="center"/>
        <w:rPr>
          <w:b/>
          <w:bCs/>
        </w:rPr>
      </w:pPr>
      <w:r w:rsidRPr="00867937">
        <w:rPr>
          <w:b/>
          <w:bCs/>
        </w:rPr>
        <w:t>(обязательное)</w:t>
      </w:r>
    </w:p>
    <w:p w14:paraId="6A12C51D" w14:textId="77777777" w:rsidR="003A2A03" w:rsidRDefault="003A2A03" w:rsidP="003A2A03">
      <w:pPr>
        <w:spacing w:after="560"/>
        <w:ind w:firstLine="0"/>
        <w:jc w:val="center"/>
        <w:rPr>
          <w:b/>
          <w:bCs/>
        </w:rPr>
      </w:pPr>
      <w:r w:rsidRPr="00867937">
        <w:rPr>
          <w:b/>
          <w:bCs/>
        </w:rPr>
        <w:t>Текст программных модулей</w:t>
      </w:r>
    </w:p>
    <w:p w14:paraId="7679E86B" w14:textId="65765092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9909E7">
        <w:rPr>
          <w:rFonts w:cs="Times New Roman"/>
          <w:szCs w:val="24"/>
          <w:lang w:val="en-US"/>
        </w:rPr>
        <w:t>//</w:t>
      </w:r>
      <w:r w:rsidRPr="00B63DB7">
        <w:rPr>
          <w:rFonts w:cs="Times New Roman"/>
          <w:szCs w:val="24"/>
        </w:rPr>
        <w:t>Код</w:t>
      </w:r>
      <w:r w:rsidRPr="009909E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файла</w:t>
      </w:r>
      <w:r w:rsidRPr="009909E7">
        <w:rPr>
          <w:rFonts w:cs="Times New Roman"/>
          <w:szCs w:val="24"/>
          <w:lang w:val="en-US"/>
        </w:rPr>
        <w:t xml:space="preserve"> </w:t>
      </w:r>
      <w:proofErr w:type="spellStart"/>
      <w:r w:rsidRPr="00B63DB7">
        <w:rPr>
          <w:rFonts w:cs="Times New Roman"/>
          <w:szCs w:val="24"/>
          <w:highlight w:val="white"/>
          <w:lang w:val="en-US"/>
        </w:rPr>
        <w:t>MainWindow</w:t>
      </w:r>
      <w:r w:rsidRPr="009909E7">
        <w:rPr>
          <w:rFonts w:cs="Times New Roman"/>
          <w:szCs w:val="24"/>
          <w:lang w:val="en-US"/>
        </w:rPr>
        <w:t>.</w:t>
      </w:r>
      <w:r w:rsidRPr="00B63DB7">
        <w:rPr>
          <w:rFonts w:cs="Times New Roman"/>
          <w:szCs w:val="24"/>
          <w:lang w:val="en-US"/>
        </w:rPr>
        <w:t>cs</w:t>
      </w:r>
      <w:proofErr w:type="spellEnd"/>
    </w:p>
    <w:p w14:paraId="1E1C75D7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public partial class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MainWindow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: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Window</w:t>
      </w:r>
    </w:p>
    <w:p w14:paraId="44E18D40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{</w:t>
      </w:r>
    </w:p>
    <w:p w14:paraId="1BF4A96B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public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MainWindow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14142732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{</w:t>
      </w:r>
    </w:p>
    <w:p w14:paraId="64305AEA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InitializeComponent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2E1CB43A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}</w:t>
      </w:r>
    </w:p>
    <w:p w14:paraId="1E3ADA28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52CFF624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private void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PasswordBox_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Click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MouseButtonEventArgs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e)</w:t>
      </w:r>
    </w:p>
    <w:p w14:paraId="0F22931B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{</w:t>
      </w:r>
    </w:p>
    <w:p w14:paraId="3C7225FC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PasswordBox.Password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"";</w:t>
      </w:r>
    </w:p>
    <w:p w14:paraId="022810B6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}</w:t>
      </w:r>
    </w:p>
    <w:p w14:paraId="5615D9A0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1F4AC238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private void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EnterBtn_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Click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RoutedEventArgs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e)</w:t>
      </w:r>
    </w:p>
    <w:p w14:paraId="1209A8D3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{</w:t>
      </w:r>
    </w:p>
    <w:p w14:paraId="179E6F43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if(</w:t>
      </w:r>
      <w:proofErr w:type="spellStart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PasswordBox.Password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=="13022007")</w:t>
      </w:r>
    </w:p>
    <w:p w14:paraId="341F1131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{</w:t>
      </w:r>
    </w:p>
    <w:p w14:paraId="26E352F4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new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ProgramMain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).Show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79F21F6C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this.Close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58AC68B2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}</w:t>
      </w:r>
    </w:p>
    <w:p w14:paraId="6939553F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else</w:t>
      </w:r>
    </w:p>
    <w:p w14:paraId="578830E5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{</w:t>
      </w:r>
    </w:p>
    <w:p w14:paraId="1EC8A752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MessageBox.Show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("</w:t>
      </w:r>
      <w:r w:rsidRPr="00B63DB7">
        <w:rPr>
          <w:rFonts w:cs="Times New Roman"/>
          <w:sz w:val="24"/>
          <w:szCs w:val="24"/>
          <w:highlight w:val="white"/>
        </w:rPr>
        <w:t>Неверный</w:t>
      </w: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r w:rsidRPr="00B63DB7">
        <w:rPr>
          <w:rFonts w:cs="Times New Roman"/>
          <w:sz w:val="24"/>
          <w:szCs w:val="24"/>
          <w:highlight w:val="white"/>
        </w:rPr>
        <w:t>пароль</w:t>
      </w:r>
      <w:r w:rsidRPr="00B63DB7">
        <w:rPr>
          <w:rFonts w:cs="Times New Roman"/>
          <w:sz w:val="24"/>
          <w:szCs w:val="24"/>
          <w:highlight w:val="white"/>
          <w:lang w:val="en-US"/>
        </w:rPr>
        <w:t>");</w:t>
      </w:r>
    </w:p>
    <w:p w14:paraId="12C7BE5F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r w:rsidRPr="00B63DB7">
        <w:rPr>
          <w:rFonts w:cs="Times New Roman"/>
          <w:sz w:val="24"/>
          <w:szCs w:val="24"/>
          <w:highlight w:val="white"/>
        </w:rPr>
        <w:t>}</w:t>
      </w:r>
    </w:p>
    <w:p w14:paraId="13DF043A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}</w:t>
      </w:r>
    </w:p>
    <w:p w14:paraId="7ED3297E" w14:textId="7E8C839A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</w:rPr>
      </w:pPr>
      <w:r w:rsidRPr="00B63DB7">
        <w:rPr>
          <w:rFonts w:cs="Times New Roman"/>
          <w:szCs w:val="24"/>
          <w:highlight w:val="white"/>
        </w:rPr>
        <w:t xml:space="preserve"> }</w:t>
      </w:r>
    </w:p>
    <w:p w14:paraId="24D42926" w14:textId="58804D23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>//</w:t>
      </w:r>
      <w:r w:rsidRPr="00B63DB7">
        <w:rPr>
          <w:rFonts w:cs="Times New Roman"/>
          <w:szCs w:val="24"/>
        </w:rPr>
        <w:t>Код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файла</w:t>
      </w:r>
      <w:r w:rsidRPr="00B63DB7">
        <w:rPr>
          <w:rFonts w:cs="Times New Roman"/>
          <w:szCs w:val="24"/>
          <w:lang w:val="en-US"/>
        </w:rPr>
        <w:t xml:space="preserve"> </w:t>
      </w:r>
      <w:proofErr w:type="spellStart"/>
      <w:r w:rsidRPr="00B63DB7">
        <w:rPr>
          <w:rFonts w:cs="Times New Roman"/>
          <w:szCs w:val="24"/>
          <w:lang w:val="en-US"/>
        </w:rPr>
        <w:t>ProgramMain.cs</w:t>
      </w:r>
      <w:proofErr w:type="spellEnd"/>
    </w:p>
    <w:p w14:paraId="688EAD3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public partial class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ProgramMain</w:t>
      </w:r>
      <w:proofErr w:type="spellEnd"/>
      <w:r w:rsidRPr="00B63DB7">
        <w:rPr>
          <w:rFonts w:cs="Times New Roman"/>
          <w:szCs w:val="24"/>
          <w:lang w:val="en-US"/>
        </w:rPr>
        <w:t xml:space="preserve"> :</w:t>
      </w:r>
      <w:proofErr w:type="gramEnd"/>
      <w:r w:rsidRPr="00B63DB7">
        <w:rPr>
          <w:rFonts w:cs="Times New Roman"/>
          <w:szCs w:val="24"/>
          <w:lang w:val="en-US"/>
        </w:rPr>
        <w:t xml:space="preserve"> </w:t>
      </w:r>
      <w:proofErr w:type="spellStart"/>
      <w:r w:rsidRPr="00B63DB7">
        <w:rPr>
          <w:rFonts w:cs="Times New Roman"/>
          <w:szCs w:val="24"/>
          <w:lang w:val="en-US"/>
        </w:rPr>
        <w:t>System.Windows.Window</w:t>
      </w:r>
      <w:proofErr w:type="spellEnd"/>
    </w:p>
    <w:p w14:paraId="4497F085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{</w:t>
      </w:r>
    </w:p>
    <w:p w14:paraId="13F2FA7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class </w:t>
      </w:r>
      <w:proofErr w:type="spellStart"/>
      <w:r w:rsidRPr="00B63DB7">
        <w:rPr>
          <w:rFonts w:cs="Times New Roman"/>
          <w:szCs w:val="24"/>
          <w:lang w:val="en-US"/>
        </w:rPr>
        <w:t>WordReplacer</w:t>
      </w:r>
      <w:proofErr w:type="spellEnd"/>
    </w:p>
    <w:p w14:paraId="6B80043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{</w:t>
      </w:r>
    </w:p>
    <w:p w14:paraId="292DBEE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public void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ReplacePlaceholders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 xml:space="preserve">string </w:t>
      </w:r>
      <w:proofErr w:type="spellStart"/>
      <w:r w:rsidRPr="00B63DB7">
        <w:rPr>
          <w:rFonts w:cs="Times New Roman"/>
          <w:szCs w:val="24"/>
          <w:lang w:val="en-US"/>
        </w:rPr>
        <w:t>templatePath</w:t>
      </w:r>
      <w:proofErr w:type="spellEnd"/>
      <w:r w:rsidRPr="00B63DB7">
        <w:rPr>
          <w:rFonts w:cs="Times New Roman"/>
          <w:szCs w:val="24"/>
          <w:lang w:val="en-US"/>
        </w:rPr>
        <w:t xml:space="preserve">, string </w:t>
      </w:r>
      <w:proofErr w:type="spellStart"/>
      <w:r w:rsidRPr="00B63DB7">
        <w:rPr>
          <w:rFonts w:cs="Times New Roman"/>
          <w:szCs w:val="24"/>
          <w:lang w:val="en-US"/>
        </w:rPr>
        <w:t>outputPath</w:t>
      </w:r>
      <w:proofErr w:type="spellEnd"/>
      <w:r w:rsidRPr="00B63DB7">
        <w:rPr>
          <w:rFonts w:cs="Times New Roman"/>
          <w:szCs w:val="24"/>
          <w:lang w:val="en-US"/>
        </w:rPr>
        <w:t>, string number, string date)</w:t>
      </w:r>
    </w:p>
    <w:p w14:paraId="5B010AAA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520313C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var </w:t>
      </w:r>
      <w:proofErr w:type="spellStart"/>
      <w:r w:rsidRPr="00B63DB7">
        <w:rPr>
          <w:rFonts w:cs="Times New Roman"/>
          <w:szCs w:val="24"/>
          <w:lang w:val="en-US"/>
        </w:rPr>
        <w:t>wordApp</w:t>
      </w:r>
      <w:proofErr w:type="spellEnd"/>
      <w:r w:rsidRPr="00B63DB7">
        <w:rPr>
          <w:rFonts w:cs="Times New Roman"/>
          <w:szCs w:val="24"/>
          <w:lang w:val="en-US"/>
        </w:rPr>
        <w:t xml:space="preserve"> = new </w:t>
      </w:r>
      <w:proofErr w:type="spellStart"/>
      <w:r w:rsidRPr="00B63DB7">
        <w:rPr>
          <w:rFonts w:cs="Times New Roman"/>
          <w:szCs w:val="24"/>
          <w:lang w:val="en-US"/>
        </w:rPr>
        <w:t>Word.Application</w:t>
      </w:r>
      <w:proofErr w:type="spellEnd"/>
      <w:r w:rsidRPr="00B63DB7">
        <w:rPr>
          <w:rFonts w:cs="Times New Roman"/>
          <w:szCs w:val="24"/>
          <w:lang w:val="en-US"/>
        </w:rPr>
        <w:t>();</w:t>
      </w:r>
    </w:p>
    <w:p w14:paraId="5B1B2C2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var document =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wordApp.Documents.Open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</w:t>
      </w:r>
      <w:proofErr w:type="spellStart"/>
      <w:r w:rsidRPr="00B63DB7">
        <w:rPr>
          <w:rFonts w:cs="Times New Roman"/>
          <w:szCs w:val="24"/>
          <w:lang w:val="en-US"/>
        </w:rPr>
        <w:t>templatePath</w:t>
      </w:r>
      <w:proofErr w:type="spellEnd"/>
      <w:r w:rsidRPr="00B63DB7">
        <w:rPr>
          <w:rFonts w:cs="Times New Roman"/>
          <w:szCs w:val="24"/>
          <w:lang w:val="en-US"/>
        </w:rPr>
        <w:t>);</w:t>
      </w:r>
    </w:p>
    <w:p w14:paraId="3C7908F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0A58D14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FindAndReplace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spellStart"/>
      <w:proofErr w:type="gramEnd"/>
      <w:r w:rsidRPr="00B63DB7">
        <w:rPr>
          <w:rFonts w:cs="Times New Roman"/>
          <w:szCs w:val="24"/>
          <w:lang w:val="en-US"/>
        </w:rPr>
        <w:t>wordApp</w:t>
      </w:r>
      <w:proofErr w:type="spellEnd"/>
      <w:r w:rsidRPr="00B63DB7">
        <w:rPr>
          <w:rFonts w:cs="Times New Roman"/>
          <w:szCs w:val="24"/>
          <w:lang w:val="en-US"/>
        </w:rPr>
        <w:t>, "{{</w:t>
      </w:r>
      <w:r w:rsidRPr="00B63DB7">
        <w:rPr>
          <w:rFonts w:cs="Times New Roman"/>
          <w:szCs w:val="24"/>
        </w:rPr>
        <w:t>номер</w:t>
      </w:r>
      <w:r w:rsidRPr="00B63DB7">
        <w:rPr>
          <w:rFonts w:cs="Times New Roman"/>
          <w:szCs w:val="24"/>
          <w:lang w:val="en-US"/>
        </w:rPr>
        <w:t>}}", number);</w:t>
      </w:r>
    </w:p>
    <w:p w14:paraId="0C62695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FindAndReplace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spellStart"/>
      <w:proofErr w:type="gramEnd"/>
      <w:r w:rsidRPr="00B63DB7">
        <w:rPr>
          <w:rFonts w:cs="Times New Roman"/>
          <w:szCs w:val="24"/>
          <w:lang w:val="en-US"/>
        </w:rPr>
        <w:t>wordApp</w:t>
      </w:r>
      <w:proofErr w:type="spellEnd"/>
      <w:r w:rsidRPr="00B63DB7">
        <w:rPr>
          <w:rFonts w:cs="Times New Roman"/>
          <w:szCs w:val="24"/>
          <w:lang w:val="en-US"/>
        </w:rPr>
        <w:t>, "{{</w:t>
      </w:r>
      <w:r w:rsidRPr="00B63DB7">
        <w:rPr>
          <w:rFonts w:cs="Times New Roman"/>
          <w:szCs w:val="24"/>
        </w:rPr>
        <w:t>дата</w:t>
      </w:r>
      <w:r w:rsidRPr="00B63DB7">
        <w:rPr>
          <w:rFonts w:cs="Times New Roman"/>
          <w:szCs w:val="24"/>
          <w:lang w:val="en-US"/>
        </w:rPr>
        <w:t>}}", date);</w:t>
      </w:r>
    </w:p>
    <w:p w14:paraId="366F02F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gramStart"/>
      <w:r w:rsidRPr="00B63DB7">
        <w:rPr>
          <w:rFonts w:cs="Times New Roman"/>
          <w:szCs w:val="24"/>
          <w:lang w:val="en-US"/>
        </w:rPr>
        <w:t>document.SaveAs</w:t>
      </w:r>
      <w:proofErr w:type="gramEnd"/>
      <w:r w:rsidRPr="00B63DB7">
        <w:rPr>
          <w:rFonts w:cs="Times New Roman"/>
          <w:szCs w:val="24"/>
          <w:lang w:val="en-US"/>
        </w:rPr>
        <w:t>2(</w:t>
      </w:r>
      <w:proofErr w:type="spellStart"/>
      <w:r w:rsidRPr="00B63DB7">
        <w:rPr>
          <w:rFonts w:cs="Times New Roman"/>
          <w:szCs w:val="24"/>
          <w:lang w:val="en-US"/>
        </w:rPr>
        <w:t>outputPath</w:t>
      </w:r>
      <w:proofErr w:type="spellEnd"/>
      <w:r w:rsidRPr="00B63DB7">
        <w:rPr>
          <w:rFonts w:cs="Times New Roman"/>
          <w:szCs w:val="24"/>
          <w:lang w:val="en-US"/>
        </w:rPr>
        <w:t>);</w:t>
      </w:r>
    </w:p>
    <w:p w14:paraId="5BD0D26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document.Close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();</w:t>
      </w:r>
    </w:p>
    <w:p w14:paraId="7525C1F7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r w:rsidRPr="00B63DB7">
        <w:rPr>
          <w:rFonts w:cs="Times New Roman"/>
          <w:szCs w:val="24"/>
          <w:lang w:val="en-US"/>
        </w:rPr>
        <w:t>wordApp.Quit</w:t>
      </w:r>
      <w:proofErr w:type="spellEnd"/>
      <w:r w:rsidRPr="00B63DB7">
        <w:rPr>
          <w:rFonts w:cs="Times New Roman"/>
          <w:szCs w:val="24"/>
          <w:lang w:val="en-US"/>
        </w:rPr>
        <w:t>();</w:t>
      </w:r>
    </w:p>
    <w:p w14:paraId="448F122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var process = new </w:t>
      </w:r>
      <w:proofErr w:type="gramStart"/>
      <w:r w:rsidRPr="00B63DB7">
        <w:rPr>
          <w:rFonts w:cs="Times New Roman"/>
          <w:szCs w:val="24"/>
          <w:lang w:val="en-US"/>
        </w:rPr>
        <w:t>Process(</w:t>
      </w:r>
      <w:proofErr w:type="gramEnd"/>
      <w:r w:rsidRPr="00B63DB7">
        <w:rPr>
          <w:rFonts w:cs="Times New Roman"/>
          <w:szCs w:val="24"/>
          <w:lang w:val="en-US"/>
        </w:rPr>
        <w:t>);</w:t>
      </w:r>
    </w:p>
    <w:p w14:paraId="3FB8FC2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process.StartInfo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 xml:space="preserve"> = new </w:t>
      </w:r>
      <w:proofErr w:type="spellStart"/>
      <w:r w:rsidRPr="00B63DB7">
        <w:rPr>
          <w:rFonts w:cs="Times New Roman"/>
          <w:szCs w:val="24"/>
          <w:lang w:val="en-US"/>
        </w:rPr>
        <w:t>ProcessStartInfo</w:t>
      </w:r>
      <w:proofErr w:type="spellEnd"/>
    </w:p>
    <w:p w14:paraId="36AD1EC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{</w:t>
      </w:r>
    </w:p>
    <w:p w14:paraId="2A83B41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</w:t>
      </w:r>
      <w:proofErr w:type="spellStart"/>
      <w:r w:rsidRPr="00B63DB7">
        <w:rPr>
          <w:rFonts w:cs="Times New Roman"/>
          <w:szCs w:val="24"/>
          <w:lang w:val="en-US"/>
        </w:rPr>
        <w:t>FileName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r w:rsidRPr="00B63DB7">
        <w:rPr>
          <w:rFonts w:cs="Times New Roman"/>
          <w:szCs w:val="24"/>
          <w:lang w:val="en-US"/>
        </w:rPr>
        <w:t>outputPath</w:t>
      </w:r>
      <w:proofErr w:type="spellEnd"/>
      <w:r w:rsidRPr="00B63DB7">
        <w:rPr>
          <w:rFonts w:cs="Times New Roman"/>
          <w:szCs w:val="24"/>
          <w:lang w:val="en-US"/>
        </w:rPr>
        <w:t>,</w:t>
      </w:r>
    </w:p>
    <w:p w14:paraId="19A13F8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</w:t>
      </w:r>
      <w:proofErr w:type="spellStart"/>
      <w:r w:rsidRPr="00B63DB7">
        <w:rPr>
          <w:rFonts w:cs="Times New Roman"/>
          <w:szCs w:val="24"/>
          <w:lang w:val="en-US"/>
        </w:rPr>
        <w:t>UseShellExecute</w:t>
      </w:r>
      <w:proofErr w:type="spellEnd"/>
      <w:r w:rsidRPr="00B63DB7">
        <w:rPr>
          <w:rFonts w:cs="Times New Roman"/>
          <w:szCs w:val="24"/>
          <w:lang w:val="en-US"/>
        </w:rPr>
        <w:t xml:space="preserve"> = true </w:t>
      </w:r>
    </w:p>
    <w:p w14:paraId="5A0F286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lastRenderedPageBreak/>
        <w:t xml:space="preserve">             };</w:t>
      </w:r>
    </w:p>
    <w:p w14:paraId="128F16F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process.Start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();</w:t>
      </w:r>
    </w:p>
    <w:p w14:paraId="1671107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0A91A66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10A9C35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private void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FindAndReplace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spellStart"/>
      <w:proofErr w:type="gramEnd"/>
      <w:r w:rsidRPr="00B63DB7">
        <w:rPr>
          <w:rFonts w:cs="Times New Roman"/>
          <w:szCs w:val="24"/>
          <w:lang w:val="en-US"/>
        </w:rPr>
        <w:t>Word.Application</w:t>
      </w:r>
      <w:proofErr w:type="spellEnd"/>
      <w:r w:rsidRPr="00B63DB7">
        <w:rPr>
          <w:rFonts w:cs="Times New Roman"/>
          <w:szCs w:val="24"/>
          <w:lang w:val="en-US"/>
        </w:rPr>
        <w:t xml:space="preserve"> </w:t>
      </w:r>
      <w:proofErr w:type="spellStart"/>
      <w:r w:rsidRPr="00B63DB7">
        <w:rPr>
          <w:rFonts w:cs="Times New Roman"/>
          <w:szCs w:val="24"/>
          <w:lang w:val="en-US"/>
        </w:rPr>
        <w:t>wordApp</w:t>
      </w:r>
      <w:proofErr w:type="spellEnd"/>
      <w:r w:rsidRPr="00B63DB7">
        <w:rPr>
          <w:rFonts w:cs="Times New Roman"/>
          <w:szCs w:val="24"/>
          <w:lang w:val="en-US"/>
        </w:rPr>
        <w:t xml:space="preserve">, string </w:t>
      </w:r>
      <w:proofErr w:type="spellStart"/>
      <w:r w:rsidRPr="00B63DB7">
        <w:rPr>
          <w:rFonts w:cs="Times New Roman"/>
          <w:szCs w:val="24"/>
          <w:lang w:val="en-US"/>
        </w:rPr>
        <w:t>findText</w:t>
      </w:r>
      <w:proofErr w:type="spellEnd"/>
      <w:r w:rsidRPr="00B63DB7">
        <w:rPr>
          <w:rFonts w:cs="Times New Roman"/>
          <w:szCs w:val="24"/>
          <w:lang w:val="en-US"/>
        </w:rPr>
        <w:t xml:space="preserve">, string </w:t>
      </w:r>
      <w:proofErr w:type="spellStart"/>
      <w:r w:rsidRPr="00B63DB7">
        <w:rPr>
          <w:rFonts w:cs="Times New Roman"/>
          <w:szCs w:val="24"/>
          <w:lang w:val="en-US"/>
        </w:rPr>
        <w:t>replaceText</w:t>
      </w:r>
      <w:proofErr w:type="spellEnd"/>
      <w:r w:rsidRPr="00B63DB7">
        <w:rPr>
          <w:rFonts w:cs="Times New Roman"/>
          <w:szCs w:val="24"/>
          <w:lang w:val="en-US"/>
        </w:rPr>
        <w:t>)</w:t>
      </w:r>
    </w:p>
    <w:p w14:paraId="5BB6C49A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0DA14168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wordApp.Selection.Find.ClearFormatting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();</w:t>
      </w:r>
    </w:p>
    <w:p w14:paraId="7E56F71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wordApp.Selection.Find.Text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r w:rsidRPr="00B63DB7">
        <w:rPr>
          <w:rFonts w:cs="Times New Roman"/>
          <w:szCs w:val="24"/>
          <w:lang w:val="en-US"/>
        </w:rPr>
        <w:t>findText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6953068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wordApp.Selection.Find.Replacement</w:t>
      </w:r>
      <w:proofErr w:type="gramEnd"/>
      <w:r w:rsidRPr="00B63DB7">
        <w:rPr>
          <w:rFonts w:cs="Times New Roman"/>
          <w:szCs w:val="24"/>
          <w:lang w:val="en-US"/>
        </w:rPr>
        <w:t>.ClearFormatting</w:t>
      </w:r>
      <w:proofErr w:type="spellEnd"/>
      <w:r w:rsidRPr="00B63DB7">
        <w:rPr>
          <w:rFonts w:cs="Times New Roman"/>
          <w:szCs w:val="24"/>
          <w:lang w:val="en-US"/>
        </w:rPr>
        <w:t>();</w:t>
      </w:r>
    </w:p>
    <w:p w14:paraId="312F222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wordApp.Selection.Find.Replacement</w:t>
      </w:r>
      <w:proofErr w:type="gramEnd"/>
      <w:r w:rsidRPr="00B63DB7">
        <w:rPr>
          <w:rFonts w:cs="Times New Roman"/>
          <w:szCs w:val="24"/>
          <w:lang w:val="en-US"/>
        </w:rPr>
        <w:t>.Text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r w:rsidRPr="00B63DB7">
        <w:rPr>
          <w:rFonts w:cs="Times New Roman"/>
          <w:szCs w:val="24"/>
          <w:lang w:val="en-US"/>
        </w:rPr>
        <w:t>replaceText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783EA86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16CE8C8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object </w:t>
      </w:r>
      <w:proofErr w:type="spellStart"/>
      <w:r w:rsidRPr="00B63DB7">
        <w:rPr>
          <w:rFonts w:cs="Times New Roman"/>
          <w:szCs w:val="24"/>
          <w:lang w:val="en-US"/>
        </w:rPr>
        <w:t>replaceAll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Word.WdReplace.wdReplaceAll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;</w:t>
      </w:r>
    </w:p>
    <w:p w14:paraId="0CF0B65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098FBEB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wordApp.Selection.Find.Execute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</w:t>
      </w:r>
    </w:p>
    <w:p w14:paraId="6A93175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Replace: ref </w:t>
      </w:r>
      <w:proofErr w:type="spellStart"/>
      <w:r w:rsidRPr="00B63DB7">
        <w:rPr>
          <w:rFonts w:cs="Times New Roman"/>
          <w:szCs w:val="24"/>
          <w:lang w:val="en-US"/>
        </w:rPr>
        <w:t>replaceAll</w:t>
      </w:r>
      <w:proofErr w:type="spellEnd"/>
      <w:r w:rsidRPr="00B63DB7">
        <w:rPr>
          <w:rFonts w:cs="Times New Roman"/>
          <w:szCs w:val="24"/>
          <w:lang w:val="en-US"/>
        </w:rPr>
        <w:t>,</w:t>
      </w:r>
    </w:p>
    <w:p w14:paraId="27F24CC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Forward: true,</w:t>
      </w:r>
    </w:p>
    <w:p w14:paraId="15792E2A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Wrap: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Word.WdFindWrap.wdFindContinue</w:t>
      </w:r>
      <w:proofErr w:type="spellEnd"/>
      <w:proofErr w:type="gramEnd"/>
    </w:p>
    <w:p w14:paraId="64ECC4FE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);</w:t>
      </w:r>
    </w:p>
    <w:p w14:paraId="6A4E25E7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531102C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}</w:t>
      </w:r>
    </w:p>
    <w:p w14:paraId="4EA39F4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76220F4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public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ProgramMain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>)</w:t>
      </w:r>
    </w:p>
    <w:p w14:paraId="13B00DC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{</w:t>
      </w:r>
    </w:p>
    <w:p w14:paraId="640C503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InitializeComponent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>);</w:t>
      </w:r>
    </w:p>
    <w:p w14:paraId="476D7903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List&lt;String&gt; teacher = new List&lt;String</w:t>
      </w:r>
      <w:proofErr w:type="gramStart"/>
      <w:r w:rsidRPr="00B63DB7">
        <w:rPr>
          <w:rFonts w:cs="Times New Roman"/>
          <w:szCs w:val="24"/>
          <w:lang w:val="en-US"/>
        </w:rPr>
        <w:t>&gt;(</w:t>
      </w:r>
      <w:proofErr w:type="gramEnd"/>
      <w:r w:rsidRPr="00B63DB7">
        <w:rPr>
          <w:rFonts w:cs="Times New Roman"/>
          <w:szCs w:val="24"/>
          <w:lang w:val="en-US"/>
        </w:rPr>
        <w:t>);</w:t>
      </w:r>
    </w:p>
    <w:p w14:paraId="4DC842A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teacher = KBPClassBetaEntities1.GetContext(</w:t>
      </w:r>
      <w:proofErr w:type="gramStart"/>
      <w:r w:rsidRPr="00B63DB7">
        <w:rPr>
          <w:rFonts w:cs="Times New Roman"/>
          <w:szCs w:val="24"/>
          <w:lang w:val="en-US"/>
        </w:rPr>
        <w:t>).</w:t>
      </w:r>
      <w:proofErr w:type="spellStart"/>
      <w:r w:rsidRPr="00B63DB7">
        <w:rPr>
          <w:rFonts w:cs="Times New Roman"/>
          <w:szCs w:val="24"/>
          <w:lang w:val="en-US"/>
        </w:rPr>
        <w:t>Teachers.Select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 xml:space="preserve">(n =&gt; </w:t>
      </w:r>
      <w:proofErr w:type="spellStart"/>
      <w:r w:rsidRPr="00B63DB7">
        <w:rPr>
          <w:rFonts w:cs="Times New Roman"/>
          <w:szCs w:val="24"/>
          <w:lang w:val="en-US"/>
        </w:rPr>
        <w:t>n.Name</w:t>
      </w:r>
      <w:proofErr w:type="spellEnd"/>
      <w:r w:rsidRPr="00B63DB7">
        <w:rPr>
          <w:rFonts w:cs="Times New Roman"/>
          <w:szCs w:val="24"/>
          <w:lang w:val="en-US"/>
        </w:rPr>
        <w:t>).</w:t>
      </w:r>
      <w:proofErr w:type="spellStart"/>
      <w:r w:rsidRPr="00B63DB7">
        <w:rPr>
          <w:rFonts w:cs="Times New Roman"/>
          <w:szCs w:val="24"/>
          <w:lang w:val="en-US"/>
        </w:rPr>
        <w:t>ToList</w:t>
      </w:r>
      <w:proofErr w:type="spellEnd"/>
      <w:r w:rsidRPr="00B63DB7">
        <w:rPr>
          <w:rFonts w:cs="Times New Roman"/>
          <w:szCs w:val="24"/>
          <w:lang w:val="en-US"/>
        </w:rPr>
        <w:t>();</w:t>
      </w:r>
    </w:p>
    <w:p w14:paraId="16B2D7D8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r w:rsidRPr="00B63DB7">
        <w:rPr>
          <w:rFonts w:cs="Times New Roman"/>
          <w:szCs w:val="24"/>
          <w:lang w:val="en-US"/>
        </w:rPr>
        <w:t xml:space="preserve"> = new </w:t>
      </w:r>
      <w:proofErr w:type="spellStart"/>
      <w:r w:rsidRPr="00B63DB7">
        <w:rPr>
          <w:rFonts w:cs="Times New Roman"/>
          <w:szCs w:val="24"/>
          <w:lang w:val="en-US"/>
        </w:rPr>
        <w:t>ObservableCollection</w:t>
      </w:r>
      <w:proofErr w:type="spellEnd"/>
      <w:r w:rsidRPr="00B63DB7">
        <w:rPr>
          <w:rFonts w:cs="Times New Roman"/>
          <w:szCs w:val="24"/>
          <w:lang w:val="en-US"/>
        </w:rPr>
        <w:t>&lt;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proofErr w:type="gramStart"/>
      <w:r w:rsidRPr="00B63DB7">
        <w:rPr>
          <w:rFonts w:cs="Times New Roman"/>
          <w:szCs w:val="24"/>
          <w:lang w:val="en-US"/>
        </w:rPr>
        <w:t>&gt;(</w:t>
      </w:r>
      <w:proofErr w:type="gramEnd"/>
      <w:r w:rsidRPr="00B63DB7">
        <w:rPr>
          <w:rFonts w:cs="Times New Roman"/>
          <w:szCs w:val="24"/>
          <w:lang w:val="en-US"/>
        </w:rPr>
        <w:t>);</w:t>
      </w:r>
    </w:p>
    <w:p w14:paraId="660F29A5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var </w:t>
      </w:r>
      <w:proofErr w:type="spellStart"/>
      <w:r w:rsidRPr="00B63DB7">
        <w:rPr>
          <w:rFonts w:cs="Times New Roman"/>
          <w:szCs w:val="24"/>
          <w:lang w:val="en-US"/>
        </w:rPr>
        <w:t>taskLoad</w:t>
      </w:r>
      <w:proofErr w:type="spellEnd"/>
      <w:r w:rsidRPr="00B63DB7">
        <w:rPr>
          <w:rFonts w:cs="Times New Roman"/>
          <w:szCs w:val="24"/>
          <w:lang w:val="en-US"/>
        </w:rPr>
        <w:t xml:space="preserve"> = KBPClassBetaEntities1.GetContext(</w:t>
      </w:r>
      <w:proofErr w:type="gramStart"/>
      <w:r w:rsidRPr="00B63DB7">
        <w:rPr>
          <w:rFonts w:cs="Times New Roman"/>
          <w:szCs w:val="24"/>
          <w:lang w:val="en-US"/>
        </w:rPr>
        <w:t>).</w:t>
      </w:r>
      <w:proofErr w:type="spellStart"/>
      <w:r w:rsidRPr="00B63DB7">
        <w:rPr>
          <w:rFonts w:cs="Times New Roman"/>
          <w:szCs w:val="24"/>
          <w:lang w:val="en-US"/>
        </w:rPr>
        <w:t>Tasks.ToList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();</w:t>
      </w:r>
    </w:p>
    <w:p w14:paraId="6EBD974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foreach (var d in </w:t>
      </w:r>
      <w:proofErr w:type="spellStart"/>
      <w:r w:rsidRPr="00B63DB7">
        <w:rPr>
          <w:rFonts w:cs="Times New Roman"/>
          <w:szCs w:val="24"/>
          <w:lang w:val="en-US"/>
        </w:rPr>
        <w:t>taskLoad</w:t>
      </w:r>
      <w:proofErr w:type="spellEnd"/>
      <w:r w:rsidRPr="00B63DB7">
        <w:rPr>
          <w:rFonts w:cs="Times New Roman"/>
          <w:szCs w:val="24"/>
          <w:lang w:val="en-US"/>
        </w:rPr>
        <w:t>)</w:t>
      </w:r>
    </w:p>
    <w:p w14:paraId="7A614DB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01EE637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r w:rsidRPr="00B63DB7">
        <w:rPr>
          <w:rFonts w:cs="Times New Roman"/>
          <w:szCs w:val="24"/>
          <w:lang w:val="en-US"/>
        </w:rPr>
        <w:t>taskForTeacher.Add</w:t>
      </w:r>
      <w:proofErr w:type="spellEnd"/>
      <w:r w:rsidRPr="00B63DB7">
        <w:rPr>
          <w:rFonts w:cs="Times New Roman"/>
          <w:szCs w:val="24"/>
          <w:lang w:val="en-US"/>
        </w:rPr>
        <w:t xml:space="preserve">(new 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r w:rsidRPr="00B63DB7">
        <w:rPr>
          <w:rFonts w:cs="Times New Roman"/>
          <w:szCs w:val="24"/>
          <w:lang w:val="en-US"/>
        </w:rPr>
        <w:t>(d));</w:t>
      </w:r>
    </w:p>
    <w:p w14:paraId="316B39F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799C12E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TaskGrid.ItemsSource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738ED62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TeacherComboBox.ItemsSource</w:t>
      </w:r>
      <w:proofErr w:type="spellEnd"/>
      <w:r w:rsidRPr="00B63DB7">
        <w:rPr>
          <w:rFonts w:cs="Times New Roman"/>
          <w:szCs w:val="24"/>
          <w:lang w:val="en-US"/>
        </w:rPr>
        <w:t xml:space="preserve"> = teacher;</w:t>
      </w:r>
    </w:p>
    <w:p w14:paraId="49BB72A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TeacherDoc.ItemsSource</w:t>
      </w:r>
      <w:proofErr w:type="spellEnd"/>
      <w:r w:rsidRPr="00B63DB7">
        <w:rPr>
          <w:rFonts w:cs="Times New Roman"/>
          <w:szCs w:val="24"/>
          <w:lang w:val="en-US"/>
        </w:rPr>
        <w:t xml:space="preserve"> = teacher;</w:t>
      </w:r>
    </w:p>
    <w:p w14:paraId="372A900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FilterComboBox.ItemsSource</w:t>
      </w:r>
      <w:proofErr w:type="spellEnd"/>
      <w:r w:rsidRPr="00B63DB7">
        <w:rPr>
          <w:rFonts w:cs="Times New Roman"/>
          <w:szCs w:val="24"/>
          <w:lang w:val="en-US"/>
        </w:rPr>
        <w:t xml:space="preserve"> = teacher;</w:t>
      </w:r>
    </w:p>
    <w:p w14:paraId="76E4B6E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foreach (var d in teacher)</w:t>
      </w:r>
    </w:p>
    <w:p w14:paraId="3F48E17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69FEFC6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string path = </w:t>
      </w:r>
      <w:proofErr w:type="spellStart"/>
      <w:r w:rsidRPr="00B63DB7">
        <w:rPr>
          <w:rFonts w:cs="Times New Roman"/>
          <w:szCs w:val="24"/>
          <w:lang w:val="en-US"/>
        </w:rPr>
        <w:t>Path.Combine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AppDomain.CurrentDomain.BaseDirectory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, "</w:t>
      </w:r>
      <w:proofErr w:type="spellStart"/>
      <w:r w:rsidRPr="00B63DB7">
        <w:rPr>
          <w:rFonts w:cs="Times New Roman"/>
          <w:szCs w:val="24"/>
          <w:lang w:val="en-US"/>
        </w:rPr>
        <w:t>PlansWork</w:t>
      </w:r>
      <w:proofErr w:type="spellEnd"/>
      <w:r w:rsidRPr="00B63DB7">
        <w:rPr>
          <w:rFonts w:cs="Times New Roman"/>
          <w:szCs w:val="24"/>
          <w:lang w:val="en-US"/>
        </w:rPr>
        <w:t>");</w:t>
      </w:r>
    </w:p>
    <w:p w14:paraId="7625072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path += $"\\{</w:t>
      </w:r>
      <w:proofErr w:type="gramStart"/>
      <w:r w:rsidRPr="00B63DB7">
        <w:rPr>
          <w:rFonts w:cs="Times New Roman"/>
          <w:szCs w:val="24"/>
          <w:lang w:val="en-US"/>
        </w:rPr>
        <w:t>d.TrimEnd</w:t>
      </w:r>
      <w:proofErr w:type="gramEnd"/>
      <w:r w:rsidRPr="00B63DB7">
        <w:rPr>
          <w:rFonts w:cs="Times New Roman"/>
          <w:szCs w:val="24"/>
          <w:lang w:val="en-US"/>
        </w:rPr>
        <w:t>()}";</w:t>
      </w:r>
    </w:p>
    <w:p w14:paraId="058F5A6E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if </w:t>
      </w:r>
      <w:proofErr w:type="gramStart"/>
      <w:r w:rsidRPr="00B63DB7">
        <w:rPr>
          <w:rFonts w:cs="Times New Roman"/>
          <w:szCs w:val="24"/>
          <w:lang w:val="en-US"/>
        </w:rPr>
        <w:t>(!</w:t>
      </w:r>
      <w:proofErr w:type="spellStart"/>
      <w:r w:rsidRPr="00B63DB7">
        <w:rPr>
          <w:rFonts w:cs="Times New Roman"/>
          <w:szCs w:val="24"/>
          <w:lang w:val="en-US"/>
        </w:rPr>
        <w:t>Directory.Exists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(path))</w:t>
      </w:r>
    </w:p>
    <w:p w14:paraId="678CCE8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{</w:t>
      </w:r>
    </w:p>
    <w:p w14:paraId="1FDCF7F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</w:t>
      </w:r>
      <w:proofErr w:type="spellStart"/>
      <w:r w:rsidRPr="00B63DB7">
        <w:rPr>
          <w:rFonts w:cs="Times New Roman"/>
          <w:szCs w:val="24"/>
          <w:lang w:val="en-US"/>
        </w:rPr>
        <w:t>Directory.CreateDirectory</w:t>
      </w:r>
      <w:proofErr w:type="spellEnd"/>
      <w:r w:rsidRPr="00B63DB7">
        <w:rPr>
          <w:rFonts w:cs="Times New Roman"/>
          <w:szCs w:val="24"/>
          <w:lang w:val="en-US"/>
        </w:rPr>
        <w:t>(path);</w:t>
      </w:r>
    </w:p>
    <w:p w14:paraId="7B21015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}</w:t>
      </w:r>
    </w:p>
    <w:p w14:paraId="3C3E2FB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38B86A2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List&lt;string&gt; </w:t>
      </w:r>
      <w:proofErr w:type="spellStart"/>
      <w:r w:rsidRPr="00B63DB7">
        <w:rPr>
          <w:rFonts w:cs="Times New Roman"/>
          <w:szCs w:val="24"/>
          <w:lang w:val="en-US"/>
        </w:rPr>
        <w:t>MyStringList</w:t>
      </w:r>
      <w:proofErr w:type="spellEnd"/>
      <w:r w:rsidRPr="00B63DB7">
        <w:rPr>
          <w:rFonts w:cs="Times New Roman"/>
          <w:szCs w:val="24"/>
          <w:lang w:val="en-US"/>
        </w:rPr>
        <w:t xml:space="preserve"> = new List&lt;string&gt; </w:t>
      </w:r>
      <w:proofErr w:type="gramStart"/>
      <w:r w:rsidRPr="00B63DB7">
        <w:rPr>
          <w:rFonts w:cs="Times New Roman"/>
          <w:szCs w:val="24"/>
          <w:lang w:val="en-US"/>
        </w:rPr>
        <w:t>{ "</w:t>
      </w:r>
      <w:proofErr w:type="gramEnd"/>
      <w:r w:rsidRPr="00B63DB7">
        <w:rPr>
          <w:rFonts w:cs="Times New Roman"/>
          <w:szCs w:val="24"/>
        </w:rPr>
        <w:t>ИТК</w:t>
      </w:r>
      <w:r w:rsidRPr="00B63DB7">
        <w:rPr>
          <w:rFonts w:cs="Times New Roman"/>
          <w:szCs w:val="24"/>
          <w:lang w:val="en-US"/>
        </w:rPr>
        <w:t>", "</w:t>
      </w:r>
      <w:r w:rsidRPr="00B63DB7">
        <w:rPr>
          <w:rFonts w:cs="Times New Roman"/>
          <w:szCs w:val="24"/>
        </w:rPr>
        <w:t>ОКР</w:t>
      </w:r>
      <w:r w:rsidRPr="00B63DB7">
        <w:rPr>
          <w:rFonts w:cs="Times New Roman"/>
          <w:szCs w:val="24"/>
          <w:lang w:val="en-US"/>
        </w:rPr>
        <w:t>", "</w:t>
      </w:r>
      <w:r w:rsidRPr="00B63DB7">
        <w:rPr>
          <w:rFonts w:cs="Times New Roman"/>
          <w:szCs w:val="24"/>
        </w:rPr>
        <w:t>Литература</w:t>
      </w:r>
      <w:r w:rsidRPr="00B63DB7">
        <w:rPr>
          <w:rFonts w:cs="Times New Roman"/>
          <w:szCs w:val="24"/>
          <w:lang w:val="en-US"/>
        </w:rPr>
        <w:t>","</w:t>
      </w:r>
      <w:r w:rsidRPr="00B63DB7">
        <w:rPr>
          <w:rFonts w:cs="Times New Roman"/>
          <w:szCs w:val="24"/>
        </w:rPr>
        <w:t>Учебная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программа</w:t>
      </w:r>
      <w:r w:rsidRPr="00B63DB7">
        <w:rPr>
          <w:rFonts w:cs="Times New Roman"/>
          <w:szCs w:val="24"/>
          <w:lang w:val="en-US"/>
        </w:rPr>
        <w:t>" };</w:t>
      </w:r>
    </w:p>
    <w:p w14:paraId="15CD0D4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Documents.ItemsSource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r w:rsidRPr="00B63DB7">
        <w:rPr>
          <w:rFonts w:cs="Times New Roman"/>
          <w:szCs w:val="24"/>
          <w:lang w:val="en-US"/>
        </w:rPr>
        <w:t>MyStringList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7682E54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foreach (var d in teacher)</w:t>
      </w:r>
    </w:p>
    <w:p w14:paraId="16A202F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lastRenderedPageBreak/>
        <w:t xml:space="preserve">         {</w:t>
      </w:r>
    </w:p>
    <w:p w14:paraId="6058D6C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gramStart"/>
      <w:r w:rsidRPr="00B63DB7">
        <w:rPr>
          <w:rFonts w:cs="Times New Roman"/>
          <w:szCs w:val="24"/>
          <w:lang w:val="en-US"/>
        </w:rPr>
        <w:t>foreach(</w:t>
      </w:r>
      <w:proofErr w:type="gramEnd"/>
      <w:r w:rsidRPr="00B63DB7">
        <w:rPr>
          <w:rFonts w:cs="Times New Roman"/>
          <w:szCs w:val="24"/>
          <w:lang w:val="en-US"/>
        </w:rPr>
        <w:t xml:space="preserve">var t in </w:t>
      </w:r>
      <w:proofErr w:type="spellStart"/>
      <w:r w:rsidRPr="00B63DB7">
        <w:rPr>
          <w:rFonts w:cs="Times New Roman"/>
          <w:szCs w:val="24"/>
          <w:lang w:val="en-US"/>
        </w:rPr>
        <w:t>MyStringList</w:t>
      </w:r>
      <w:proofErr w:type="spellEnd"/>
      <w:r w:rsidRPr="00B63DB7">
        <w:rPr>
          <w:rFonts w:cs="Times New Roman"/>
          <w:szCs w:val="24"/>
          <w:lang w:val="en-US"/>
        </w:rPr>
        <w:t>)</w:t>
      </w:r>
    </w:p>
    <w:p w14:paraId="4B35A08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{</w:t>
      </w:r>
    </w:p>
    <w:p w14:paraId="635D743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string path = </w:t>
      </w:r>
      <w:proofErr w:type="spellStart"/>
      <w:r w:rsidRPr="00B63DB7">
        <w:rPr>
          <w:rFonts w:cs="Times New Roman"/>
          <w:szCs w:val="24"/>
          <w:lang w:val="en-US"/>
        </w:rPr>
        <w:t>Path.Combine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AppDomain.CurrentDomain.BaseDirectory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, "</w:t>
      </w:r>
      <w:proofErr w:type="spellStart"/>
      <w:r w:rsidRPr="00B63DB7">
        <w:rPr>
          <w:rFonts w:cs="Times New Roman"/>
          <w:szCs w:val="24"/>
          <w:lang w:val="en-US"/>
        </w:rPr>
        <w:t>PlansWork</w:t>
      </w:r>
      <w:proofErr w:type="spellEnd"/>
      <w:r w:rsidRPr="00B63DB7">
        <w:rPr>
          <w:rFonts w:cs="Times New Roman"/>
          <w:szCs w:val="24"/>
          <w:lang w:val="en-US"/>
        </w:rPr>
        <w:t>");</w:t>
      </w:r>
    </w:p>
    <w:p w14:paraId="1340AC97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path += $"\\{</w:t>
      </w:r>
      <w:proofErr w:type="gramStart"/>
      <w:r w:rsidRPr="00B63DB7">
        <w:rPr>
          <w:rFonts w:cs="Times New Roman"/>
          <w:szCs w:val="24"/>
          <w:lang w:val="en-US"/>
        </w:rPr>
        <w:t>d.TrimEnd</w:t>
      </w:r>
      <w:proofErr w:type="gramEnd"/>
      <w:r w:rsidRPr="00B63DB7">
        <w:rPr>
          <w:rFonts w:cs="Times New Roman"/>
          <w:szCs w:val="24"/>
          <w:lang w:val="en-US"/>
        </w:rPr>
        <w:t>()}\\" + $"{</w:t>
      </w:r>
      <w:proofErr w:type="spellStart"/>
      <w:r w:rsidRPr="00B63DB7">
        <w:rPr>
          <w:rFonts w:cs="Times New Roman"/>
          <w:szCs w:val="24"/>
          <w:lang w:val="en-US"/>
        </w:rPr>
        <w:t>t.TrimEnd</w:t>
      </w:r>
      <w:proofErr w:type="spellEnd"/>
      <w:r w:rsidRPr="00B63DB7">
        <w:rPr>
          <w:rFonts w:cs="Times New Roman"/>
          <w:szCs w:val="24"/>
          <w:lang w:val="en-US"/>
        </w:rPr>
        <w:t>()}";</w:t>
      </w:r>
    </w:p>
    <w:p w14:paraId="3329D65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if </w:t>
      </w:r>
      <w:proofErr w:type="gramStart"/>
      <w:r w:rsidRPr="00B63DB7">
        <w:rPr>
          <w:rFonts w:cs="Times New Roman"/>
          <w:szCs w:val="24"/>
          <w:lang w:val="en-US"/>
        </w:rPr>
        <w:t>(!</w:t>
      </w:r>
      <w:proofErr w:type="spellStart"/>
      <w:r w:rsidRPr="00B63DB7">
        <w:rPr>
          <w:rFonts w:cs="Times New Roman"/>
          <w:szCs w:val="24"/>
          <w:lang w:val="en-US"/>
        </w:rPr>
        <w:t>Directory.Exists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(path))</w:t>
      </w:r>
    </w:p>
    <w:p w14:paraId="6710143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{</w:t>
      </w:r>
    </w:p>
    <w:p w14:paraId="6EE3F7D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    </w:t>
      </w:r>
      <w:proofErr w:type="spellStart"/>
      <w:r w:rsidRPr="00B63DB7">
        <w:rPr>
          <w:rFonts w:cs="Times New Roman"/>
          <w:szCs w:val="24"/>
          <w:lang w:val="en-US"/>
        </w:rPr>
        <w:t>Directory.CreateDirectory</w:t>
      </w:r>
      <w:proofErr w:type="spellEnd"/>
      <w:r w:rsidRPr="00B63DB7">
        <w:rPr>
          <w:rFonts w:cs="Times New Roman"/>
          <w:szCs w:val="24"/>
          <w:lang w:val="en-US"/>
        </w:rPr>
        <w:t>(path);</w:t>
      </w:r>
    </w:p>
    <w:p w14:paraId="3AA8C57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}</w:t>
      </w:r>
    </w:p>
    <w:p w14:paraId="77ACE49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}</w:t>
      </w:r>
    </w:p>
    <w:p w14:paraId="3ECB283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12D27D0E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disciplines = new </w:t>
      </w:r>
      <w:proofErr w:type="spellStart"/>
      <w:r w:rsidRPr="00B63DB7">
        <w:rPr>
          <w:rFonts w:cs="Times New Roman"/>
          <w:szCs w:val="24"/>
          <w:lang w:val="en-US"/>
        </w:rPr>
        <w:t>ObservableCollection</w:t>
      </w:r>
      <w:proofErr w:type="spellEnd"/>
      <w:r w:rsidRPr="00B63DB7">
        <w:rPr>
          <w:rFonts w:cs="Times New Roman"/>
          <w:szCs w:val="24"/>
          <w:lang w:val="en-US"/>
        </w:rPr>
        <w:t>&lt;</w:t>
      </w:r>
      <w:proofErr w:type="spellStart"/>
      <w:r w:rsidRPr="00B63DB7">
        <w:rPr>
          <w:rFonts w:cs="Times New Roman"/>
          <w:szCs w:val="24"/>
          <w:lang w:val="en-US"/>
        </w:rPr>
        <w:t>SubjectToTeacher</w:t>
      </w:r>
      <w:proofErr w:type="spellEnd"/>
      <w:proofErr w:type="gramStart"/>
      <w:r w:rsidRPr="00B63DB7">
        <w:rPr>
          <w:rFonts w:cs="Times New Roman"/>
          <w:szCs w:val="24"/>
          <w:lang w:val="en-US"/>
        </w:rPr>
        <w:t>&gt;(</w:t>
      </w:r>
      <w:proofErr w:type="gramEnd"/>
      <w:r w:rsidRPr="00B63DB7">
        <w:rPr>
          <w:rFonts w:cs="Times New Roman"/>
          <w:szCs w:val="24"/>
          <w:lang w:val="en-US"/>
        </w:rPr>
        <w:t>);</w:t>
      </w:r>
    </w:p>
    <w:p w14:paraId="301448F8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var </w:t>
      </w:r>
      <w:proofErr w:type="spellStart"/>
      <w:r w:rsidRPr="00B63DB7">
        <w:rPr>
          <w:rFonts w:cs="Times New Roman"/>
          <w:szCs w:val="24"/>
          <w:lang w:val="en-US"/>
        </w:rPr>
        <w:t>disciplinesDistinct</w:t>
      </w:r>
      <w:proofErr w:type="spellEnd"/>
      <w:r w:rsidRPr="00B63DB7">
        <w:rPr>
          <w:rFonts w:cs="Times New Roman"/>
          <w:szCs w:val="24"/>
          <w:lang w:val="en-US"/>
        </w:rPr>
        <w:t xml:space="preserve"> = KBPClassBetaEntities1.GetContext(</w:t>
      </w:r>
      <w:proofErr w:type="gramStart"/>
      <w:r w:rsidRPr="00B63DB7">
        <w:rPr>
          <w:rFonts w:cs="Times New Roman"/>
          <w:szCs w:val="24"/>
          <w:lang w:val="en-US"/>
        </w:rPr>
        <w:t>).</w:t>
      </w:r>
      <w:proofErr w:type="spellStart"/>
      <w:r w:rsidRPr="00B63DB7">
        <w:rPr>
          <w:rFonts w:cs="Times New Roman"/>
          <w:szCs w:val="24"/>
          <w:lang w:val="en-US"/>
        </w:rPr>
        <w:t>Disciplines.ToList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();</w:t>
      </w:r>
    </w:p>
    <w:p w14:paraId="1540257E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foreach (var d in </w:t>
      </w:r>
      <w:proofErr w:type="spellStart"/>
      <w:r w:rsidRPr="00B63DB7">
        <w:rPr>
          <w:rFonts w:cs="Times New Roman"/>
          <w:szCs w:val="24"/>
          <w:lang w:val="en-US"/>
        </w:rPr>
        <w:t>disciplinesDistinct</w:t>
      </w:r>
      <w:proofErr w:type="spellEnd"/>
      <w:r w:rsidRPr="00B63DB7">
        <w:rPr>
          <w:rFonts w:cs="Times New Roman"/>
          <w:szCs w:val="24"/>
          <w:lang w:val="en-US"/>
        </w:rPr>
        <w:t>)</w:t>
      </w:r>
    </w:p>
    <w:p w14:paraId="58EB0C9E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4C4FEBEE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disciplines.Add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 xml:space="preserve">(new </w:t>
      </w:r>
      <w:proofErr w:type="spellStart"/>
      <w:r w:rsidRPr="00B63DB7">
        <w:rPr>
          <w:rFonts w:cs="Times New Roman"/>
          <w:szCs w:val="24"/>
          <w:lang w:val="en-US"/>
        </w:rPr>
        <w:t>SubjectToTeacher</w:t>
      </w:r>
      <w:proofErr w:type="spellEnd"/>
      <w:r w:rsidRPr="00B63DB7">
        <w:rPr>
          <w:rFonts w:cs="Times New Roman"/>
          <w:szCs w:val="24"/>
          <w:lang w:val="en-US"/>
        </w:rPr>
        <w:t>(d));</w:t>
      </w:r>
    </w:p>
    <w:p w14:paraId="311ADDD5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6EBCFC15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TeacherGrid.ItemsSource</w:t>
      </w:r>
      <w:proofErr w:type="spellEnd"/>
      <w:r w:rsidRPr="00B63DB7">
        <w:rPr>
          <w:rFonts w:cs="Times New Roman"/>
          <w:szCs w:val="24"/>
          <w:lang w:val="en-US"/>
        </w:rPr>
        <w:t xml:space="preserve"> = disciplines;</w:t>
      </w:r>
    </w:p>
    <w:p w14:paraId="631FAB5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}</w:t>
      </w:r>
    </w:p>
    <w:p w14:paraId="50FBF54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static </w:t>
      </w:r>
      <w:proofErr w:type="spellStart"/>
      <w:r w:rsidRPr="00B63DB7">
        <w:rPr>
          <w:rFonts w:cs="Times New Roman"/>
          <w:szCs w:val="24"/>
          <w:lang w:val="en-US"/>
        </w:rPr>
        <w:t>ObservableCollection</w:t>
      </w:r>
      <w:proofErr w:type="spellEnd"/>
      <w:r w:rsidRPr="00B63DB7">
        <w:rPr>
          <w:rFonts w:cs="Times New Roman"/>
          <w:szCs w:val="24"/>
          <w:lang w:val="en-US"/>
        </w:rPr>
        <w:t>&lt;</w:t>
      </w:r>
      <w:proofErr w:type="spellStart"/>
      <w:r w:rsidRPr="00B63DB7">
        <w:rPr>
          <w:rFonts w:cs="Times New Roman"/>
          <w:szCs w:val="24"/>
          <w:lang w:val="en-US"/>
        </w:rPr>
        <w:t>SubjectToTeacher</w:t>
      </w:r>
      <w:proofErr w:type="spellEnd"/>
      <w:r w:rsidRPr="00B63DB7">
        <w:rPr>
          <w:rFonts w:cs="Times New Roman"/>
          <w:szCs w:val="24"/>
          <w:lang w:val="en-US"/>
        </w:rPr>
        <w:t>&gt; disciplines;</w:t>
      </w:r>
    </w:p>
    <w:p w14:paraId="6CFE719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static </w:t>
      </w:r>
      <w:proofErr w:type="spellStart"/>
      <w:r w:rsidRPr="00B63DB7">
        <w:rPr>
          <w:rFonts w:cs="Times New Roman"/>
          <w:szCs w:val="24"/>
          <w:lang w:val="en-US"/>
        </w:rPr>
        <w:t>ObservableCollection</w:t>
      </w:r>
      <w:proofErr w:type="spellEnd"/>
      <w:r w:rsidRPr="00B63DB7">
        <w:rPr>
          <w:rFonts w:cs="Times New Roman"/>
          <w:szCs w:val="24"/>
          <w:lang w:val="en-US"/>
        </w:rPr>
        <w:t>&lt;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r w:rsidRPr="00B63DB7">
        <w:rPr>
          <w:rFonts w:cs="Times New Roman"/>
          <w:szCs w:val="24"/>
          <w:lang w:val="en-US"/>
        </w:rPr>
        <w:t xml:space="preserve">&gt; 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7859DB1E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2A37FF9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private void </w:t>
      </w:r>
      <w:proofErr w:type="spellStart"/>
      <w:r w:rsidRPr="00B63DB7">
        <w:rPr>
          <w:rFonts w:cs="Times New Roman"/>
          <w:szCs w:val="24"/>
          <w:lang w:val="en-US"/>
        </w:rPr>
        <w:t>TeacherPageBtn_</w:t>
      </w:r>
      <w:proofErr w:type="gramStart"/>
      <w:r w:rsidRPr="00B63DB7">
        <w:rPr>
          <w:rFonts w:cs="Times New Roman"/>
          <w:szCs w:val="24"/>
          <w:lang w:val="en-US"/>
        </w:rPr>
        <w:t>Click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 xml:space="preserve">object sender, </w:t>
      </w:r>
      <w:proofErr w:type="spellStart"/>
      <w:r w:rsidRPr="00B63DB7">
        <w:rPr>
          <w:rFonts w:cs="Times New Roman"/>
          <w:szCs w:val="24"/>
          <w:lang w:val="en-US"/>
        </w:rPr>
        <w:t>RoutedEventArgs</w:t>
      </w:r>
      <w:proofErr w:type="spellEnd"/>
      <w:r w:rsidRPr="00B63DB7">
        <w:rPr>
          <w:rFonts w:cs="Times New Roman"/>
          <w:szCs w:val="24"/>
          <w:lang w:val="en-US"/>
        </w:rPr>
        <w:t xml:space="preserve"> e)</w:t>
      </w:r>
    </w:p>
    <w:p w14:paraId="41542648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{</w:t>
      </w:r>
    </w:p>
    <w:p w14:paraId="544D725E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TeacherPage</w:t>
      </w:r>
      <w:proofErr w:type="spellEnd"/>
      <w:r w:rsidRPr="00B63DB7">
        <w:rPr>
          <w:rFonts w:cs="Times New Roman"/>
          <w:szCs w:val="24"/>
          <w:lang w:val="en-US"/>
        </w:rPr>
        <w:t xml:space="preserve"> </w:t>
      </w:r>
      <w:proofErr w:type="spellStart"/>
      <w:r w:rsidRPr="00B63DB7">
        <w:rPr>
          <w:rFonts w:cs="Times New Roman"/>
          <w:szCs w:val="24"/>
          <w:lang w:val="en-US"/>
        </w:rPr>
        <w:t>teacherPage</w:t>
      </w:r>
      <w:proofErr w:type="spellEnd"/>
      <w:r w:rsidRPr="00B63DB7">
        <w:rPr>
          <w:rFonts w:cs="Times New Roman"/>
          <w:szCs w:val="24"/>
          <w:lang w:val="en-US"/>
        </w:rPr>
        <w:t xml:space="preserve"> = new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TeacherPage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>);</w:t>
      </w:r>
    </w:p>
    <w:p w14:paraId="3A2974AA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teacherPage.Show</w:t>
      </w:r>
      <w:proofErr w:type="spellEnd"/>
      <w:r w:rsidRPr="00B63DB7">
        <w:rPr>
          <w:rFonts w:cs="Times New Roman"/>
          <w:szCs w:val="24"/>
          <w:lang w:val="en-US"/>
        </w:rPr>
        <w:t>();</w:t>
      </w:r>
    </w:p>
    <w:p w14:paraId="636D628A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this.Close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();</w:t>
      </w:r>
    </w:p>
    <w:p w14:paraId="766A3E97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}</w:t>
      </w:r>
    </w:p>
    <w:p w14:paraId="64F02DB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6D17109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private void </w:t>
      </w:r>
      <w:proofErr w:type="spellStart"/>
      <w:r w:rsidRPr="00B63DB7">
        <w:rPr>
          <w:rFonts w:cs="Times New Roman"/>
          <w:szCs w:val="24"/>
          <w:lang w:val="en-US"/>
        </w:rPr>
        <w:t>SubjectsBtn_</w:t>
      </w:r>
      <w:proofErr w:type="gramStart"/>
      <w:r w:rsidRPr="00B63DB7">
        <w:rPr>
          <w:rFonts w:cs="Times New Roman"/>
          <w:szCs w:val="24"/>
          <w:lang w:val="en-US"/>
        </w:rPr>
        <w:t>Click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 xml:space="preserve">object sender, </w:t>
      </w:r>
      <w:proofErr w:type="spellStart"/>
      <w:r w:rsidRPr="00B63DB7">
        <w:rPr>
          <w:rFonts w:cs="Times New Roman"/>
          <w:szCs w:val="24"/>
          <w:lang w:val="en-US"/>
        </w:rPr>
        <w:t>RoutedEventArgs</w:t>
      </w:r>
      <w:proofErr w:type="spellEnd"/>
      <w:r w:rsidRPr="00B63DB7">
        <w:rPr>
          <w:rFonts w:cs="Times New Roman"/>
          <w:szCs w:val="24"/>
          <w:lang w:val="en-US"/>
        </w:rPr>
        <w:t xml:space="preserve"> e)</w:t>
      </w:r>
    </w:p>
    <w:p w14:paraId="28E51AE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{</w:t>
      </w:r>
    </w:p>
    <w:p w14:paraId="7846991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SubjectPage</w:t>
      </w:r>
      <w:proofErr w:type="spellEnd"/>
      <w:r w:rsidRPr="00B63DB7">
        <w:rPr>
          <w:rFonts w:cs="Times New Roman"/>
          <w:szCs w:val="24"/>
          <w:lang w:val="en-US"/>
        </w:rPr>
        <w:t xml:space="preserve"> </w:t>
      </w:r>
      <w:proofErr w:type="spellStart"/>
      <w:r w:rsidRPr="00B63DB7">
        <w:rPr>
          <w:rFonts w:cs="Times New Roman"/>
          <w:szCs w:val="24"/>
          <w:lang w:val="en-US"/>
        </w:rPr>
        <w:t>subjectsPage</w:t>
      </w:r>
      <w:proofErr w:type="spellEnd"/>
      <w:r w:rsidRPr="00B63DB7">
        <w:rPr>
          <w:rFonts w:cs="Times New Roman"/>
          <w:szCs w:val="24"/>
          <w:lang w:val="en-US"/>
        </w:rPr>
        <w:t xml:space="preserve"> = new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SubjectPage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>);</w:t>
      </w:r>
    </w:p>
    <w:p w14:paraId="476BDA87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subjectsPage.Show</w:t>
      </w:r>
      <w:proofErr w:type="spellEnd"/>
      <w:r w:rsidRPr="00B63DB7">
        <w:rPr>
          <w:rFonts w:cs="Times New Roman"/>
          <w:szCs w:val="24"/>
          <w:lang w:val="en-US"/>
        </w:rPr>
        <w:t>();</w:t>
      </w:r>
    </w:p>
    <w:p w14:paraId="0FAB388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this.Close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();</w:t>
      </w:r>
    </w:p>
    <w:p w14:paraId="36A3369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}</w:t>
      </w:r>
    </w:p>
    <w:p w14:paraId="2E72A35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private void </w:t>
      </w:r>
      <w:proofErr w:type="spellStart"/>
      <w:r w:rsidRPr="00B63DB7">
        <w:rPr>
          <w:rFonts w:cs="Times New Roman"/>
          <w:szCs w:val="24"/>
          <w:lang w:val="en-US"/>
        </w:rPr>
        <w:t>AddTaskBtn_</w:t>
      </w:r>
      <w:proofErr w:type="gramStart"/>
      <w:r w:rsidRPr="00B63DB7">
        <w:rPr>
          <w:rFonts w:cs="Times New Roman"/>
          <w:szCs w:val="24"/>
          <w:lang w:val="en-US"/>
        </w:rPr>
        <w:t>Click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 xml:space="preserve">object sender, </w:t>
      </w:r>
      <w:proofErr w:type="spellStart"/>
      <w:r w:rsidRPr="00B63DB7">
        <w:rPr>
          <w:rFonts w:cs="Times New Roman"/>
          <w:szCs w:val="24"/>
          <w:lang w:val="en-US"/>
        </w:rPr>
        <w:t>RoutedEventArgs</w:t>
      </w:r>
      <w:proofErr w:type="spellEnd"/>
      <w:r w:rsidRPr="00B63DB7">
        <w:rPr>
          <w:rFonts w:cs="Times New Roman"/>
          <w:szCs w:val="24"/>
          <w:lang w:val="en-US"/>
        </w:rPr>
        <w:t xml:space="preserve"> e)</w:t>
      </w:r>
    </w:p>
    <w:p w14:paraId="7EF0071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{</w:t>
      </w:r>
    </w:p>
    <w:p w14:paraId="594C945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string teacher =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TeacherComboBox.SelectedItem.ToString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();</w:t>
      </w:r>
    </w:p>
    <w:p w14:paraId="69E45E4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DateTime</w:t>
      </w:r>
      <w:proofErr w:type="spellEnd"/>
      <w:r w:rsidRPr="00B63DB7">
        <w:rPr>
          <w:rFonts w:cs="Times New Roman"/>
          <w:szCs w:val="24"/>
          <w:lang w:val="en-US"/>
        </w:rPr>
        <w:t xml:space="preserve"> </w:t>
      </w:r>
      <w:proofErr w:type="spellStart"/>
      <w:r w:rsidRPr="00B63DB7">
        <w:rPr>
          <w:rFonts w:cs="Times New Roman"/>
          <w:szCs w:val="24"/>
          <w:lang w:val="en-US"/>
        </w:rPr>
        <w:t>issuanseD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IssuanceDate.SelectedDate.Value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;</w:t>
      </w:r>
    </w:p>
    <w:p w14:paraId="79015687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DateTime</w:t>
      </w:r>
      <w:proofErr w:type="spellEnd"/>
      <w:r w:rsidRPr="00B63DB7">
        <w:rPr>
          <w:rFonts w:cs="Times New Roman"/>
          <w:szCs w:val="24"/>
          <w:lang w:val="en-US"/>
        </w:rPr>
        <w:t xml:space="preserve"> </w:t>
      </w:r>
      <w:proofErr w:type="spellStart"/>
      <w:r w:rsidRPr="00B63DB7">
        <w:rPr>
          <w:rFonts w:cs="Times New Roman"/>
          <w:szCs w:val="24"/>
          <w:lang w:val="en-US"/>
        </w:rPr>
        <w:t>dueD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DueDate.SelectedDate.Value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;</w:t>
      </w:r>
    </w:p>
    <w:p w14:paraId="4361749A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Tasks </w:t>
      </w:r>
      <w:proofErr w:type="spellStart"/>
      <w:r w:rsidRPr="00B63DB7">
        <w:rPr>
          <w:rFonts w:cs="Times New Roman"/>
          <w:szCs w:val="24"/>
          <w:lang w:val="en-US"/>
        </w:rPr>
        <w:t>tasks</w:t>
      </w:r>
      <w:proofErr w:type="spellEnd"/>
      <w:r w:rsidRPr="00B63DB7">
        <w:rPr>
          <w:rFonts w:cs="Times New Roman"/>
          <w:szCs w:val="24"/>
          <w:lang w:val="en-US"/>
        </w:rPr>
        <w:t xml:space="preserve"> = new </w:t>
      </w:r>
      <w:proofErr w:type="gramStart"/>
      <w:r w:rsidRPr="00B63DB7">
        <w:rPr>
          <w:rFonts w:cs="Times New Roman"/>
          <w:szCs w:val="24"/>
          <w:lang w:val="en-US"/>
        </w:rPr>
        <w:t>Tasks(</w:t>
      </w:r>
      <w:proofErr w:type="gramEnd"/>
      <w:r w:rsidRPr="00B63DB7">
        <w:rPr>
          <w:rFonts w:cs="Times New Roman"/>
          <w:szCs w:val="24"/>
          <w:lang w:val="en-US"/>
        </w:rPr>
        <w:t>);</w:t>
      </w:r>
    </w:p>
    <w:p w14:paraId="0CC2FFA8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tasks.Description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r w:rsidRPr="00B63DB7">
        <w:rPr>
          <w:rFonts w:cs="Times New Roman"/>
          <w:szCs w:val="24"/>
          <w:lang w:val="en-US"/>
        </w:rPr>
        <w:t>DescriptionTextBox.Text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2FD67CF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tasks.IssuanceDate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 xml:space="preserve">= </w:t>
      </w:r>
      <w:proofErr w:type="spellStart"/>
      <w:r w:rsidRPr="00B63DB7">
        <w:rPr>
          <w:rFonts w:cs="Times New Roman"/>
          <w:szCs w:val="24"/>
          <w:lang w:val="en-US"/>
        </w:rPr>
        <w:t>issuanseD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5285CF2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tasks.DueDate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 xml:space="preserve">= </w:t>
      </w:r>
      <w:proofErr w:type="spellStart"/>
      <w:r w:rsidRPr="00B63DB7">
        <w:rPr>
          <w:rFonts w:cs="Times New Roman"/>
          <w:szCs w:val="24"/>
          <w:lang w:val="en-US"/>
        </w:rPr>
        <w:t>dueD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7268CB7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tasks.IDTeacher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 xml:space="preserve"> = KBPClassBetaEntities1.GetContext().</w:t>
      </w:r>
      <w:proofErr w:type="spellStart"/>
      <w:r w:rsidRPr="00B63DB7">
        <w:rPr>
          <w:rFonts w:cs="Times New Roman"/>
          <w:szCs w:val="24"/>
          <w:lang w:val="en-US"/>
        </w:rPr>
        <w:t>Teachers.FirstOrDefault</w:t>
      </w:r>
      <w:proofErr w:type="spellEnd"/>
      <w:r w:rsidRPr="00B63DB7">
        <w:rPr>
          <w:rFonts w:cs="Times New Roman"/>
          <w:szCs w:val="24"/>
          <w:lang w:val="en-US"/>
        </w:rPr>
        <w:t xml:space="preserve">(t =&gt; </w:t>
      </w:r>
      <w:proofErr w:type="spellStart"/>
      <w:r w:rsidRPr="00B63DB7">
        <w:rPr>
          <w:rFonts w:cs="Times New Roman"/>
          <w:szCs w:val="24"/>
          <w:lang w:val="en-US"/>
        </w:rPr>
        <w:t>t.Name</w:t>
      </w:r>
      <w:proofErr w:type="spellEnd"/>
      <w:r w:rsidRPr="00B63DB7">
        <w:rPr>
          <w:rFonts w:cs="Times New Roman"/>
          <w:szCs w:val="24"/>
          <w:lang w:val="en-US"/>
        </w:rPr>
        <w:t xml:space="preserve"> == teacher).</w:t>
      </w:r>
      <w:proofErr w:type="spellStart"/>
      <w:r w:rsidRPr="00B63DB7">
        <w:rPr>
          <w:rFonts w:cs="Times New Roman"/>
          <w:szCs w:val="24"/>
          <w:lang w:val="en-US"/>
        </w:rPr>
        <w:t>IDTeacher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39521B8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KBPClassBetaEntities1.GetContext(</w:t>
      </w:r>
      <w:proofErr w:type="gramStart"/>
      <w:r w:rsidRPr="00B63DB7">
        <w:rPr>
          <w:rFonts w:cs="Times New Roman"/>
          <w:szCs w:val="24"/>
          <w:lang w:val="en-US"/>
        </w:rPr>
        <w:t>).</w:t>
      </w:r>
      <w:proofErr w:type="spellStart"/>
      <w:r w:rsidRPr="00B63DB7">
        <w:rPr>
          <w:rFonts w:cs="Times New Roman"/>
          <w:szCs w:val="24"/>
          <w:lang w:val="en-US"/>
        </w:rPr>
        <w:t>Tasks.Add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(tasks);</w:t>
      </w:r>
    </w:p>
    <w:p w14:paraId="1DF5C8CE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try</w:t>
      </w:r>
    </w:p>
    <w:p w14:paraId="79254F5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27629C65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KBPClassBetaEntities1.GetContext(</w:t>
      </w:r>
      <w:proofErr w:type="gramStart"/>
      <w:r w:rsidRPr="00B63DB7">
        <w:rPr>
          <w:rFonts w:cs="Times New Roman"/>
          <w:szCs w:val="24"/>
          <w:lang w:val="en-US"/>
        </w:rPr>
        <w:t>).</w:t>
      </w:r>
      <w:proofErr w:type="spellStart"/>
      <w:r w:rsidRPr="00B63DB7">
        <w:rPr>
          <w:rFonts w:cs="Times New Roman"/>
          <w:szCs w:val="24"/>
          <w:lang w:val="en-US"/>
        </w:rPr>
        <w:t>SaveChanges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();</w:t>
      </w:r>
    </w:p>
    <w:p w14:paraId="0D16A10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382CC803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lastRenderedPageBreak/>
        <w:t xml:space="preserve">         }</w:t>
      </w:r>
    </w:p>
    <w:p w14:paraId="2901EA97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catch (</w:t>
      </w:r>
      <w:proofErr w:type="spellStart"/>
      <w:r w:rsidRPr="00B63DB7">
        <w:rPr>
          <w:rFonts w:cs="Times New Roman"/>
          <w:szCs w:val="24"/>
          <w:lang w:val="en-US"/>
        </w:rPr>
        <w:t>DbEntityValidationException</w:t>
      </w:r>
      <w:proofErr w:type="spellEnd"/>
      <w:r w:rsidRPr="00B63DB7">
        <w:rPr>
          <w:rFonts w:cs="Times New Roman"/>
          <w:szCs w:val="24"/>
          <w:lang w:val="en-US"/>
        </w:rPr>
        <w:t xml:space="preserve"> ex)</w:t>
      </w:r>
    </w:p>
    <w:p w14:paraId="499171F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6BCE7CD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foreach (var error in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ex.EntityValidationErrors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)</w:t>
      </w:r>
    </w:p>
    <w:p w14:paraId="6B97B84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{</w:t>
      </w:r>
    </w:p>
    <w:p w14:paraId="3684EE3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foreach (var </w:t>
      </w:r>
      <w:proofErr w:type="spellStart"/>
      <w:r w:rsidRPr="00B63DB7">
        <w:rPr>
          <w:rFonts w:cs="Times New Roman"/>
          <w:szCs w:val="24"/>
          <w:lang w:val="en-US"/>
        </w:rPr>
        <w:t>validationError</w:t>
      </w:r>
      <w:proofErr w:type="spellEnd"/>
      <w:r w:rsidRPr="00B63DB7">
        <w:rPr>
          <w:rFonts w:cs="Times New Roman"/>
          <w:szCs w:val="24"/>
          <w:lang w:val="en-US"/>
        </w:rPr>
        <w:t xml:space="preserve"> in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error.ValidationErrors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)</w:t>
      </w:r>
    </w:p>
    <w:p w14:paraId="24B42C1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{</w:t>
      </w:r>
    </w:p>
    <w:p w14:paraId="2F0B71D3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    </w:t>
      </w:r>
      <w:proofErr w:type="gramStart"/>
      <w:r w:rsidRPr="00B63DB7">
        <w:rPr>
          <w:rFonts w:cs="Times New Roman"/>
          <w:szCs w:val="24"/>
          <w:lang w:val="en-US"/>
        </w:rPr>
        <w:t>System.Windows.MessageBox.Show</w:t>
      </w:r>
      <w:proofErr w:type="gramEnd"/>
      <w:r w:rsidRPr="00B63DB7">
        <w:rPr>
          <w:rFonts w:cs="Times New Roman"/>
          <w:szCs w:val="24"/>
          <w:lang w:val="en-US"/>
        </w:rPr>
        <w:t>($"{validationError.PropertyName}\n{validationError.ErrorMessage}");</w:t>
      </w:r>
    </w:p>
    <w:p w14:paraId="651A89D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}</w:t>
      </w:r>
    </w:p>
    <w:p w14:paraId="4626BCF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}</w:t>
      </w:r>
    </w:p>
    <w:p w14:paraId="572B607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throw;</w:t>
      </w:r>
    </w:p>
    <w:p w14:paraId="362072D3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15E1C7F8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r w:rsidRPr="00B63DB7">
        <w:rPr>
          <w:rFonts w:cs="Times New Roman"/>
          <w:szCs w:val="24"/>
          <w:lang w:val="en-US"/>
        </w:rPr>
        <w:t xml:space="preserve"> = new </w:t>
      </w:r>
      <w:proofErr w:type="spellStart"/>
      <w:r w:rsidRPr="00B63DB7">
        <w:rPr>
          <w:rFonts w:cs="Times New Roman"/>
          <w:szCs w:val="24"/>
          <w:lang w:val="en-US"/>
        </w:rPr>
        <w:t>ObservableCollection</w:t>
      </w:r>
      <w:proofErr w:type="spellEnd"/>
      <w:r w:rsidRPr="00B63DB7">
        <w:rPr>
          <w:rFonts w:cs="Times New Roman"/>
          <w:szCs w:val="24"/>
          <w:lang w:val="en-US"/>
        </w:rPr>
        <w:t>&lt;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proofErr w:type="gramStart"/>
      <w:r w:rsidRPr="00B63DB7">
        <w:rPr>
          <w:rFonts w:cs="Times New Roman"/>
          <w:szCs w:val="24"/>
          <w:lang w:val="en-US"/>
        </w:rPr>
        <w:t>&gt;(</w:t>
      </w:r>
      <w:proofErr w:type="gramEnd"/>
      <w:r w:rsidRPr="00B63DB7">
        <w:rPr>
          <w:rFonts w:cs="Times New Roman"/>
          <w:szCs w:val="24"/>
          <w:lang w:val="en-US"/>
        </w:rPr>
        <w:t>);</w:t>
      </w:r>
    </w:p>
    <w:p w14:paraId="11C13B3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var </w:t>
      </w:r>
      <w:proofErr w:type="spellStart"/>
      <w:r w:rsidRPr="00B63DB7">
        <w:rPr>
          <w:rFonts w:cs="Times New Roman"/>
          <w:szCs w:val="24"/>
          <w:lang w:val="en-US"/>
        </w:rPr>
        <w:t>TaskAdd</w:t>
      </w:r>
      <w:proofErr w:type="spellEnd"/>
      <w:r w:rsidRPr="00B63DB7">
        <w:rPr>
          <w:rFonts w:cs="Times New Roman"/>
          <w:szCs w:val="24"/>
          <w:lang w:val="en-US"/>
        </w:rPr>
        <w:t xml:space="preserve"> = KBPClassBetaEntities1.GetContext(</w:t>
      </w:r>
      <w:proofErr w:type="gramStart"/>
      <w:r w:rsidRPr="00B63DB7">
        <w:rPr>
          <w:rFonts w:cs="Times New Roman"/>
          <w:szCs w:val="24"/>
          <w:lang w:val="en-US"/>
        </w:rPr>
        <w:t>).</w:t>
      </w:r>
      <w:proofErr w:type="spellStart"/>
      <w:r w:rsidRPr="00B63DB7">
        <w:rPr>
          <w:rFonts w:cs="Times New Roman"/>
          <w:szCs w:val="24"/>
          <w:lang w:val="en-US"/>
        </w:rPr>
        <w:t>Tasks.ToList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();</w:t>
      </w:r>
    </w:p>
    <w:p w14:paraId="3D09FA8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foreach (var d in </w:t>
      </w:r>
      <w:proofErr w:type="spellStart"/>
      <w:r w:rsidRPr="00B63DB7">
        <w:rPr>
          <w:rFonts w:cs="Times New Roman"/>
          <w:szCs w:val="24"/>
          <w:lang w:val="en-US"/>
        </w:rPr>
        <w:t>TaskAdd</w:t>
      </w:r>
      <w:proofErr w:type="spellEnd"/>
      <w:r w:rsidRPr="00B63DB7">
        <w:rPr>
          <w:rFonts w:cs="Times New Roman"/>
          <w:szCs w:val="24"/>
          <w:lang w:val="en-US"/>
        </w:rPr>
        <w:t>)</w:t>
      </w:r>
    </w:p>
    <w:p w14:paraId="42DC3048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143518F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r w:rsidRPr="00B63DB7">
        <w:rPr>
          <w:rFonts w:cs="Times New Roman"/>
          <w:szCs w:val="24"/>
          <w:lang w:val="en-US"/>
        </w:rPr>
        <w:t>taskForTeacher.Add</w:t>
      </w:r>
      <w:proofErr w:type="spellEnd"/>
      <w:r w:rsidRPr="00B63DB7">
        <w:rPr>
          <w:rFonts w:cs="Times New Roman"/>
          <w:szCs w:val="24"/>
          <w:lang w:val="en-US"/>
        </w:rPr>
        <w:t xml:space="preserve">(new 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r w:rsidRPr="00B63DB7">
        <w:rPr>
          <w:rFonts w:cs="Times New Roman"/>
          <w:szCs w:val="24"/>
          <w:lang w:val="en-US"/>
        </w:rPr>
        <w:t>(d));</w:t>
      </w:r>
    </w:p>
    <w:p w14:paraId="540AA6C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37ACCFE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TaskGrid.ItemsSource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7BAF84F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}</w:t>
      </w:r>
    </w:p>
    <w:p w14:paraId="178CC13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0DDDFBF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private void </w:t>
      </w:r>
      <w:proofErr w:type="spellStart"/>
      <w:r w:rsidRPr="00B63DB7">
        <w:rPr>
          <w:rFonts w:cs="Times New Roman"/>
          <w:szCs w:val="24"/>
          <w:lang w:val="en-US"/>
        </w:rPr>
        <w:t>ChangeBtn_</w:t>
      </w:r>
      <w:proofErr w:type="gramStart"/>
      <w:r w:rsidRPr="00B63DB7">
        <w:rPr>
          <w:rFonts w:cs="Times New Roman"/>
          <w:szCs w:val="24"/>
          <w:lang w:val="en-US"/>
        </w:rPr>
        <w:t>Click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 xml:space="preserve">object sender, </w:t>
      </w:r>
      <w:proofErr w:type="spellStart"/>
      <w:r w:rsidRPr="00B63DB7">
        <w:rPr>
          <w:rFonts w:cs="Times New Roman"/>
          <w:szCs w:val="24"/>
          <w:lang w:val="en-US"/>
        </w:rPr>
        <w:t>RoutedEventArgs</w:t>
      </w:r>
      <w:proofErr w:type="spellEnd"/>
      <w:r w:rsidRPr="00B63DB7">
        <w:rPr>
          <w:rFonts w:cs="Times New Roman"/>
          <w:szCs w:val="24"/>
          <w:lang w:val="en-US"/>
        </w:rPr>
        <w:t xml:space="preserve"> e)</w:t>
      </w:r>
    </w:p>
    <w:p w14:paraId="18189637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{</w:t>
      </w:r>
    </w:p>
    <w:p w14:paraId="02478125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var </w:t>
      </w:r>
      <w:proofErr w:type="spellStart"/>
      <w:r w:rsidRPr="00B63DB7">
        <w:rPr>
          <w:rFonts w:cs="Times New Roman"/>
          <w:szCs w:val="24"/>
          <w:lang w:val="en-US"/>
        </w:rPr>
        <w:t>buttom</w:t>
      </w:r>
      <w:proofErr w:type="spellEnd"/>
      <w:r w:rsidRPr="00B63DB7">
        <w:rPr>
          <w:rFonts w:cs="Times New Roman"/>
          <w:szCs w:val="24"/>
          <w:lang w:val="en-US"/>
        </w:rPr>
        <w:t xml:space="preserve"> = sender as Button;</w:t>
      </w:r>
    </w:p>
    <w:p w14:paraId="0C320EA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var </w:t>
      </w:r>
      <w:proofErr w:type="spellStart"/>
      <w:r w:rsidRPr="00B63DB7">
        <w:rPr>
          <w:rFonts w:cs="Times New Roman"/>
          <w:szCs w:val="24"/>
          <w:lang w:val="en-US"/>
        </w:rPr>
        <w:t>curTask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r w:rsidRPr="00B63DB7">
        <w:rPr>
          <w:rFonts w:cs="Times New Roman"/>
          <w:szCs w:val="24"/>
          <w:lang w:val="en-US"/>
        </w:rPr>
        <w:t>buttom</w:t>
      </w:r>
      <w:proofErr w:type="spellEnd"/>
      <w:proofErr w:type="gramStart"/>
      <w:r w:rsidRPr="00B63DB7">
        <w:rPr>
          <w:rFonts w:cs="Times New Roman"/>
          <w:szCs w:val="24"/>
          <w:lang w:val="en-US"/>
        </w:rPr>
        <w:t>?.</w:t>
      </w:r>
      <w:proofErr w:type="spellStart"/>
      <w:r w:rsidRPr="00B63DB7">
        <w:rPr>
          <w:rFonts w:cs="Times New Roman"/>
          <w:szCs w:val="24"/>
          <w:lang w:val="en-US"/>
        </w:rPr>
        <w:t>DataContext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 xml:space="preserve"> as 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77690EE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EditTaskPage</w:t>
      </w:r>
      <w:proofErr w:type="spellEnd"/>
      <w:r w:rsidRPr="00B63DB7">
        <w:rPr>
          <w:rFonts w:cs="Times New Roman"/>
          <w:szCs w:val="24"/>
          <w:lang w:val="en-US"/>
        </w:rPr>
        <w:t xml:space="preserve"> </w:t>
      </w:r>
      <w:proofErr w:type="spellStart"/>
      <w:r w:rsidRPr="00B63DB7">
        <w:rPr>
          <w:rFonts w:cs="Times New Roman"/>
          <w:szCs w:val="24"/>
          <w:lang w:val="en-US"/>
        </w:rPr>
        <w:t>addedit</w:t>
      </w:r>
      <w:proofErr w:type="spellEnd"/>
      <w:r w:rsidRPr="00B63DB7">
        <w:rPr>
          <w:rFonts w:cs="Times New Roman"/>
          <w:szCs w:val="24"/>
          <w:lang w:val="en-US"/>
        </w:rPr>
        <w:t xml:space="preserve"> = new </w:t>
      </w:r>
      <w:proofErr w:type="spellStart"/>
      <w:r w:rsidRPr="00B63DB7">
        <w:rPr>
          <w:rFonts w:cs="Times New Roman"/>
          <w:szCs w:val="24"/>
          <w:lang w:val="en-US"/>
        </w:rPr>
        <w:t>EditTaskPage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spellStart"/>
      <w:r w:rsidRPr="00B63DB7">
        <w:rPr>
          <w:rFonts w:cs="Times New Roman"/>
          <w:szCs w:val="24"/>
          <w:lang w:val="en-US"/>
        </w:rPr>
        <w:t>curTask</w:t>
      </w:r>
      <w:proofErr w:type="spellEnd"/>
      <w:r w:rsidRPr="00B63DB7">
        <w:rPr>
          <w:rFonts w:cs="Times New Roman"/>
          <w:szCs w:val="24"/>
          <w:lang w:val="en-US"/>
        </w:rPr>
        <w:t>);</w:t>
      </w:r>
    </w:p>
    <w:p w14:paraId="146ED7B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if (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addedit.ShowDialog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 == true)</w:t>
      </w:r>
    </w:p>
    <w:p w14:paraId="7B5707A8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54CDB95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r w:rsidRPr="00B63DB7">
        <w:rPr>
          <w:rFonts w:cs="Times New Roman"/>
          <w:szCs w:val="24"/>
          <w:lang w:val="en-US"/>
        </w:rPr>
        <w:t xml:space="preserve"> = new </w:t>
      </w:r>
      <w:proofErr w:type="spellStart"/>
      <w:r w:rsidRPr="00B63DB7">
        <w:rPr>
          <w:rFonts w:cs="Times New Roman"/>
          <w:szCs w:val="24"/>
          <w:lang w:val="en-US"/>
        </w:rPr>
        <w:t>ObservableCollection</w:t>
      </w:r>
      <w:proofErr w:type="spellEnd"/>
      <w:r w:rsidRPr="00B63DB7">
        <w:rPr>
          <w:rFonts w:cs="Times New Roman"/>
          <w:szCs w:val="24"/>
          <w:lang w:val="en-US"/>
        </w:rPr>
        <w:t>&lt;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proofErr w:type="gramStart"/>
      <w:r w:rsidRPr="00B63DB7">
        <w:rPr>
          <w:rFonts w:cs="Times New Roman"/>
          <w:szCs w:val="24"/>
          <w:lang w:val="en-US"/>
        </w:rPr>
        <w:t>&gt;(</w:t>
      </w:r>
      <w:proofErr w:type="gramEnd"/>
      <w:r w:rsidRPr="00B63DB7">
        <w:rPr>
          <w:rFonts w:cs="Times New Roman"/>
          <w:szCs w:val="24"/>
          <w:lang w:val="en-US"/>
        </w:rPr>
        <w:t>);</w:t>
      </w:r>
    </w:p>
    <w:p w14:paraId="734CC5A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var </w:t>
      </w:r>
      <w:proofErr w:type="spellStart"/>
      <w:r w:rsidRPr="00B63DB7">
        <w:rPr>
          <w:rFonts w:cs="Times New Roman"/>
          <w:szCs w:val="24"/>
          <w:lang w:val="en-US"/>
        </w:rPr>
        <w:t>taskReload</w:t>
      </w:r>
      <w:proofErr w:type="spellEnd"/>
      <w:r w:rsidRPr="00B63DB7">
        <w:rPr>
          <w:rFonts w:cs="Times New Roman"/>
          <w:szCs w:val="24"/>
          <w:lang w:val="en-US"/>
        </w:rPr>
        <w:t xml:space="preserve"> = KBPClassBetaEntities1.GetContext(</w:t>
      </w:r>
      <w:proofErr w:type="gramStart"/>
      <w:r w:rsidRPr="00B63DB7">
        <w:rPr>
          <w:rFonts w:cs="Times New Roman"/>
          <w:szCs w:val="24"/>
          <w:lang w:val="en-US"/>
        </w:rPr>
        <w:t>).</w:t>
      </w:r>
      <w:proofErr w:type="spellStart"/>
      <w:r w:rsidRPr="00B63DB7">
        <w:rPr>
          <w:rFonts w:cs="Times New Roman"/>
          <w:szCs w:val="24"/>
          <w:lang w:val="en-US"/>
        </w:rPr>
        <w:t>Tasks.ToList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();</w:t>
      </w:r>
    </w:p>
    <w:p w14:paraId="63487415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foreach (var d in </w:t>
      </w:r>
      <w:proofErr w:type="spellStart"/>
      <w:r w:rsidRPr="00B63DB7">
        <w:rPr>
          <w:rFonts w:cs="Times New Roman"/>
          <w:szCs w:val="24"/>
          <w:lang w:val="en-US"/>
        </w:rPr>
        <w:t>taskReload</w:t>
      </w:r>
      <w:proofErr w:type="spellEnd"/>
      <w:r w:rsidRPr="00B63DB7">
        <w:rPr>
          <w:rFonts w:cs="Times New Roman"/>
          <w:szCs w:val="24"/>
          <w:lang w:val="en-US"/>
        </w:rPr>
        <w:t>)</w:t>
      </w:r>
    </w:p>
    <w:p w14:paraId="6D9A3BBE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{</w:t>
      </w:r>
    </w:p>
    <w:p w14:paraId="50F2DA5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</w:t>
      </w:r>
      <w:proofErr w:type="spellStart"/>
      <w:r w:rsidRPr="00B63DB7">
        <w:rPr>
          <w:rFonts w:cs="Times New Roman"/>
          <w:szCs w:val="24"/>
          <w:lang w:val="en-US"/>
        </w:rPr>
        <w:t>taskForTeacher.Add</w:t>
      </w:r>
      <w:proofErr w:type="spellEnd"/>
      <w:r w:rsidRPr="00B63DB7">
        <w:rPr>
          <w:rFonts w:cs="Times New Roman"/>
          <w:szCs w:val="24"/>
          <w:lang w:val="en-US"/>
        </w:rPr>
        <w:t xml:space="preserve">(new 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r w:rsidRPr="00B63DB7">
        <w:rPr>
          <w:rFonts w:cs="Times New Roman"/>
          <w:szCs w:val="24"/>
          <w:lang w:val="en-US"/>
        </w:rPr>
        <w:t>(d));</w:t>
      </w:r>
    </w:p>
    <w:p w14:paraId="0FB002D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}</w:t>
      </w:r>
    </w:p>
    <w:p w14:paraId="6E68EE6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r w:rsidRPr="00B63DB7">
        <w:rPr>
          <w:rFonts w:cs="Times New Roman"/>
          <w:szCs w:val="24"/>
          <w:lang w:val="en-US"/>
        </w:rPr>
        <w:t>TaskGrid.ItemsSource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4A8DF30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42B0394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}</w:t>
      </w:r>
    </w:p>
    <w:p w14:paraId="7D91BF9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5B70E90A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private void </w:t>
      </w:r>
      <w:proofErr w:type="spellStart"/>
      <w:r w:rsidRPr="00B63DB7">
        <w:rPr>
          <w:rFonts w:cs="Times New Roman"/>
          <w:szCs w:val="24"/>
          <w:lang w:val="en-US"/>
        </w:rPr>
        <w:t>DeleteBtn_</w:t>
      </w:r>
      <w:proofErr w:type="gramStart"/>
      <w:r w:rsidRPr="00B63DB7">
        <w:rPr>
          <w:rFonts w:cs="Times New Roman"/>
          <w:szCs w:val="24"/>
          <w:lang w:val="en-US"/>
        </w:rPr>
        <w:t>Click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 xml:space="preserve">object sender, </w:t>
      </w:r>
      <w:proofErr w:type="spellStart"/>
      <w:r w:rsidRPr="00B63DB7">
        <w:rPr>
          <w:rFonts w:cs="Times New Roman"/>
          <w:szCs w:val="24"/>
          <w:lang w:val="en-US"/>
        </w:rPr>
        <w:t>RoutedEventArgs</w:t>
      </w:r>
      <w:proofErr w:type="spellEnd"/>
      <w:r w:rsidRPr="00B63DB7">
        <w:rPr>
          <w:rFonts w:cs="Times New Roman"/>
          <w:szCs w:val="24"/>
          <w:lang w:val="en-US"/>
        </w:rPr>
        <w:t xml:space="preserve"> e)</w:t>
      </w:r>
    </w:p>
    <w:p w14:paraId="15A8F9F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{</w:t>
      </w:r>
    </w:p>
    <w:p w14:paraId="0E8AC16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if (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System.Windows.MessageBox.Show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($"</w:t>
      </w:r>
      <w:r w:rsidRPr="00B63DB7">
        <w:rPr>
          <w:rFonts w:cs="Times New Roman"/>
          <w:szCs w:val="24"/>
        </w:rPr>
        <w:t>Вы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точно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хотите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удалить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данный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предмет</w:t>
      </w:r>
      <w:r w:rsidRPr="00B63DB7">
        <w:rPr>
          <w:rFonts w:cs="Times New Roman"/>
          <w:szCs w:val="24"/>
          <w:lang w:val="en-US"/>
        </w:rPr>
        <w:t>?", "</w:t>
      </w:r>
      <w:r w:rsidRPr="00B63DB7">
        <w:rPr>
          <w:rFonts w:cs="Times New Roman"/>
          <w:szCs w:val="24"/>
        </w:rPr>
        <w:t>Внимание</w:t>
      </w:r>
      <w:r w:rsidRPr="00B63DB7">
        <w:rPr>
          <w:rFonts w:cs="Times New Roman"/>
          <w:szCs w:val="24"/>
          <w:lang w:val="en-US"/>
        </w:rPr>
        <w:t xml:space="preserve">", </w:t>
      </w:r>
      <w:proofErr w:type="spellStart"/>
      <w:r w:rsidRPr="00B63DB7">
        <w:rPr>
          <w:rFonts w:cs="Times New Roman"/>
          <w:szCs w:val="24"/>
          <w:lang w:val="en-US"/>
        </w:rPr>
        <w:t>MessageBoxButton.YesNo</w:t>
      </w:r>
      <w:proofErr w:type="spellEnd"/>
      <w:r w:rsidRPr="00B63DB7">
        <w:rPr>
          <w:rFonts w:cs="Times New Roman"/>
          <w:szCs w:val="24"/>
          <w:lang w:val="en-US"/>
        </w:rPr>
        <w:t xml:space="preserve">, </w:t>
      </w:r>
      <w:proofErr w:type="spellStart"/>
      <w:r w:rsidRPr="00B63DB7">
        <w:rPr>
          <w:rFonts w:cs="Times New Roman"/>
          <w:szCs w:val="24"/>
          <w:lang w:val="en-US"/>
        </w:rPr>
        <w:t>MessageBoxImage.Question</w:t>
      </w:r>
      <w:proofErr w:type="spellEnd"/>
      <w:r w:rsidRPr="00B63DB7">
        <w:rPr>
          <w:rFonts w:cs="Times New Roman"/>
          <w:szCs w:val="24"/>
          <w:lang w:val="en-US"/>
        </w:rPr>
        <w:t xml:space="preserve">) == </w:t>
      </w:r>
      <w:proofErr w:type="spellStart"/>
      <w:r w:rsidRPr="00B63DB7">
        <w:rPr>
          <w:rFonts w:cs="Times New Roman"/>
          <w:szCs w:val="24"/>
          <w:lang w:val="en-US"/>
        </w:rPr>
        <w:t>MessageBoxResult.Yes</w:t>
      </w:r>
      <w:proofErr w:type="spellEnd"/>
      <w:r w:rsidRPr="00B63DB7">
        <w:rPr>
          <w:rFonts w:cs="Times New Roman"/>
          <w:szCs w:val="24"/>
          <w:lang w:val="en-US"/>
        </w:rPr>
        <w:t>)</w:t>
      </w:r>
    </w:p>
    <w:p w14:paraId="7C29DD6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6D20EFC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try</w:t>
      </w:r>
    </w:p>
    <w:p w14:paraId="239C4458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{</w:t>
      </w:r>
    </w:p>
    <w:p w14:paraId="3CF6B8B7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var but = sender as Button;</w:t>
      </w:r>
    </w:p>
    <w:p w14:paraId="601908AA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var tsk = but</w:t>
      </w:r>
      <w:proofErr w:type="gramStart"/>
      <w:r w:rsidRPr="00B63DB7">
        <w:rPr>
          <w:rFonts w:cs="Times New Roman"/>
          <w:szCs w:val="24"/>
          <w:lang w:val="en-US"/>
        </w:rPr>
        <w:t>?.</w:t>
      </w:r>
      <w:proofErr w:type="spellStart"/>
      <w:r w:rsidRPr="00B63DB7">
        <w:rPr>
          <w:rFonts w:cs="Times New Roman"/>
          <w:szCs w:val="24"/>
          <w:lang w:val="en-US"/>
        </w:rPr>
        <w:t>DataContext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 xml:space="preserve"> as 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3B6E46D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var r = KBPClassBetaEntities1.GetContext(</w:t>
      </w:r>
      <w:proofErr w:type="gramStart"/>
      <w:r w:rsidRPr="00B63DB7">
        <w:rPr>
          <w:rFonts w:cs="Times New Roman"/>
          <w:szCs w:val="24"/>
          <w:lang w:val="en-US"/>
        </w:rPr>
        <w:t>).</w:t>
      </w:r>
      <w:proofErr w:type="spellStart"/>
      <w:r w:rsidRPr="00B63DB7">
        <w:rPr>
          <w:rFonts w:cs="Times New Roman"/>
          <w:szCs w:val="24"/>
          <w:lang w:val="en-US"/>
        </w:rPr>
        <w:t>Tasks.FirstOrDefault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 xml:space="preserve">(c =&gt; </w:t>
      </w:r>
      <w:proofErr w:type="spellStart"/>
      <w:r w:rsidRPr="00B63DB7">
        <w:rPr>
          <w:rFonts w:cs="Times New Roman"/>
          <w:szCs w:val="24"/>
          <w:lang w:val="en-US"/>
        </w:rPr>
        <w:t>c.IDTask</w:t>
      </w:r>
      <w:proofErr w:type="spellEnd"/>
      <w:r w:rsidRPr="00B63DB7">
        <w:rPr>
          <w:rFonts w:cs="Times New Roman"/>
          <w:szCs w:val="24"/>
          <w:lang w:val="en-US"/>
        </w:rPr>
        <w:t xml:space="preserve"> == tsk.id);</w:t>
      </w:r>
    </w:p>
    <w:p w14:paraId="10A05AD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lastRenderedPageBreak/>
        <w:t xml:space="preserve">                 KBPClassBetaEntities1.GetContext(</w:t>
      </w:r>
      <w:proofErr w:type="gramStart"/>
      <w:r w:rsidRPr="00B63DB7">
        <w:rPr>
          <w:rFonts w:cs="Times New Roman"/>
          <w:szCs w:val="24"/>
          <w:lang w:val="en-US"/>
        </w:rPr>
        <w:t>).</w:t>
      </w:r>
      <w:proofErr w:type="spellStart"/>
      <w:r w:rsidRPr="00B63DB7">
        <w:rPr>
          <w:rFonts w:cs="Times New Roman"/>
          <w:szCs w:val="24"/>
          <w:lang w:val="en-US"/>
        </w:rPr>
        <w:t>Tasks.Remove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(r);</w:t>
      </w:r>
    </w:p>
    <w:p w14:paraId="72CA589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KBPClassBetaEntities1.GetContext(</w:t>
      </w:r>
      <w:proofErr w:type="gramStart"/>
      <w:r w:rsidRPr="00B63DB7">
        <w:rPr>
          <w:rFonts w:cs="Times New Roman"/>
          <w:szCs w:val="24"/>
          <w:lang w:val="en-US"/>
        </w:rPr>
        <w:t>).</w:t>
      </w:r>
      <w:proofErr w:type="spellStart"/>
      <w:r w:rsidRPr="00B63DB7">
        <w:rPr>
          <w:rFonts w:cs="Times New Roman"/>
          <w:szCs w:val="24"/>
          <w:lang w:val="en-US"/>
        </w:rPr>
        <w:t>SaveChanges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();</w:t>
      </w:r>
    </w:p>
    <w:p w14:paraId="57B5EC0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792BB71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r w:rsidRPr="00B63DB7">
        <w:rPr>
          <w:rFonts w:cs="Times New Roman"/>
          <w:szCs w:val="24"/>
          <w:lang w:val="en-US"/>
        </w:rPr>
        <w:t xml:space="preserve"> = new </w:t>
      </w:r>
      <w:proofErr w:type="spellStart"/>
      <w:r w:rsidRPr="00B63DB7">
        <w:rPr>
          <w:rFonts w:cs="Times New Roman"/>
          <w:szCs w:val="24"/>
          <w:lang w:val="en-US"/>
        </w:rPr>
        <w:t>ObservableCollection</w:t>
      </w:r>
      <w:proofErr w:type="spellEnd"/>
      <w:r w:rsidRPr="00B63DB7">
        <w:rPr>
          <w:rFonts w:cs="Times New Roman"/>
          <w:szCs w:val="24"/>
          <w:lang w:val="en-US"/>
        </w:rPr>
        <w:t>&lt;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proofErr w:type="gramStart"/>
      <w:r w:rsidRPr="00B63DB7">
        <w:rPr>
          <w:rFonts w:cs="Times New Roman"/>
          <w:szCs w:val="24"/>
          <w:lang w:val="en-US"/>
        </w:rPr>
        <w:t>&gt;(</w:t>
      </w:r>
      <w:proofErr w:type="gramEnd"/>
      <w:r w:rsidRPr="00B63DB7">
        <w:rPr>
          <w:rFonts w:cs="Times New Roman"/>
          <w:szCs w:val="24"/>
          <w:lang w:val="en-US"/>
        </w:rPr>
        <w:t>);</w:t>
      </w:r>
    </w:p>
    <w:p w14:paraId="1D1C715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var </w:t>
      </w:r>
      <w:proofErr w:type="spellStart"/>
      <w:r w:rsidRPr="00B63DB7">
        <w:rPr>
          <w:rFonts w:cs="Times New Roman"/>
          <w:szCs w:val="24"/>
          <w:lang w:val="en-US"/>
        </w:rPr>
        <w:t>taski</w:t>
      </w:r>
      <w:proofErr w:type="spellEnd"/>
      <w:r w:rsidRPr="00B63DB7">
        <w:rPr>
          <w:rFonts w:cs="Times New Roman"/>
          <w:szCs w:val="24"/>
          <w:lang w:val="en-US"/>
        </w:rPr>
        <w:t xml:space="preserve"> = KBPClassBetaEntities1.GetContext(</w:t>
      </w:r>
      <w:proofErr w:type="gramStart"/>
      <w:r w:rsidRPr="00B63DB7">
        <w:rPr>
          <w:rFonts w:cs="Times New Roman"/>
          <w:szCs w:val="24"/>
          <w:lang w:val="en-US"/>
        </w:rPr>
        <w:t>).</w:t>
      </w:r>
      <w:proofErr w:type="spellStart"/>
      <w:r w:rsidRPr="00B63DB7">
        <w:rPr>
          <w:rFonts w:cs="Times New Roman"/>
          <w:szCs w:val="24"/>
          <w:lang w:val="en-US"/>
        </w:rPr>
        <w:t>Tasks.ToList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();</w:t>
      </w:r>
    </w:p>
    <w:p w14:paraId="6735954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foreach (var t in </w:t>
      </w:r>
      <w:proofErr w:type="spellStart"/>
      <w:r w:rsidRPr="00B63DB7">
        <w:rPr>
          <w:rFonts w:cs="Times New Roman"/>
          <w:szCs w:val="24"/>
          <w:lang w:val="en-US"/>
        </w:rPr>
        <w:t>taski</w:t>
      </w:r>
      <w:proofErr w:type="spellEnd"/>
      <w:r w:rsidRPr="00B63DB7">
        <w:rPr>
          <w:rFonts w:cs="Times New Roman"/>
          <w:szCs w:val="24"/>
          <w:lang w:val="en-US"/>
        </w:rPr>
        <w:t>)</w:t>
      </w:r>
    </w:p>
    <w:p w14:paraId="0DACFA93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{</w:t>
      </w:r>
    </w:p>
    <w:p w14:paraId="40157FD7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    </w:t>
      </w:r>
      <w:proofErr w:type="spellStart"/>
      <w:r w:rsidRPr="00B63DB7">
        <w:rPr>
          <w:rFonts w:cs="Times New Roman"/>
          <w:szCs w:val="24"/>
          <w:lang w:val="en-US"/>
        </w:rPr>
        <w:t>taskForTeacher.Add</w:t>
      </w:r>
      <w:proofErr w:type="spellEnd"/>
      <w:r w:rsidRPr="00B63DB7">
        <w:rPr>
          <w:rFonts w:cs="Times New Roman"/>
          <w:szCs w:val="24"/>
          <w:lang w:val="en-US"/>
        </w:rPr>
        <w:t xml:space="preserve">(new 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r w:rsidRPr="00B63DB7">
        <w:rPr>
          <w:rFonts w:cs="Times New Roman"/>
          <w:szCs w:val="24"/>
          <w:lang w:val="en-US"/>
        </w:rPr>
        <w:t>(t));</w:t>
      </w:r>
    </w:p>
    <w:p w14:paraId="13D63BEA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}</w:t>
      </w:r>
    </w:p>
    <w:p w14:paraId="1CC54D9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</w:t>
      </w:r>
      <w:proofErr w:type="spellStart"/>
      <w:r w:rsidRPr="00B63DB7">
        <w:rPr>
          <w:rFonts w:cs="Times New Roman"/>
          <w:szCs w:val="24"/>
          <w:lang w:val="en-US"/>
        </w:rPr>
        <w:t>TaskGrid.ItemsSource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r w:rsidRPr="00B63DB7">
        <w:rPr>
          <w:rFonts w:cs="Times New Roman"/>
          <w:szCs w:val="24"/>
          <w:lang w:val="en-US"/>
        </w:rPr>
        <w:t>taskForTeacher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583D40B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}</w:t>
      </w:r>
    </w:p>
    <w:p w14:paraId="40E8772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catch (</w:t>
      </w:r>
      <w:proofErr w:type="spellStart"/>
      <w:r w:rsidRPr="00B63DB7">
        <w:rPr>
          <w:rFonts w:cs="Times New Roman"/>
          <w:szCs w:val="24"/>
          <w:lang w:val="en-US"/>
        </w:rPr>
        <w:t>System.Exception</w:t>
      </w:r>
      <w:proofErr w:type="spellEnd"/>
      <w:r w:rsidRPr="00B63DB7">
        <w:rPr>
          <w:rFonts w:cs="Times New Roman"/>
          <w:szCs w:val="24"/>
          <w:lang w:val="en-US"/>
        </w:rPr>
        <w:t xml:space="preserve"> ex)</w:t>
      </w:r>
    </w:p>
    <w:p w14:paraId="3131239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{</w:t>
      </w:r>
    </w:p>
    <w:p w14:paraId="452EFF58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System.Windows.MessageBox.Show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</w:t>
      </w:r>
      <w:proofErr w:type="spellStart"/>
      <w:r w:rsidRPr="00B63DB7">
        <w:rPr>
          <w:rFonts w:cs="Times New Roman"/>
          <w:szCs w:val="24"/>
          <w:lang w:val="en-US"/>
        </w:rPr>
        <w:t>ex.Message.ToString</w:t>
      </w:r>
      <w:proofErr w:type="spellEnd"/>
      <w:r w:rsidRPr="00B63DB7">
        <w:rPr>
          <w:rFonts w:cs="Times New Roman"/>
          <w:szCs w:val="24"/>
          <w:lang w:val="en-US"/>
        </w:rPr>
        <w:t>());</w:t>
      </w:r>
    </w:p>
    <w:p w14:paraId="3706A23E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}</w:t>
      </w:r>
    </w:p>
    <w:p w14:paraId="148B051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344FBBD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}</w:t>
      </w:r>
    </w:p>
    <w:p w14:paraId="71E5270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7F180DA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private void </w:t>
      </w:r>
      <w:proofErr w:type="spellStart"/>
      <w:r w:rsidRPr="00B63DB7">
        <w:rPr>
          <w:rFonts w:cs="Times New Roman"/>
          <w:szCs w:val="24"/>
          <w:lang w:val="en-US"/>
        </w:rPr>
        <w:t>AddProtocolBtn_</w:t>
      </w:r>
      <w:proofErr w:type="gramStart"/>
      <w:r w:rsidRPr="00B63DB7">
        <w:rPr>
          <w:rFonts w:cs="Times New Roman"/>
          <w:szCs w:val="24"/>
          <w:lang w:val="en-US"/>
        </w:rPr>
        <w:t>Click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 xml:space="preserve">object sender, </w:t>
      </w:r>
      <w:proofErr w:type="spellStart"/>
      <w:r w:rsidRPr="00B63DB7">
        <w:rPr>
          <w:rFonts w:cs="Times New Roman"/>
          <w:szCs w:val="24"/>
          <w:lang w:val="en-US"/>
        </w:rPr>
        <w:t>RoutedEventArgs</w:t>
      </w:r>
      <w:proofErr w:type="spellEnd"/>
      <w:r w:rsidRPr="00B63DB7">
        <w:rPr>
          <w:rFonts w:cs="Times New Roman"/>
          <w:szCs w:val="24"/>
          <w:lang w:val="en-US"/>
        </w:rPr>
        <w:t xml:space="preserve"> e)</w:t>
      </w:r>
    </w:p>
    <w:p w14:paraId="58D11AF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{</w:t>
      </w:r>
    </w:p>
    <w:p w14:paraId="6905027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string </w:t>
      </w:r>
      <w:proofErr w:type="spellStart"/>
      <w:r w:rsidRPr="00B63DB7">
        <w:rPr>
          <w:rFonts w:cs="Times New Roman"/>
          <w:szCs w:val="24"/>
          <w:lang w:val="en-US"/>
        </w:rPr>
        <w:t>Unumber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r w:rsidRPr="00B63DB7">
        <w:rPr>
          <w:rFonts w:cs="Times New Roman"/>
          <w:szCs w:val="24"/>
          <w:lang w:val="en-US"/>
        </w:rPr>
        <w:t>ProtocolNum.Text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003DB0E3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string </w:t>
      </w:r>
      <w:proofErr w:type="spellStart"/>
      <w:r w:rsidRPr="00B63DB7">
        <w:rPr>
          <w:rFonts w:cs="Times New Roman"/>
          <w:szCs w:val="24"/>
          <w:lang w:val="en-US"/>
        </w:rPr>
        <w:t>Udate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r w:rsidRPr="00B63DB7">
        <w:rPr>
          <w:rFonts w:cs="Times New Roman"/>
          <w:szCs w:val="24"/>
          <w:lang w:val="en-US"/>
        </w:rPr>
        <w:t>ProtocolDate.Text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59B7936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string </w:t>
      </w:r>
      <w:proofErr w:type="spellStart"/>
      <w:r w:rsidRPr="00B63DB7">
        <w:rPr>
          <w:rFonts w:cs="Times New Roman"/>
          <w:szCs w:val="24"/>
          <w:lang w:val="en-US"/>
        </w:rPr>
        <w:t>outputDir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string.Format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(@"C:\Papka\</w:t>
      </w:r>
      <w:r w:rsidRPr="00B63DB7">
        <w:rPr>
          <w:rFonts w:cs="Times New Roman"/>
          <w:szCs w:val="24"/>
        </w:rPr>
        <w:t>Протокол</w:t>
      </w:r>
      <w:r w:rsidRPr="00B63DB7">
        <w:rPr>
          <w:rFonts w:cs="Times New Roman"/>
          <w:szCs w:val="24"/>
          <w:lang w:val="en-US"/>
        </w:rPr>
        <w:t xml:space="preserve">_№{0}_{1}.docx", </w:t>
      </w:r>
      <w:proofErr w:type="spellStart"/>
      <w:r w:rsidRPr="00B63DB7">
        <w:rPr>
          <w:rFonts w:cs="Times New Roman"/>
          <w:szCs w:val="24"/>
          <w:lang w:val="en-US"/>
        </w:rPr>
        <w:t>Unumber</w:t>
      </w:r>
      <w:proofErr w:type="spellEnd"/>
      <w:r w:rsidRPr="00B63DB7">
        <w:rPr>
          <w:rFonts w:cs="Times New Roman"/>
          <w:szCs w:val="24"/>
          <w:lang w:val="en-US"/>
        </w:rPr>
        <w:t xml:space="preserve">, </w:t>
      </w:r>
      <w:proofErr w:type="spellStart"/>
      <w:r w:rsidRPr="00B63DB7">
        <w:rPr>
          <w:rFonts w:cs="Times New Roman"/>
          <w:szCs w:val="24"/>
          <w:lang w:val="en-US"/>
        </w:rPr>
        <w:t>Udate</w:t>
      </w:r>
      <w:proofErr w:type="spellEnd"/>
      <w:r w:rsidRPr="00B63DB7">
        <w:rPr>
          <w:rFonts w:cs="Times New Roman"/>
          <w:szCs w:val="24"/>
          <w:lang w:val="en-US"/>
        </w:rPr>
        <w:t>);</w:t>
      </w:r>
    </w:p>
    <w:p w14:paraId="729EFDA8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58760E7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var replacer = new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WordReplacer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>);</w:t>
      </w:r>
    </w:p>
    <w:p w14:paraId="4414DAFE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replacer.ReplacePlaceholders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</w:t>
      </w:r>
    </w:p>
    <w:p w14:paraId="6F22293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r w:rsidRPr="00B63DB7">
        <w:rPr>
          <w:rFonts w:cs="Times New Roman"/>
          <w:szCs w:val="24"/>
          <w:lang w:val="en-US"/>
        </w:rPr>
        <w:t>templatePath</w:t>
      </w:r>
      <w:proofErr w:type="spellEnd"/>
      <w:r w:rsidRPr="00B63DB7">
        <w:rPr>
          <w:rFonts w:cs="Times New Roman"/>
          <w:szCs w:val="24"/>
          <w:lang w:val="en-US"/>
        </w:rPr>
        <w:t>: @"C:\Users\LocalUSer\Desktop\</w:t>
      </w:r>
      <w:r w:rsidRPr="00B63DB7">
        <w:rPr>
          <w:rFonts w:cs="Times New Roman"/>
          <w:szCs w:val="24"/>
        </w:rPr>
        <w:t>Подопытный</w:t>
      </w:r>
      <w:r w:rsidRPr="00B63DB7">
        <w:rPr>
          <w:rFonts w:cs="Times New Roman"/>
          <w:szCs w:val="24"/>
          <w:lang w:val="en-US"/>
        </w:rPr>
        <w:t>.docx",</w:t>
      </w:r>
    </w:p>
    <w:p w14:paraId="0C945F9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r w:rsidRPr="00B63DB7">
        <w:rPr>
          <w:rFonts w:cs="Times New Roman"/>
          <w:szCs w:val="24"/>
          <w:lang w:val="en-US"/>
        </w:rPr>
        <w:t>outputPath</w:t>
      </w:r>
      <w:proofErr w:type="spellEnd"/>
      <w:r w:rsidRPr="00B63DB7">
        <w:rPr>
          <w:rFonts w:cs="Times New Roman"/>
          <w:szCs w:val="24"/>
          <w:lang w:val="en-US"/>
        </w:rPr>
        <w:t xml:space="preserve">: </w:t>
      </w:r>
      <w:proofErr w:type="spellStart"/>
      <w:r w:rsidRPr="00B63DB7">
        <w:rPr>
          <w:rFonts w:cs="Times New Roman"/>
          <w:szCs w:val="24"/>
          <w:lang w:val="en-US"/>
        </w:rPr>
        <w:t>outputDir</w:t>
      </w:r>
      <w:proofErr w:type="spellEnd"/>
      <w:r w:rsidRPr="00B63DB7">
        <w:rPr>
          <w:rFonts w:cs="Times New Roman"/>
          <w:szCs w:val="24"/>
          <w:lang w:val="en-US"/>
        </w:rPr>
        <w:t>,</w:t>
      </w:r>
    </w:p>
    <w:p w14:paraId="33236B9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number: </w:t>
      </w:r>
      <w:proofErr w:type="spellStart"/>
      <w:r w:rsidRPr="00B63DB7">
        <w:rPr>
          <w:rFonts w:cs="Times New Roman"/>
          <w:szCs w:val="24"/>
          <w:lang w:val="en-US"/>
        </w:rPr>
        <w:t>Unumber</w:t>
      </w:r>
      <w:proofErr w:type="spellEnd"/>
      <w:r w:rsidRPr="00B63DB7">
        <w:rPr>
          <w:rFonts w:cs="Times New Roman"/>
          <w:szCs w:val="24"/>
          <w:lang w:val="en-US"/>
        </w:rPr>
        <w:t>,</w:t>
      </w:r>
    </w:p>
    <w:p w14:paraId="70E32385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date: </w:t>
      </w:r>
      <w:proofErr w:type="spellStart"/>
      <w:r w:rsidRPr="00B63DB7">
        <w:rPr>
          <w:rFonts w:cs="Times New Roman"/>
          <w:szCs w:val="24"/>
          <w:lang w:val="en-US"/>
        </w:rPr>
        <w:t>Udate</w:t>
      </w:r>
      <w:proofErr w:type="spellEnd"/>
    </w:p>
    <w:p w14:paraId="54D690D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);</w:t>
      </w:r>
    </w:p>
    <w:p w14:paraId="467F54C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}</w:t>
      </w:r>
    </w:p>
    <w:p w14:paraId="1DE3695A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384D512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private void </w:t>
      </w:r>
      <w:proofErr w:type="spellStart"/>
      <w:r w:rsidRPr="00B63DB7">
        <w:rPr>
          <w:rFonts w:cs="Times New Roman"/>
          <w:szCs w:val="24"/>
          <w:lang w:val="en-US"/>
        </w:rPr>
        <w:t>ViewTeachersBtn_</w:t>
      </w:r>
      <w:proofErr w:type="gramStart"/>
      <w:r w:rsidRPr="00B63DB7">
        <w:rPr>
          <w:rFonts w:cs="Times New Roman"/>
          <w:szCs w:val="24"/>
          <w:lang w:val="en-US"/>
        </w:rPr>
        <w:t>Click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 xml:space="preserve">object sender, </w:t>
      </w:r>
      <w:proofErr w:type="spellStart"/>
      <w:r w:rsidRPr="00B63DB7">
        <w:rPr>
          <w:rFonts w:cs="Times New Roman"/>
          <w:szCs w:val="24"/>
          <w:lang w:val="en-US"/>
        </w:rPr>
        <w:t>RoutedEventArgs</w:t>
      </w:r>
      <w:proofErr w:type="spellEnd"/>
      <w:r w:rsidRPr="00B63DB7">
        <w:rPr>
          <w:rFonts w:cs="Times New Roman"/>
          <w:szCs w:val="24"/>
          <w:lang w:val="en-US"/>
        </w:rPr>
        <w:t xml:space="preserve"> e)</w:t>
      </w:r>
    </w:p>
    <w:p w14:paraId="092E11A5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{</w:t>
      </w:r>
    </w:p>
    <w:p w14:paraId="47679253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string </w:t>
      </w:r>
      <w:proofErr w:type="spellStart"/>
      <w:r w:rsidRPr="00B63DB7">
        <w:rPr>
          <w:rFonts w:cs="Times New Roman"/>
          <w:szCs w:val="24"/>
          <w:lang w:val="en-US"/>
        </w:rPr>
        <w:t>filePath</w:t>
      </w:r>
      <w:proofErr w:type="spellEnd"/>
      <w:r w:rsidRPr="00B63DB7">
        <w:rPr>
          <w:rFonts w:cs="Times New Roman"/>
          <w:szCs w:val="24"/>
          <w:lang w:val="en-US"/>
        </w:rPr>
        <w:t xml:space="preserve"> = "C:\\Users\\LocalUSer\\Desktop\\</w:t>
      </w:r>
      <w:r w:rsidRPr="00B63DB7">
        <w:rPr>
          <w:rFonts w:cs="Times New Roman"/>
          <w:szCs w:val="24"/>
        </w:rPr>
        <w:t>Курсовая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зачем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мне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вообще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это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надо</w:t>
      </w:r>
      <w:r w:rsidRPr="00B63DB7">
        <w:rPr>
          <w:rFonts w:cs="Times New Roman"/>
          <w:szCs w:val="24"/>
          <w:lang w:val="en-US"/>
        </w:rPr>
        <w:t>\\</w:t>
      </w:r>
      <w:r w:rsidRPr="00B63DB7">
        <w:rPr>
          <w:rFonts w:cs="Times New Roman"/>
          <w:szCs w:val="24"/>
        </w:rPr>
        <w:t>Состав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ЦК</w:t>
      </w:r>
      <w:r w:rsidRPr="00B63DB7">
        <w:rPr>
          <w:rFonts w:cs="Times New Roman"/>
          <w:szCs w:val="24"/>
          <w:lang w:val="en-US"/>
        </w:rPr>
        <w:t>.docx";</w:t>
      </w:r>
    </w:p>
    <w:p w14:paraId="6B655A8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try</w:t>
      </w:r>
    </w:p>
    <w:p w14:paraId="2A4E1DB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11D601D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r w:rsidRPr="00B63DB7">
        <w:rPr>
          <w:rFonts w:cs="Times New Roman"/>
          <w:szCs w:val="24"/>
          <w:lang w:val="en-US"/>
        </w:rPr>
        <w:t>Process.Start</w:t>
      </w:r>
      <w:proofErr w:type="spellEnd"/>
      <w:r w:rsidRPr="00B63DB7">
        <w:rPr>
          <w:rFonts w:cs="Times New Roman"/>
          <w:szCs w:val="24"/>
          <w:lang w:val="en-US"/>
        </w:rPr>
        <w:t xml:space="preserve">(new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ProcessStartInfo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>)</w:t>
      </w:r>
    </w:p>
    <w:p w14:paraId="5A12711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{</w:t>
      </w:r>
    </w:p>
    <w:p w14:paraId="1088AE1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</w:t>
      </w:r>
      <w:proofErr w:type="spellStart"/>
      <w:r w:rsidRPr="00B63DB7">
        <w:rPr>
          <w:rFonts w:cs="Times New Roman"/>
          <w:szCs w:val="24"/>
          <w:lang w:val="en-US"/>
        </w:rPr>
        <w:t>FileName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r w:rsidRPr="00B63DB7">
        <w:rPr>
          <w:rFonts w:cs="Times New Roman"/>
          <w:szCs w:val="24"/>
          <w:lang w:val="en-US"/>
        </w:rPr>
        <w:t>filePath</w:t>
      </w:r>
      <w:proofErr w:type="spellEnd"/>
      <w:r w:rsidRPr="00B63DB7">
        <w:rPr>
          <w:rFonts w:cs="Times New Roman"/>
          <w:szCs w:val="24"/>
          <w:lang w:val="en-US"/>
        </w:rPr>
        <w:t>,</w:t>
      </w:r>
    </w:p>
    <w:p w14:paraId="668A4C37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</w:t>
      </w:r>
      <w:proofErr w:type="spellStart"/>
      <w:r w:rsidRPr="00B63DB7">
        <w:rPr>
          <w:rFonts w:cs="Times New Roman"/>
          <w:szCs w:val="24"/>
          <w:lang w:val="en-US"/>
        </w:rPr>
        <w:t>UseShellExecute</w:t>
      </w:r>
      <w:proofErr w:type="spellEnd"/>
      <w:r w:rsidRPr="00B63DB7">
        <w:rPr>
          <w:rFonts w:cs="Times New Roman"/>
          <w:szCs w:val="24"/>
          <w:lang w:val="en-US"/>
        </w:rPr>
        <w:t xml:space="preserve"> = true </w:t>
      </w:r>
    </w:p>
    <w:p w14:paraId="629AC0D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});</w:t>
      </w:r>
    </w:p>
    <w:p w14:paraId="65E57A75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2F97BFB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catch (Exception ex)</w:t>
      </w:r>
    </w:p>
    <w:p w14:paraId="6BA351F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738CFD58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System.Windows.MessageBox.Show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("</w:t>
      </w:r>
      <w:r w:rsidRPr="00B63DB7">
        <w:rPr>
          <w:rFonts w:cs="Times New Roman"/>
          <w:szCs w:val="24"/>
        </w:rPr>
        <w:t>Не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удалось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открыть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файл</w:t>
      </w:r>
      <w:r w:rsidRPr="00B63DB7">
        <w:rPr>
          <w:rFonts w:cs="Times New Roman"/>
          <w:szCs w:val="24"/>
          <w:lang w:val="en-US"/>
        </w:rPr>
        <w:t xml:space="preserve">: " + </w:t>
      </w:r>
      <w:proofErr w:type="spellStart"/>
      <w:r w:rsidRPr="00B63DB7">
        <w:rPr>
          <w:rFonts w:cs="Times New Roman"/>
          <w:szCs w:val="24"/>
          <w:lang w:val="en-US"/>
        </w:rPr>
        <w:t>ex.Message</w:t>
      </w:r>
      <w:proofErr w:type="spellEnd"/>
      <w:r w:rsidRPr="00B63DB7">
        <w:rPr>
          <w:rFonts w:cs="Times New Roman"/>
          <w:szCs w:val="24"/>
          <w:lang w:val="en-US"/>
        </w:rPr>
        <w:t>);</w:t>
      </w:r>
    </w:p>
    <w:p w14:paraId="02E02038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6B40B29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}</w:t>
      </w:r>
    </w:p>
    <w:p w14:paraId="2C0F8E05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6BC80D7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private void </w:t>
      </w:r>
      <w:proofErr w:type="spellStart"/>
      <w:r w:rsidRPr="00B63DB7">
        <w:rPr>
          <w:rFonts w:cs="Times New Roman"/>
          <w:szCs w:val="24"/>
          <w:lang w:val="en-US"/>
        </w:rPr>
        <w:t>Open_</w:t>
      </w:r>
      <w:proofErr w:type="gramStart"/>
      <w:r w:rsidRPr="00B63DB7">
        <w:rPr>
          <w:rFonts w:cs="Times New Roman"/>
          <w:szCs w:val="24"/>
          <w:lang w:val="en-US"/>
        </w:rPr>
        <w:t>Click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 xml:space="preserve">object sender, </w:t>
      </w:r>
      <w:proofErr w:type="spellStart"/>
      <w:r w:rsidRPr="00B63DB7">
        <w:rPr>
          <w:rFonts w:cs="Times New Roman"/>
          <w:szCs w:val="24"/>
          <w:lang w:val="en-US"/>
        </w:rPr>
        <w:t>RoutedEventArgs</w:t>
      </w:r>
      <w:proofErr w:type="spellEnd"/>
      <w:r w:rsidRPr="00B63DB7">
        <w:rPr>
          <w:rFonts w:cs="Times New Roman"/>
          <w:szCs w:val="24"/>
          <w:lang w:val="en-US"/>
        </w:rPr>
        <w:t xml:space="preserve"> e)</w:t>
      </w:r>
    </w:p>
    <w:p w14:paraId="74BA4CA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{</w:t>
      </w:r>
    </w:p>
    <w:p w14:paraId="2A1C61CA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string path = </w:t>
      </w:r>
      <w:proofErr w:type="spellStart"/>
      <w:r w:rsidRPr="00B63DB7">
        <w:rPr>
          <w:rFonts w:cs="Times New Roman"/>
          <w:szCs w:val="24"/>
          <w:lang w:val="en-US"/>
        </w:rPr>
        <w:t>Path.Combine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AppDomain.CurrentDomain.BaseDirectory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, "</w:t>
      </w:r>
      <w:proofErr w:type="spellStart"/>
      <w:r w:rsidRPr="00B63DB7">
        <w:rPr>
          <w:rFonts w:cs="Times New Roman"/>
          <w:szCs w:val="24"/>
          <w:lang w:val="en-US"/>
        </w:rPr>
        <w:t>PlansWork</w:t>
      </w:r>
      <w:proofErr w:type="spellEnd"/>
      <w:r w:rsidRPr="00B63DB7">
        <w:rPr>
          <w:rFonts w:cs="Times New Roman"/>
          <w:szCs w:val="24"/>
          <w:lang w:val="en-US"/>
        </w:rPr>
        <w:t>");</w:t>
      </w:r>
    </w:p>
    <w:p w14:paraId="1DE04D3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gramStart"/>
      <w:r w:rsidRPr="00B63DB7">
        <w:rPr>
          <w:rFonts w:cs="Times New Roman"/>
          <w:szCs w:val="24"/>
          <w:lang w:val="en-US"/>
        </w:rPr>
        <w:t>if(</w:t>
      </w:r>
      <w:proofErr w:type="gramEnd"/>
      <w:r w:rsidRPr="00B63DB7">
        <w:rPr>
          <w:rFonts w:cs="Times New Roman"/>
          <w:szCs w:val="24"/>
          <w:lang w:val="en-US"/>
        </w:rPr>
        <w:t>(</w:t>
      </w:r>
      <w:proofErr w:type="spellStart"/>
      <w:r w:rsidRPr="00B63DB7">
        <w:rPr>
          <w:rFonts w:cs="Times New Roman"/>
          <w:szCs w:val="24"/>
          <w:lang w:val="en-US"/>
        </w:rPr>
        <w:t>TeacherDoc.SelectedItem</w:t>
      </w:r>
      <w:proofErr w:type="spellEnd"/>
      <w:r w:rsidRPr="00B63DB7">
        <w:rPr>
          <w:rFonts w:cs="Times New Roman"/>
          <w:szCs w:val="24"/>
          <w:lang w:val="en-US"/>
        </w:rPr>
        <w:t xml:space="preserve"> != null &amp;&amp; </w:t>
      </w:r>
      <w:proofErr w:type="spellStart"/>
      <w:r w:rsidRPr="00B63DB7">
        <w:rPr>
          <w:rFonts w:cs="Times New Roman"/>
          <w:szCs w:val="24"/>
          <w:lang w:val="en-US"/>
        </w:rPr>
        <w:t>Documents.SelectedItem</w:t>
      </w:r>
      <w:proofErr w:type="spellEnd"/>
      <w:r w:rsidRPr="00B63DB7">
        <w:rPr>
          <w:rFonts w:cs="Times New Roman"/>
          <w:szCs w:val="24"/>
          <w:lang w:val="en-US"/>
        </w:rPr>
        <w:t xml:space="preserve"> != null) || (</w:t>
      </w:r>
      <w:proofErr w:type="spellStart"/>
      <w:r w:rsidRPr="00B63DB7">
        <w:rPr>
          <w:rFonts w:cs="Times New Roman"/>
          <w:szCs w:val="24"/>
          <w:lang w:val="en-US"/>
        </w:rPr>
        <w:t>TeacherDoc.SelectedItem</w:t>
      </w:r>
      <w:proofErr w:type="spellEnd"/>
      <w:r w:rsidRPr="00B63DB7">
        <w:rPr>
          <w:rFonts w:cs="Times New Roman"/>
          <w:szCs w:val="24"/>
          <w:lang w:val="en-US"/>
        </w:rPr>
        <w:t xml:space="preserve"> != null &amp;&amp; </w:t>
      </w:r>
      <w:proofErr w:type="spellStart"/>
      <w:r w:rsidRPr="00B63DB7">
        <w:rPr>
          <w:rFonts w:cs="Times New Roman"/>
          <w:szCs w:val="24"/>
          <w:lang w:val="en-US"/>
        </w:rPr>
        <w:t>Documents.SelectedItem</w:t>
      </w:r>
      <w:proofErr w:type="spellEnd"/>
      <w:r w:rsidRPr="00B63DB7">
        <w:rPr>
          <w:rFonts w:cs="Times New Roman"/>
          <w:szCs w:val="24"/>
          <w:lang w:val="en-US"/>
        </w:rPr>
        <w:t xml:space="preserve"> == null))</w:t>
      </w:r>
    </w:p>
    <w:p w14:paraId="40FFE23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3397507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gramStart"/>
      <w:r w:rsidRPr="00B63DB7">
        <w:rPr>
          <w:rFonts w:cs="Times New Roman"/>
          <w:szCs w:val="24"/>
          <w:lang w:val="en-US"/>
        </w:rPr>
        <w:t>if(</w:t>
      </w:r>
      <w:proofErr w:type="spellStart"/>
      <w:proofErr w:type="gramEnd"/>
      <w:r w:rsidRPr="00B63DB7">
        <w:rPr>
          <w:rFonts w:cs="Times New Roman"/>
          <w:szCs w:val="24"/>
          <w:lang w:val="en-US"/>
        </w:rPr>
        <w:t>TeacherDoc.SelectedItem</w:t>
      </w:r>
      <w:proofErr w:type="spellEnd"/>
      <w:r w:rsidRPr="00B63DB7">
        <w:rPr>
          <w:rFonts w:cs="Times New Roman"/>
          <w:szCs w:val="24"/>
          <w:lang w:val="en-US"/>
        </w:rPr>
        <w:t xml:space="preserve"> != null)</w:t>
      </w:r>
    </w:p>
    <w:p w14:paraId="4EF7E82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{</w:t>
      </w:r>
    </w:p>
    <w:p w14:paraId="1792467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path += "\\" +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TeacherDoc.SelectedItem.ToString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().</w:t>
      </w:r>
      <w:proofErr w:type="spellStart"/>
      <w:r w:rsidRPr="00B63DB7">
        <w:rPr>
          <w:rFonts w:cs="Times New Roman"/>
          <w:szCs w:val="24"/>
          <w:lang w:val="en-US"/>
        </w:rPr>
        <w:t>TrimEnd</w:t>
      </w:r>
      <w:proofErr w:type="spellEnd"/>
      <w:r w:rsidRPr="00B63DB7">
        <w:rPr>
          <w:rFonts w:cs="Times New Roman"/>
          <w:szCs w:val="24"/>
          <w:lang w:val="en-US"/>
        </w:rPr>
        <w:t>();</w:t>
      </w:r>
    </w:p>
    <w:p w14:paraId="61A4EC7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}</w:t>
      </w:r>
    </w:p>
    <w:p w14:paraId="0F113AE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if (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Documents.SelectedItem</w:t>
      </w:r>
      <w:proofErr w:type="spellEnd"/>
      <w:r w:rsidRPr="00B63DB7">
        <w:rPr>
          <w:rFonts w:cs="Times New Roman"/>
          <w:szCs w:val="24"/>
          <w:lang w:val="en-US"/>
        </w:rPr>
        <w:t xml:space="preserve"> !</w:t>
      </w:r>
      <w:proofErr w:type="gramEnd"/>
      <w:r w:rsidRPr="00B63DB7">
        <w:rPr>
          <w:rFonts w:cs="Times New Roman"/>
          <w:szCs w:val="24"/>
          <w:lang w:val="en-US"/>
        </w:rPr>
        <w:t>= null)</w:t>
      </w:r>
    </w:p>
    <w:p w14:paraId="230E3C77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{</w:t>
      </w:r>
    </w:p>
    <w:p w14:paraId="743254B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path += "\\" +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Documents.SelectedItem.ToString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();</w:t>
      </w:r>
    </w:p>
    <w:p w14:paraId="49E8756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}</w:t>
      </w:r>
    </w:p>
    <w:p w14:paraId="75EDB02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r w:rsidRPr="00B63DB7">
        <w:rPr>
          <w:rFonts w:cs="Times New Roman"/>
          <w:szCs w:val="24"/>
          <w:lang w:val="en-US"/>
        </w:rPr>
        <w:t>Process.Start</w:t>
      </w:r>
      <w:proofErr w:type="spellEnd"/>
      <w:r w:rsidRPr="00B63DB7">
        <w:rPr>
          <w:rFonts w:cs="Times New Roman"/>
          <w:szCs w:val="24"/>
          <w:lang w:val="en-US"/>
        </w:rPr>
        <w:t>(path);</w:t>
      </w:r>
    </w:p>
    <w:p w14:paraId="3A8B0AE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032D1D67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else</w:t>
      </w:r>
    </w:p>
    <w:p w14:paraId="74CDACB7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1167E07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System.Windows.MessageBox.Show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("</w:t>
      </w:r>
      <w:r w:rsidRPr="00B63DB7">
        <w:rPr>
          <w:rFonts w:cs="Times New Roman"/>
          <w:szCs w:val="24"/>
        </w:rPr>
        <w:t>Выберите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преподавателя</w:t>
      </w:r>
      <w:r w:rsidRPr="00B63DB7">
        <w:rPr>
          <w:rFonts w:cs="Times New Roman"/>
          <w:szCs w:val="24"/>
          <w:lang w:val="en-US"/>
        </w:rPr>
        <w:t>.");</w:t>
      </w:r>
    </w:p>
    <w:p w14:paraId="591A387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5DF5699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}</w:t>
      </w:r>
    </w:p>
    <w:p w14:paraId="2AE1052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158F523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private void </w:t>
      </w:r>
      <w:proofErr w:type="spellStart"/>
      <w:r w:rsidRPr="00B63DB7">
        <w:rPr>
          <w:rFonts w:cs="Times New Roman"/>
          <w:szCs w:val="24"/>
          <w:lang w:val="en-US"/>
        </w:rPr>
        <w:t>Delete_</w:t>
      </w:r>
      <w:proofErr w:type="gramStart"/>
      <w:r w:rsidRPr="00B63DB7">
        <w:rPr>
          <w:rFonts w:cs="Times New Roman"/>
          <w:szCs w:val="24"/>
          <w:lang w:val="en-US"/>
        </w:rPr>
        <w:t>Click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 xml:space="preserve">object sender, </w:t>
      </w:r>
      <w:proofErr w:type="spellStart"/>
      <w:r w:rsidRPr="00B63DB7">
        <w:rPr>
          <w:rFonts w:cs="Times New Roman"/>
          <w:szCs w:val="24"/>
          <w:lang w:val="en-US"/>
        </w:rPr>
        <w:t>RoutedEventArgs</w:t>
      </w:r>
      <w:proofErr w:type="spellEnd"/>
      <w:r w:rsidRPr="00B63DB7">
        <w:rPr>
          <w:rFonts w:cs="Times New Roman"/>
          <w:szCs w:val="24"/>
          <w:lang w:val="en-US"/>
        </w:rPr>
        <w:t xml:space="preserve"> e)</w:t>
      </w:r>
    </w:p>
    <w:p w14:paraId="36526997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{</w:t>
      </w:r>
    </w:p>
    <w:p w14:paraId="12A99CA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gramStart"/>
      <w:r w:rsidRPr="00B63DB7">
        <w:rPr>
          <w:rFonts w:cs="Times New Roman"/>
          <w:szCs w:val="24"/>
          <w:lang w:val="en-US"/>
        </w:rPr>
        <w:t>if(</w:t>
      </w:r>
      <w:proofErr w:type="spellStart"/>
      <w:proofErr w:type="gramEnd"/>
      <w:r w:rsidRPr="00B63DB7">
        <w:rPr>
          <w:rFonts w:cs="Times New Roman"/>
          <w:szCs w:val="24"/>
          <w:lang w:val="en-US"/>
        </w:rPr>
        <w:t>FileBox.SelectedItem</w:t>
      </w:r>
      <w:proofErr w:type="spellEnd"/>
      <w:r w:rsidRPr="00B63DB7">
        <w:rPr>
          <w:rFonts w:cs="Times New Roman"/>
          <w:szCs w:val="24"/>
          <w:lang w:val="en-US"/>
        </w:rPr>
        <w:t xml:space="preserve"> != null)</w:t>
      </w:r>
    </w:p>
    <w:p w14:paraId="0FEA66A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2E70641E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string path = </w:t>
      </w:r>
      <w:proofErr w:type="spellStart"/>
      <w:r w:rsidRPr="00B63DB7">
        <w:rPr>
          <w:rFonts w:cs="Times New Roman"/>
          <w:szCs w:val="24"/>
          <w:lang w:val="en-US"/>
        </w:rPr>
        <w:t>Path.Combine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AppDomain.CurrentDomain.BaseDirectory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, "</w:t>
      </w:r>
      <w:proofErr w:type="spellStart"/>
      <w:r w:rsidRPr="00B63DB7">
        <w:rPr>
          <w:rFonts w:cs="Times New Roman"/>
          <w:szCs w:val="24"/>
          <w:lang w:val="en-US"/>
        </w:rPr>
        <w:t>PlansWork</w:t>
      </w:r>
      <w:proofErr w:type="spellEnd"/>
      <w:r w:rsidRPr="00B63DB7">
        <w:rPr>
          <w:rFonts w:cs="Times New Roman"/>
          <w:szCs w:val="24"/>
          <w:lang w:val="en-US"/>
        </w:rPr>
        <w:t>");</w:t>
      </w:r>
    </w:p>
    <w:p w14:paraId="28BD91C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path += "\\" +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TeacherDoc.SelectedItem.ToString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().</w:t>
      </w:r>
      <w:proofErr w:type="spellStart"/>
      <w:r w:rsidRPr="00B63DB7">
        <w:rPr>
          <w:rFonts w:cs="Times New Roman"/>
          <w:szCs w:val="24"/>
          <w:lang w:val="en-US"/>
        </w:rPr>
        <w:t>TrimEnd</w:t>
      </w:r>
      <w:proofErr w:type="spellEnd"/>
      <w:r w:rsidRPr="00B63DB7">
        <w:rPr>
          <w:rFonts w:cs="Times New Roman"/>
          <w:szCs w:val="24"/>
          <w:lang w:val="en-US"/>
        </w:rPr>
        <w:t xml:space="preserve">() + "\\" + </w:t>
      </w:r>
      <w:proofErr w:type="spellStart"/>
      <w:r w:rsidRPr="00B63DB7">
        <w:rPr>
          <w:rFonts w:cs="Times New Roman"/>
          <w:szCs w:val="24"/>
          <w:lang w:val="en-US"/>
        </w:rPr>
        <w:t>Documents.SelectedItem.ToString</w:t>
      </w:r>
      <w:proofErr w:type="spellEnd"/>
      <w:r w:rsidRPr="00B63DB7">
        <w:rPr>
          <w:rFonts w:cs="Times New Roman"/>
          <w:szCs w:val="24"/>
          <w:lang w:val="en-US"/>
        </w:rPr>
        <w:t xml:space="preserve">() + "\\" + </w:t>
      </w:r>
      <w:proofErr w:type="spellStart"/>
      <w:r w:rsidRPr="00B63DB7">
        <w:rPr>
          <w:rFonts w:cs="Times New Roman"/>
          <w:szCs w:val="24"/>
          <w:lang w:val="en-US"/>
        </w:rPr>
        <w:t>FileBox.SelectedItem.ToString</w:t>
      </w:r>
      <w:proofErr w:type="spellEnd"/>
      <w:r w:rsidRPr="00B63DB7">
        <w:rPr>
          <w:rFonts w:cs="Times New Roman"/>
          <w:szCs w:val="24"/>
          <w:lang w:val="en-US"/>
        </w:rPr>
        <w:t>();</w:t>
      </w:r>
    </w:p>
    <w:p w14:paraId="0B8DCEE5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if (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System.Windows.MessageBox.Show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("</w:t>
      </w:r>
      <w:r w:rsidRPr="00B63DB7">
        <w:rPr>
          <w:rFonts w:cs="Times New Roman"/>
          <w:szCs w:val="24"/>
        </w:rPr>
        <w:t>Вы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точно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хотите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удалить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данный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файл</w:t>
      </w:r>
      <w:r w:rsidRPr="00B63DB7">
        <w:rPr>
          <w:rFonts w:cs="Times New Roman"/>
          <w:szCs w:val="24"/>
          <w:lang w:val="en-US"/>
        </w:rPr>
        <w:t>?", "</w:t>
      </w:r>
      <w:r w:rsidRPr="00B63DB7">
        <w:rPr>
          <w:rFonts w:cs="Times New Roman"/>
          <w:szCs w:val="24"/>
        </w:rPr>
        <w:t>Вопрос</w:t>
      </w:r>
      <w:r w:rsidRPr="00B63DB7">
        <w:rPr>
          <w:rFonts w:cs="Times New Roman"/>
          <w:szCs w:val="24"/>
          <w:lang w:val="en-US"/>
        </w:rPr>
        <w:t xml:space="preserve">", </w:t>
      </w:r>
      <w:proofErr w:type="spellStart"/>
      <w:r w:rsidRPr="00B63DB7">
        <w:rPr>
          <w:rFonts w:cs="Times New Roman"/>
          <w:szCs w:val="24"/>
          <w:lang w:val="en-US"/>
        </w:rPr>
        <w:t>MessageBoxButton.YesNo</w:t>
      </w:r>
      <w:proofErr w:type="spellEnd"/>
      <w:r w:rsidRPr="00B63DB7">
        <w:rPr>
          <w:rFonts w:cs="Times New Roman"/>
          <w:szCs w:val="24"/>
          <w:lang w:val="en-US"/>
        </w:rPr>
        <w:t xml:space="preserve">, </w:t>
      </w:r>
      <w:proofErr w:type="spellStart"/>
      <w:r w:rsidRPr="00B63DB7">
        <w:rPr>
          <w:rFonts w:cs="Times New Roman"/>
          <w:szCs w:val="24"/>
          <w:lang w:val="en-US"/>
        </w:rPr>
        <w:t>MessageBoxImage.Question</w:t>
      </w:r>
      <w:proofErr w:type="spellEnd"/>
      <w:r w:rsidRPr="00B63DB7">
        <w:rPr>
          <w:rFonts w:cs="Times New Roman"/>
          <w:szCs w:val="24"/>
          <w:lang w:val="en-US"/>
        </w:rPr>
        <w:t xml:space="preserve">) == </w:t>
      </w:r>
      <w:proofErr w:type="spellStart"/>
      <w:r w:rsidRPr="00B63DB7">
        <w:rPr>
          <w:rFonts w:cs="Times New Roman"/>
          <w:szCs w:val="24"/>
          <w:lang w:val="en-US"/>
        </w:rPr>
        <w:t>MessageBoxResult.Yes</w:t>
      </w:r>
      <w:proofErr w:type="spellEnd"/>
      <w:r w:rsidRPr="00B63DB7">
        <w:rPr>
          <w:rFonts w:cs="Times New Roman"/>
          <w:szCs w:val="24"/>
          <w:lang w:val="en-US"/>
        </w:rPr>
        <w:t>)</w:t>
      </w:r>
    </w:p>
    <w:p w14:paraId="5A46CDA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{</w:t>
      </w:r>
    </w:p>
    <w:p w14:paraId="694B7A4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</w:t>
      </w:r>
      <w:proofErr w:type="spellStart"/>
      <w:r w:rsidRPr="00B63DB7">
        <w:rPr>
          <w:rFonts w:cs="Times New Roman"/>
          <w:szCs w:val="24"/>
          <w:lang w:val="en-US"/>
        </w:rPr>
        <w:t>File.Delete</w:t>
      </w:r>
      <w:proofErr w:type="spellEnd"/>
      <w:r w:rsidRPr="00B63DB7">
        <w:rPr>
          <w:rFonts w:cs="Times New Roman"/>
          <w:szCs w:val="24"/>
          <w:lang w:val="en-US"/>
        </w:rPr>
        <w:t>(path);</w:t>
      </w:r>
    </w:p>
    <w:p w14:paraId="0F9F832A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System.Windows.MessageBox.Show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("</w:t>
      </w:r>
      <w:r w:rsidRPr="00B63DB7">
        <w:rPr>
          <w:rFonts w:cs="Times New Roman"/>
          <w:szCs w:val="24"/>
        </w:rPr>
        <w:t>Файл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был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успешно</w:t>
      </w:r>
      <w:r w:rsidRPr="00B63DB7">
        <w:rPr>
          <w:rFonts w:cs="Times New Roman"/>
          <w:szCs w:val="24"/>
          <w:lang w:val="en-US"/>
        </w:rPr>
        <w:t xml:space="preserve"> </w:t>
      </w:r>
      <w:proofErr w:type="spellStart"/>
      <w:r w:rsidRPr="00B63DB7">
        <w:rPr>
          <w:rFonts w:cs="Times New Roman"/>
          <w:szCs w:val="24"/>
        </w:rPr>
        <w:t>удаён</w:t>
      </w:r>
      <w:proofErr w:type="spellEnd"/>
      <w:r w:rsidRPr="00B63DB7">
        <w:rPr>
          <w:rFonts w:cs="Times New Roman"/>
          <w:szCs w:val="24"/>
          <w:lang w:val="en-US"/>
        </w:rPr>
        <w:t>.");</w:t>
      </w:r>
    </w:p>
    <w:p w14:paraId="757795A8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}</w:t>
      </w:r>
    </w:p>
    <w:p w14:paraId="07B53F1A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path = </w:t>
      </w:r>
      <w:proofErr w:type="spellStart"/>
      <w:r w:rsidRPr="00B63DB7">
        <w:rPr>
          <w:rFonts w:cs="Times New Roman"/>
          <w:szCs w:val="24"/>
          <w:lang w:val="en-US"/>
        </w:rPr>
        <w:t>Path.Combine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AppDomain.CurrentDomain.BaseDirectory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, "</w:t>
      </w:r>
      <w:proofErr w:type="spellStart"/>
      <w:r w:rsidRPr="00B63DB7">
        <w:rPr>
          <w:rFonts w:cs="Times New Roman"/>
          <w:szCs w:val="24"/>
          <w:lang w:val="en-US"/>
        </w:rPr>
        <w:t>PlansWork</w:t>
      </w:r>
      <w:proofErr w:type="spellEnd"/>
      <w:r w:rsidRPr="00B63DB7">
        <w:rPr>
          <w:rFonts w:cs="Times New Roman"/>
          <w:szCs w:val="24"/>
          <w:lang w:val="en-US"/>
        </w:rPr>
        <w:t>");</w:t>
      </w:r>
    </w:p>
    <w:p w14:paraId="4F427FA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path += "\\" +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TeacherDoc.SelectedItem.ToString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().</w:t>
      </w:r>
      <w:proofErr w:type="spellStart"/>
      <w:r w:rsidRPr="00B63DB7">
        <w:rPr>
          <w:rFonts w:cs="Times New Roman"/>
          <w:szCs w:val="24"/>
          <w:lang w:val="en-US"/>
        </w:rPr>
        <w:t>TrimEnd</w:t>
      </w:r>
      <w:proofErr w:type="spellEnd"/>
      <w:r w:rsidRPr="00B63DB7">
        <w:rPr>
          <w:rFonts w:cs="Times New Roman"/>
          <w:szCs w:val="24"/>
          <w:lang w:val="en-US"/>
        </w:rPr>
        <w:t xml:space="preserve">() + "\\" + </w:t>
      </w:r>
      <w:proofErr w:type="spellStart"/>
      <w:r w:rsidRPr="00B63DB7">
        <w:rPr>
          <w:rFonts w:cs="Times New Roman"/>
          <w:szCs w:val="24"/>
          <w:lang w:val="en-US"/>
        </w:rPr>
        <w:t>Documents.SelectedItem.ToString</w:t>
      </w:r>
      <w:proofErr w:type="spellEnd"/>
      <w:r w:rsidRPr="00B63DB7">
        <w:rPr>
          <w:rFonts w:cs="Times New Roman"/>
          <w:szCs w:val="24"/>
          <w:lang w:val="en-US"/>
        </w:rPr>
        <w:t>();</w:t>
      </w:r>
    </w:p>
    <w:p w14:paraId="452897F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var files = </w:t>
      </w:r>
      <w:proofErr w:type="spellStart"/>
      <w:r w:rsidRPr="00B63DB7">
        <w:rPr>
          <w:rFonts w:cs="Times New Roman"/>
          <w:szCs w:val="24"/>
          <w:lang w:val="en-US"/>
        </w:rPr>
        <w:t>Directory.GetFiles</w:t>
      </w:r>
      <w:proofErr w:type="spellEnd"/>
      <w:r w:rsidRPr="00B63DB7">
        <w:rPr>
          <w:rFonts w:cs="Times New Roman"/>
          <w:szCs w:val="24"/>
          <w:lang w:val="en-US"/>
        </w:rPr>
        <w:t>(path);</w:t>
      </w:r>
    </w:p>
    <w:p w14:paraId="4159C3B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r w:rsidRPr="00B63DB7">
        <w:rPr>
          <w:rFonts w:cs="Times New Roman"/>
          <w:szCs w:val="24"/>
          <w:lang w:val="en-US"/>
        </w:rPr>
        <w:t>FileBox.ItemsSource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files.Select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 xml:space="preserve">(f =&gt; new </w:t>
      </w:r>
      <w:proofErr w:type="spellStart"/>
      <w:r w:rsidRPr="00B63DB7">
        <w:rPr>
          <w:rFonts w:cs="Times New Roman"/>
          <w:szCs w:val="24"/>
          <w:lang w:val="en-US"/>
        </w:rPr>
        <w:t>FileInfo</w:t>
      </w:r>
      <w:proofErr w:type="spellEnd"/>
      <w:r w:rsidRPr="00B63DB7">
        <w:rPr>
          <w:rFonts w:cs="Times New Roman"/>
          <w:szCs w:val="24"/>
          <w:lang w:val="en-US"/>
        </w:rPr>
        <w:t>(f).Name).</w:t>
      </w:r>
      <w:proofErr w:type="spellStart"/>
      <w:r w:rsidRPr="00B63DB7">
        <w:rPr>
          <w:rFonts w:cs="Times New Roman"/>
          <w:szCs w:val="24"/>
          <w:lang w:val="en-US"/>
        </w:rPr>
        <w:t>ToList</w:t>
      </w:r>
      <w:proofErr w:type="spellEnd"/>
      <w:r w:rsidRPr="00B63DB7">
        <w:rPr>
          <w:rFonts w:cs="Times New Roman"/>
          <w:szCs w:val="24"/>
          <w:lang w:val="en-US"/>
        </w:rPr>
        <w:t>();</w:t>
      </w:r>
    </w:p>
    <w:p w14:paraId="2BB5B15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74617ED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</w:p>
    <w:p w14:paraId="5B4B0FC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}</w:t>
      </w:r>
    </w:p>
    <w:p w14:paraId="69AA6A03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49B1F1EC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private void </w:t>
      </w:r>
      <w:proofErr w:type="spellStart"/>
      <w:r w:rsidRPr="00B63DB7">
        <w:rPr>
          <w:rFonts w:cs="Times New Roman"/>
          <w:szCs w:val="24"/>
          <w:lang w:val="en-US"/>
        </w:rPr>
        <w:t>DocChange_</w:t>
      </w:r>
      <w:proofErr w:type="gramStart"/>
      <w:r w:rsidRPr="00B63DB7">
        <w:rPr>
          <w:rFonts w:cs="Times New Roman"/>
          <w:szCs w:val="24"/>
          <w:lang w:val="en-US"/>
        </w:rPr>
        <w:t>Change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 xml:space="preserve">object sender, </w:t>
      </w:r>
      <w:proofErr w:type="spellStart"/>
      <w:r w:rsidRPr="00B63DB7">
        <w:rPr>
          <w:rFonts w:cs="Times New Roman"/>
          <w:szCs w:val="24"/>
          <w:lang w:val="en-US"/>
        </w:rPr>
        <w:t>SelectionChangedEventArgs</w:t>
      </w:r>
      <w:proofErr w:type="spellEnd"/>
      <w:r w:rsidRPr="00B63DB7">
        <w:rPr>
          <w:rFonts w:cs="Times New Roman"/>
          <w:szCs w:val="24"/>
          <w:lang w:val="en-US"/>
        </w:rPr>
        <w:t xml:space="preserve"> e)</w:t>
      </w:r>
    </w:p>
    <w:p w14:paraId="4A9AB5B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{</w:t>
      </w:r>
    </w:p>
    <w:p w14:paraId="2C3AE6A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if (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TeacherDoc.SelectedItem</w:t>
      </w:r>
      <w:proofErr w:type="spellEnd"/>
      <w:r w:rsidRPr="00B63DB7">
        <w:rPr>
          <w:rFonts w:cs="Times New Roman"/>
          <w:szCs w:val="24"/>
          <w:lang w:val="en-US"/>
        </w:rPr>
        <w:t xml:space="preserve"> !</w:t>
      </w:r>
      <w:proofErr w:type="gramEnd"/>
      <w:r w:rsidRPr="00B63DB7">
        <w:rPr>
          <w:rFonts w:cs="Times New Roman"/>
          <w:szCs w:val="24"/>
          <w:lang w:val="en-US"/>
        </w:rPr>
        <w:t xml:space="preserve">= null &amp;&amp; </w:t>
      </w:r>
      <w:proofErr w:type="spellStart"/>
      <w:r w:rsidRPr="00B63DB7">
        <w:rPr>
          <w:rFonts w:cs="Times New Roman"/>
          <w:szCs w:val="24"/>
          <w:lang w:val="en-US"/>
        </w:rPr>
        <w:t>Documents.SelectedItem</w:t>
      </w:r>
      <w:proofErr w:type="spellEnd"/>
      <w:r w:rsidRPr="00B63DB7">
        <w:rPr>
          <w:rFonts w:cs="Times New Roman"/>
          <w:szCs w:val="24"/>
          <w:lang w:val="en-US"/>
        </w:rPr>
        <w:t xml:space="preserve"> != null)</w:t>
      </w:r>
    </w:p>
    <w:p w14:paraId="6AB084F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10E8E25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lastRenderedPageBreak/>
        <w:t xml:space="preserve">             string path = </w:t>
      </w:r>
      <w:proofErr w:type="spellStart"/>
      <w:r w:rsidRPr="00B63DB7">
        <w:rPr>
          <w:rFonts w:cs="Times New Roman"/>
          <w:szCs w:val="24"/>
          <w:lang w:val="en-US"/>
        </w:rPr>
        <w:t>Path.Combine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AppDomain.CurrentDomain.BaseDirectory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, "</w:t>
      </w:r>
      <w:proofErr w:type="spellStart"/>
      <w:r w:rsidRPr="00B63DB7">
        <w:rPr>
          <w:rFonts w:cs="Times New Roman"/>
          <w:szCs w:val="24"/>
          <w:lang w:val="en-US"/>
        </w:rPr>
        <w:t>PlansWork</w:t>
      </w:r>
      <w:proofErr w:type="spellEnd"/>
      <w:r w:rsidRPr="00B63DB7">
        <w:rPr>
          <w:rFonts w:cs="Times New Roman"/>
          <w:szCs w:val="24"/>
          <w:lang w:val="en-US"/>
        </w:rPr>
        <w:t>");</w:t>
      </w:r>
    </w:p>
    <w:p w14:paraId="513F5CA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path += "\\" +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TeacherDoc.SelectedItem.ToString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().</w:t>
      </w:r>
      <w:proofErr w:type="spellStart"/>
      <w:r w:rsidRPr="00B63DB7">
        <w:rPr>
          <w:rFonts w:cs="Times New Roman"/>
          <w:szCs w:val="24"/>
          <w:lang w:val="en-US"/>
        </w:rPr>
        <w:t>TrimEnd</w:t>
      </w:r>
      <w:proofErr w:type="spellEnd"/>
      <w:r w:rsidRPr="00B63DB7">
        <w:rPr>
          <w:rFonts w:cs="Times New Roman"/>
          <w:szCs w:val="24"/>
          <w:lang w:val="en-US"/>
        </w:rPr>
        <w:t xml:space="preserve">() + "\\" + </w:t>
      </w:r>
      <w:proofErr w:type="spellStart"/>
      <w:r w:rsidRPr="00B63DB7">
        <w:rPr>
          <w:rFonts w:cs="Times New Roman"/>
          <w:szCs w:val="24"/>
          <w:lang w:val="en-US"/>
        </w:rPr>
        <w:t>Documents.SelectedItem.ToString</w:t>
      </w:r>
      <w:proofErr w:type="spellEnd"/>
      <w:r w:rsidRPr="00B63DB7">
        <w:rPr>
          <w:rFonts w:cs="Times New Roman"/>
          <w:szCs w:val="24"/>
          <w:lang w:val="en-US"/>
        </w:rPr>
        <w:t>();</w:t>
      </w:r>
    </w:p>
    <w:p w14:paraId="06D2259F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var files = </w:t>
      </w:r>
      <w:proofErr w:type="spellStart"/>
      <w:r w:rsidRPr="00B63DB7">
        <w:rPr>
          <w:rFonts w:cs="Times New Roman"/>
          <w:szCs w:val="24"/>
          <w:lang w:val="en-US"/>
        </w:rPr>
        <w:t>Directory.GetFiles</w:t>
      </w:r>
      <w:proofErr w:type="spellEnd"/>
      <w:r w:rsidRPr="00B63DB7">
        <w:rPr>
          <w:rFonts w:cs="Times New Roman"/>
          <w:szCs w:val="24"/>
          <w:lang w:val="en-US"/>
        </w:rPr>
        <w:t>(path);</w:t>
      </w:r>
    </w:p>
    <w:p w14:paraId="46FA0C05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r w:rsidRPr="00B63DB7">
        <w:rPr>
          <w:rFonts w:cs="Times New Roman"/>
          <w:szCs w:val="24"/>
          <w:lang w:val="en-US"/>
        </w:rPr>
        <w:t>FileBox.ItemsSource</w:t>
      </w:r>
      <w:proofErr w:type="spellEnd"/>
      <w:r w:rsidRPr="00B63DB7">
        <w:rPr>
          <w:rFonts w:cs="Times New Roman"/>
          <w:szCs w:val="24"/>
          <w:lang w:val="en-US"/>
        </w:rPr>
        <w:t xml:space="preserve"> =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files.Select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 xml:space="preserve">(f =&gt; new </w:t>
      </w:r>
      <w:proofErr w:type="spellStart"/>
      <w:r w:rsidRPr="00B63DB7">
        <w:rPr>
          <w:rFonts w:cs="Times New Roman"/>
          <w:szCs w:val="24"/>
          <w:lang w:val="en-US"/>
        </w:rPr>
        <w:t>FileInfo</w:t>
      </w:r>
      <w:proofErr w:type="spellEnd"/>
      <w:r w:rsidRPr="00B63DB7">
        <w:rPr>
          <w:rFonts w:cs="Times New Roman"/>
          <w:szCs w:val="24"/>
          <w:lang w:val="en-US"/>
        </w:rPr>
        <w:t>(f).Name).</w:t>
      </w:r>
      <w:proofErr w:type="spellStart"/>
      <w:r w:rsidRPr="00B63DB7">
        <w:rPr>
          <w:rFonts w:cs="Times New Roman"/>
          <w:szCs w:val="24"/>
          <w:lang w:val="en-US"/>
        </w:rPr>
        <w:t>ToList</w:t>
      </w:r>
      <w:proofErr w:type="spellEnd"/>
      <w:r w:rsidRPr="00B63DB7">
        <w:rPr>
          <w:rFonts w:cs="Times New Roman"/>
          <w:szCs w:val="24"/>
          <w:lang w:val="en-US"/>
        </w:rPr>
        <w:t>();</w:t>
      </w:r>
    </w:p>
    <w:p w14:paraId="01ABEBB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r w:rsidRPr="00B63DB7">
        <w:rPr>
          <w:rFonts w:cs="Times New Roman"/>
          <w:szCs w:val="24"/>
        </w:rPr>
        <w:t>}</w:t>
      </w:r>
    </w:p>
    <w:p w14:paraId="3B7DB0E7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</w:rPr>
        <w:t xml:space="preserve">     </w:t>
      </w:r>
      <w:r w:rsidRPr="00B63DB7">
        <w:rPr>
          <w:rFonts w:cs="Times New Roman"/>
          <w:szCs w:val="24"/>
          <w:lang w:val="en-US"/>
        </w:rPr>
        <w:t>}</w:t>
      </w:r>
    </w:p>
    <w:p w14:paraId="5FF87253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5946B3EA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private void </w:t>
      </w:r>
      <w:proofErr w:type="spellStart"/>
      <w:r w:rsidRPr="00B63DB7">
        <w:rPr>
          <w:rFonts w:cs="Times New Roman"/>
          <w:szCs w:val="24"/>
          <w:lang w:val="en-US"/>
        </w:rPr>
        <w:t>ApplyFilterBtn_</w:t>
      </w:r>
      <w:proofErr w:type="gramStart"/>
      <w:r w:rsidRPr="00B63DB7">
        <w:rPr>
          <w:rFonts w:cs="Times New Roman"/>
          <w:szCs w:val="24"/>
          <w:lang w:val="en-US"/>
        </w:rPr>
        <w:t>Click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 xml:space="preserve">object sender, </w:t>
      </w:r>
      <w:proofErr w:type="spellStart"/>
      <w:r w:rsidRPr="00B63DB7">
        <w:rPr>
          <w:rFonts w:cs="Times New Roman"/>
          <w:szCs w:val="24"/>
          <w:lang w:val="en-US"/>
        </w:rPr>
        <w:t>RoutedEventArgs</w:t>
      </w:r>
      <w:proofErr w:type="spellEnd"/>
      <w:r w:rsidRPr="00B63DB7">
        <w:rPr>
          <w:rFonts w:cs="Times New Roman"/>
          <w:szCs w:val="24"/>
          <w:lang w:val="en-US"/>
        </w:rPr>
        <w:t xml:space="preserve"> e)</w:t>
      </w:r>
    </w:p>
    <w:p w14:paraId="08710914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{</w:t>
      </w:r>
    </w:p>
    <w:p w14:paraId="7375FB6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gramStart"/>
      <w:r w:rsidRPr="00B63DB7">
        <w:rPr>
          <w:rFonts w:cs="Times New Roman"/>
          <w:szCs w:val="24"/>
          <w:lang w:val="en-US"/>
        </w:rPr>
        <w:t>if(</w:t>
      </w:r>
      <w:proofErr w:type="spellStart"/>
      <w:proofErr w:type="gramEnd"/>
      <w:r w:rsidRPr="00B63DB7">
        <w:rPr>
          <w:rFonts w:cs="Times New Roman"/>
          <w:szCs w:val="24"/>
          <w:lang w:val="en-US"/>
        </w:rPr>
        <w:t>FilterComboBox.SelectedItem</w:t>
      </w:r>
      <w:proofErr w:type="spellEnd"/>
      <w:r w:rsidRPr="00B63DB7">
        <w:rPr>
          <w:rFonts w:cs="Times New Roman"/>
          <w:szCs w:val="24"/>
          <w:lang w:val="en-US"/>
        </w:rPr>
        <w:t xml:space="preserve"> != null)</w:t>
      </w:r>
    </w:p>
    <w:p w14:paraId="103ADF5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3D979BC5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var item =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FilterComboBox.SelectedItem.ToString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();</w:t>
      </w:r>
    </w:p>
    <w:p w14:paraId="7C3FBC1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var </w:t>
      </w:r>
      <w:proofErr w:type="spellStart"/>
      <w:r w:rsidRPr="00B63DB7">
        <w:rPr>
          <w:rFonts w:cs="Times New Roman"/>
          <w:szCs w:val="24"/>
          <w:lang w:val="en-US"/>
        </w:rPr>
        <w:t>teachId</w:t>
      </w:r>
      <w:proofErr w:type="spellEnd"/>
      <w:r w:rsidRPr="00B63DB7">
        <w:rPr>
          <w:rFonts w:cs="Times New Roman"/>
          <w:szCs w:val="24"/>
          <w:lang w:val="en-US"/>
        </w:rPr>
        <w:t xml:space="preserve"> = KBPClassBetaEntities1.GetContext(</w:t>
      </w:r>
      <w:proofErr w:type="gramStart"/>
      <w:r w:rsidRPr="00B63DB7">
        <w:rPr>
          <w:rFonts w:cs="Times New Roman"/>
          <w:szCs w:val="24"/>
          <w:lang w:val="en-US"/>
        </w:rPr>
        <w:t>).</w:t>
      </w:r>
      <w:proofErr w:type="spellStart"/>
      <w:r w:rsidRPr="00B63DB7">
        <w:rPr>
          <w:rFonts w:cs="Times New Roman"/>
          <w:szCs w:val="24"/>
          <w:lang w:val="en-US"/>
        </w:rPr>
        <w:t>Teachers.FirstOrDefault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 xml:space="preserve">(t =&gt; </w:t>
      </w:r>
      <w:proofErr w:type="spellStart"/>
      <w:r w:rsidRPr="00B63DB7">
        <w:rPr>
          <w:rFonts w:cs="Times New Roman"/>
          <w:szCs w:val="24"/>
          <w:lang w:val="en-US"/>
        </w:rPr>
        <w:t>t.Name</w:t>
      </w:r>
      <w:proofErr w:type="spellEnd"/>
      <w:r w:rsidRPr="00B63DB7">
        <w:rPr>
          <w:rFonts w:cs="Times New Roman"/>
          <w:szCs w:val="24"/>
          <w:lang w:val="en-US"/>
        </w:rPr>
        <w:t xml:space="preserve"> == item).</w:t>
      </w:r>
      <w:proofErr w:type="spellStart"/>
      <w:r w:rsidRPr="00B63DB7">
        <w:rPr>
          <w:rFonts w:cs="Times New Roman"/>
          <w:szCs w:val="24"/>
          <w:lang w:val="en-US"/>
        </w:rPr>
        <w:t>IDTeacher</w:t>
      </w:r>
      <w:proofErr w:type="spellEnd"/>
      <w:r w:rsidRPr="00B63DB7">
        <w:rPr>
          <w:rFonts w:cs="Times New Roman"/>
          <w:szCs w:val="24"/>
          <w:lang w:val="en-US"/>
        </w:rPr>
        <w:t>;</w:t>
      </w:r>
    </w:p>
    <w:p w14:paraId="3420A5CA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var </w:t>
      </w:r>
      <w:proofErr w:type="gramStart"/>
      <w:r w:rsidRPr="00B63DB7">
        <w:rPr>
          <w:rFonts w:cs="Times New Roman"/>
          <w:szCs w:val="24"/>
          <w:lang w:val="en-US"/>
        </w:rPr>
        <w:t>list  =</w:t>
      </w:r>
      <w:proofErr w:type="gramEnd"/>
      <w:r w:rsidRPr="00B63DB7">
        <w:rPr>
          <w:rFonts w:cs="Times New Roman"/>
          <w:szCs w:val="24"/>
          <w:lang w:val="en-US"/>
        </w:rPr>
        <w:t xml:space="preserve"> new List&lt;</w:t>
      </w:r>
      <w:proofErr w:type="spellStart"/>
      <w:r w:rsidRPr="00B63DB7">
        <w:rPr>
          <w:rFonts w:cs="Times New Roman"/>
          <w:szCs w:val="24"/>
          <w:lang w:val="en-US"/>
        </w:rPr>
        <w:t>SubjectToTeacher</w:t>
      </w:r>
      <w:proofErr w:type="spellEnd"/>
      <w:r w:rsidRPr="00B63DB7">
        <w:rPr>
          <w:rFonts w:cs="Times New Roman"/>
          <w:szCs w:val="24"/>
          <w:lang w:val="en-US"/>
        </w:rPr>
        <w:t>&gt;();</w:t>
      </w:r>
    </w:p>
    <w:p w14:paraId="6384F698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gramStart"/>
      <w:r w:rsidRPr="00B63DB7">
        <w:rPr>
          <w:rFonts w:cs="Times New Roman"/>
          <w:szCs w:val="24"/>
          <w:lang w:val="en-US"/>
        </w:rPr>
        <w:t>foreach(</w:t>
      </w:r>
      <w:proofErr w:type="gramEnd"/>
      <w:r w:rsidRPr="00B63DB7">
        <w:rPr>
          <w:rFonts w:cs="Times New Roman"/>
          <w:szCs w:val="24"/>
          <w:lang w:val="en-US"/>
        </w:rPr>
        <w:t xml:space="preserve">var </w:t>
      </w:r>
      <w:proofErr w:type="spellStart"/>
      <w:r w:rsidRPr="00B63DB7">
        <w:rPr>
          <w:rFonts w:cs="Times New Roman"/>
          <w:szCs w:val="24"/>
          <w:lang w:val="en-US"/>
        </w:rPr>
        <w:t>i</w:t>
      </w:r>
      <w:proofErr w:type="spellEnd"/>
      <w:r w:rsidRPr="00B63DB7">
        <w:rPr>
          <w:rFonts w:cs="Times New Roman"/>
          <w:szCs w:val="24"/>
          <w:lang w:val="en-US"/>
        </w:rPr>
        <w:t xml:space="preserve"> in KBPClassBetaEntities1.GetContext().</w:t>
      </w:r>
      <w:proofErr w:type="spellStart"/>
      <w:r w:rsidRPr="00B63DB7">
        <w:rPr>
          <w:rFonts w:cs="Times New Roman"/>
          <w:szCs w:val="24"/>
          <w:lang w:val="en-US"/>
        </w:rPr>
        <w:t>Disciplines.Where</w:t>
      </w:r>
      <w:proofErr w:type="spellEnd"/>
      <w:r w:rsidRPr="00B63DB7">
        <w:rPr>
          <w:rFonts w:cs="Times New Roman"/>
          <w:szCs w:val="24"/>
          <w:lang w:val="en-US"/>
        </w:rPr>
        <w:t xml:space="preserve">(d =&gt; </w:t>
      </w:r>
      <w:proofErr w:type="spellStart"/>
      <w:r w:rsidRPr="00B63DB7">
        <w:rPr>
          <w:rFonts w:cs="Times New Roman"/>
          <w:szCs w:val="24"/>
          <w:lang w:val="en-US"/>
        </w:rPr>
        <w:t>d.IDTeacher</w:t>
      </w:r>
      <w:proofErr w:type="spellEnd"/>
      <w:r w:rsidRPr="00B63DB7">
        <w:rPr>
          <w:rFonts w:cs="Times New Roman"/>
          <w:szCs w:val="24"/>
          <w:lang w:val="en-US"/>
        </w:rPr>
        <w:t xml:space="preserve"> == </w:t>
      </w:r>
      <w:proofErr w:type="spellStart"/>
      <w:r w:rsidRPr="00B63DB7">
        <w:rPr>
          <w:rFonts w:cs="Times New Roman"/>
          <w:szCs w:val="24"/>
          <w:lang w:val="en-US"/>
        </w:rPr>
        <w:t>teachId</w:t>
      </w:r>
      <w:proofErr w:type="spellEnd"/>
      <w:r w:rsidRPr="00B63DB7">
        <w:rPr>
          <w:rFonts w:cs="Times New Roman"/>
          <w:szCs w:val="24"/>
          <w:lang w:val="en-US"/>
        </w:rPr>
        <w:t>).</w:t>
      </w:r>
      <w:proofErr w:type="spellStart"/>
      <w:r w:rsidRPr="00B63DB7">
        <w:rPr>
          <w:rFonts w:cs="Times New Roman"/>
          <w:szCs w:val="24"/>
          <w:lang w:val="en-US"/>
        </w:rPr>
        <w:t>ToList</w:t>
      </w:r>
      <w:proofErr w:type="spellEnd"/>
      <w:r w:rsidRPr="00B63DB7">
        <w:rPr>
          <w:rFonts w:cs="Times New Roman"/>
          <w:szCs w:val="24"/>
          <w:lang w:val="en-US"/>
        </w:rPr>
        <w:t>())</w:t>
      </w:r>
    </w:p>
    <w:p w14:paraId="7EF5189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{</w:t>
      </w:r>
    </w:p>
    <w:p w14:paraId="1BBDE80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list.Add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 xml:space="preserve">(new </w:t>
      </w:r>
      <w:proofErr w:type="spellStart"/>
      <w:r w:rsidRPr="00B63DB7">
        <w:rPr>
          <w:rFonts w:cs="Times New Roman"/>
          <w:szCs w:val="24"/>
          <w:lang w:val="en-US"/>
        </w:rPr>
        <w:t>SubjectToTeacher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spellStart"/>
      <w:r w:rsidRPr="00B63DB7">
        <w:rPr>
          <w:rFonts w:cs="Times New Roman"/>
          <w:szCs w:val="24"/>
          <w:lang w:val="en-US"/>
        </w:rPr>
        <w:t>i</w:t>
      </w:r>
      <w:proofErr w:type="spellEnd"/>
      <w:r w:rsidRPr="00B63DB7">
        <w:rPr>
          <w:rFonts w:cs="Times New Roman"/>
          <w:szCs w:val="24"/>
          <w:lang w:val="en-US"/>
        </w:rPr>
        <w:t>));</w:t>
      </w:r>
    </w:p>
    <w:p w14:paraId="5F7AEF7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}</w:t>
      </w:r>
    </w:p>
    <w:p w14:paraId="0A40A3E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</w:p>
    <w:p w14:paraId="6CDCDDA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r w:rsidRPr="00B63DB7">
        <w:rPr>
          <w:rFonts w:cs="Times New Roman"/>
          <w:szCs w:val="24"/>
          <w:lang w:val="en-US"/>
        </w:rPr>
        <w:t>TeacherGrid.ItemsSource</w:t>
      </w:r>
      <w:proofErr w:type="spellEnd"/>
      <w:r w:rsidRPr="00B63DB7">
        <w:rPr>
          <w:rFonts w:cs="Times New Roman"/>
          <w:szCs w:val="24"/>
          <w:lang w:val="en-US"/>
        </w:rPr>
        <w:t xml:space="preserve"> = list;</w:t>
      </w:r>
    </w:p>
    <w:p w14:paraId="7030893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110BECC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}</w:t>
      </w:r>
    </w:p>
    <w:p w14:paraId="1186546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69608DF1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private void </w:t>
      </w:r>
      <w:proofErr w:type="spellStart"/>
      <w:r w:rsidRPr="00B63DB7">
        <w:rPr>
          <w:rFonts w:cs="Times New Roman"/>
          <w:szCs w:val="24"/>
          <w:lang w:val="en-US"/>
        </w:rPr>
        <w:t>ClearFiltersBtn_</w:t>
      </w:r>
      <w:proofErr w:type="gramStart"/>
      <w:r w:rsidRPr="00B63DB7">
        <w:rPr>
          <w:rFonts w:cs="Times New Roman"/>
          <w:szCs w:val="24"/>
          <w:lang w:val="en-US"/>
        </w:rPr>
        <w:t>Click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gramEnd"/>
      <w:r w:rsidRPr="00B63DB7">
        <w:rPr>
          <w:rFonts w:cs="Times New Roman"/>
          <w:szCs w:val="24"/>
          <w:lang w:val="en-US"/>
        </w:rPr>
        <w:t xml:space="preserve">object sender, </w:t>
      </w:r>
      <w:proofErr w:type="spellStart"/>
      <w:r w:rsidRPr="00B63DB7">
        <w:rPr>
          <w:rFonts w:cs="Times New Roman"/>
          <w:szCs w:val="24"/>
          <w:lang w:val="en-US"/>
        </w:rPr>
        <w:t>RoutedEventArgs</w:t>
      </w:r>
      <w:proofErr w:type="spellEnd"/>
      <w:r w:rsidRPr="00B63DB7">
        <w:rPr>
          <w:rFonts w:cs="Times New Roman"/>
          <w:szCs w:val="24"/>
          <w:lang w:val="en-US"/>
        </w:rPr>
        <w:t xml:space="preserve"> e)</w:t>
      </w:r>
    </w:p>
    <w:p w14:paraId="38323BEE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{</w:t>
      </w:r>
    </w:p>
    <w:p w14:paraId="7A31EA15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var list = new List&lt;</w:t>
      </w:r>
      <w:proofErr w:type="spellStart"/>
      <w:r w:rsidRPr="00B63DB7">
        <w:rPr>
          <w:rFonts w:cs="Times New Roman"/>
          <w:szCs w:val="24"/>
          <w:lang w:val="en-US"/>
        </w:rPr>
        <w:t>SubjectToTeacher</w:t>
      </w:r>
      <w:proofErr w:type="spellEnd"/>
      <w:proofErr w:type="gramStart"/>
      <w:r w:rsidRPr="00B63DB7">
        <w:rPr>
          <w:rFonts w:cs="Times New Roman"/>
          <w:szCs w:val="24"/>
          <w:lang w:val="en-US"/>
        </w:rPr>
        <w:t>&gt;(</w:t>
      </w:r>
      <w:proofErr w:type="gramEnd"/>
      <w:r w:rsidRPr="00B63DB7">
        <w:rPr>
          <w:rFonts w:cs="Times New Roman"/>
          <w:szCs w:val="24"/>
          <w:lang w:val="en-US"/>
        </w:rPr>
        <w:t>);</w:t>
      </w:r>
    </w:p>
    <w:p w14:paraId="67EE128D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foreach (var </w:t>
      </w:r>
      <w:proofErr w:type="spellStart"/>
      <w:r w:rsidRPr="00B63DB7">
        <w:rPr>
          <w:rFonts w:cs="Times New Roman"/>
          <w:szCs w:val="24"/>
          <w:lang w:val="en-US"/>
        </w:rPr>
        <w:t>i</w:t>
      </w:r>
      <w:proofErr w:type="spellEnd"/>
      <w:r w:rsidRPr="00B63DB7">
        <w:rPr>
          <w:rFonts w:cs="Times New Roman"/>
          <w:szCs w:val="24"/>
          <w:lang w:val="en-US"/>
        </w:rPr>
        <w:t xml:space="preserve"> in KBPClassBetaEntities1.GetContext(</w:t>
      </w:r>
      <w:proofErr w:type="gramStart"/>
      <w:r w:rsidRPr="00B63DB7">
        <w:rPr>
          <w:rFonts w:cs="Times New Roman"/>
          <w:szCs w:val="24"/>
          <w:lang w:val="en-US"/>
        </w:rPr>
        <w:t>).</w:t>
      </w:r>
      <w:proofErr w:type="spellStart"/>
      <w:r w:rsidRPr="00B63DB7">
        <w:rPr>
          <w:rFonts w:cs="Times New Roman"/>
          <w:szCs w:val="24"/>
          <w:lang w:val="en-US"/>
        </w:rPr>
        <w:t>Disciplines.ToList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>())</w:t>
      </w:r>
    </w:p>
    <w:p w14:paraId="334A8CDB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{</w:t>
      </w:r>
    </w:p>
    <w:p w14:paraId="4E0A7B09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Cs w:val="24"/>
          <w:lang w:val="en-US"/>
        </w:rPr>
        <w:t>list.Add</w:t>
      </w:r>
      <w:proofErr w:type="spellEnd"/>
      <w:proofErr w:type="gramEnd"/>
      <w:r w:rsidRPr="00B63DB7">
        <w:rPr>
          <w:rFonts w:cs="Times New Roman"/>
          <w:szCs w:val="24"/>
          <w:lang w:val="en-US"/>
        </w:rPr>
        <w:t xml:space="preserve">(new </w:t>
      </w:r>
      <w:proofErr w:type="spellStart"/>
      <w:r w:rsidRPr="00B63DB7">
        <w:rPr>
          <w:rFonts w:cs="Times New Roman"/>
          <w:szCs w:val="24"/>
          <w:lang w:val="en-US"/>
        </w:rPr>
        <w:t>SubjectToTeacher</w:t>
      </w:r>
      <w:proofErr w:type="spellEnd"/>
      <w:r w:rsidRPr="00B63DB7">
        <w:rPr>
          <w:rFonts w:cs="Times New Roman"/>
          <w:szCs w:val="24"/>
          <w:lang w:val="en-US"/>
        </w:rPr>
        <w:t>(</w:t>
      </w:r>
      <w:proofErr w:type="spellStart"/>
      <w:r w:rsidRPr="00B63DB7">
        <w:rPr>
          <w:rFonts w:cs="Times New Roman"/>
          <w:szCs w:val="24"/>
          <w:lang w:val="en-US"/>
        </w:rPr>
        <w:t>i</w:t>
      </w:r>
      <w:proofErr w:type="spellEnd"/>
      <w:r w:rsidRPr="00B63DB7">
        <w:rPr>
          <w:rFonts w:cs="Times New Roman"/>
          <w:szCs w:val="24"/>
          <w:lang w:val="en-US"/>
        </w:rPr>
        <w:t>));</w:t>
      </w:r>
    </w:p>
    <w:p w14:paraId="031EDB12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}</w:t>
      </w:r>
    </w:p>
    <w:p w14:paraId="51C6EA00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</w:p>
    <w:p w14:paraId="570BDF23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    </w:t>
      </w:r>
      <w:proofErr w:type="spellStart"/>
      <w:r w:rsidRPr="00B63DB7">
        <w:rPr>
          <w:rFonts w:cs="Times New Roman"/>
          <w:szCs w:val="24"/>
          <w:lang w:val="en-US"/>
        </w:rPr>
        <w:t>TeacherGrid.ItemsSource</w:t>
      </w:r>
      <w:proofErr w:type="spellEnd"/>
      <w:r w:rsidRPr="00B63DB7">
        <w:rPr>
          <w:rFonts w:cs="Times New Roman"/>
          <w:szCs w:val="24"/>
          <w:lang w:val="en-US"/>
        </w:rPr>
        <w:t xml:space="preserve"> = list;</w:t>
      </w:r>
    </w:p>
    <w:p w14:paraId="7D7C2A16" w14:textId="7777777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    }</w:t>
      </w:r>
    </w:p>
    <w:p w14:paraId="6FA194BE" w14:textId="62EC4427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 xml:space="preserve"> }</w:t>
      </w:r>
    </w:p>
    <w:p w14:paraId="36A585F4" w14:textId="14918F0F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>//</w:t>
      </w:r>
      <w:r w:rsidRPr="00B63DB7">
        <w:rPr>
          <w:rFonts w:cs="Times New Roman"/>
          <w:szCs w:val="24"/>
        </w:rPr>
        <w:t>Код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файла</w:t>
      </w:r>
      <w:r w:rsidRPr="00B63DB7">
        <w:rPr>
          <w:rFonts w:cs="Times New Roman"/>
          <w:szCs w:val="24"/>
          <w:lang w:val="en-US"/>
        </w:rPr>
        <w:t xml:space="preserve"> </w:t>
      </w:r>
      <w:proofErr w:type="spellStart"/>
      <w:r w:rsidRPr="00B63DB7">
        <w:rPr>
          <w:rFonts w:cs="Times New Roman"/>
          <w:szCs w:val="24"/>
          <w:highlight w:val="white"/>
          <w:lang w:val="en-US"/>
        </w:rPr>
        <w:t>AddSubjectPage</w:t>
      </w:r>
      <w:r w:rsidRPr="00B63DB7">
        <w:rPr>
          <w:rFonts w:cs="Times New Roman"/>
          <w:szCs w:val="24"/>
          <w:lang w:val="en-US"/>
        </w:rPr>
        <w:t>.cs</w:t>
      </w:r>
      <w:proofErr w:type="spellEnd"/>
    </w:p>
    <w:p w14:paraId="33D26229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public partial class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AddSubjectPage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: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Window</w:t>
      </w:r>
    </w:p>
    <w:p w14:paraId="290C8182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{</w:t>
      </w:r>
    </w:p>
    <w:p w14:paraId="5FD11E0F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public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AddSubjectPage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747B0A60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{</w:t>
      </w:r>
    </w:p>
    <w:p w14:paraId="2F49F86A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InitializeComponent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43CBD7F2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List&lt;String&gt; teacher = new List&lt;String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&gt;(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7E2825CB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teacher =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Teachers.Select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(n =&gt;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n.Name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ToList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653ED681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Teacher.ItemsSource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teacher;</w:t>
      </w:r>
    </w:p>
    <w:p w14:paraId="36B7F326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}</w:t>
      </w:r>
    </w:p>
    <w:p w14:paraId="49F7BBF1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3FF1DCCD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private void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Button_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Click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RoutedEventArgs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e)</w:t>
      </w:r>
    </w:p>
    <w:p w14:paraId="3CB06C8E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{</w:t>
      </w:r>
    </w:p>
    <w:p w14:paraId="57415362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lastRenderedPageBreak/>
        <w:t xml:space="preserve">         Disciplines subject = new 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Disciplines(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0028C19A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if(</w:t>
      </w:r>
      <w:proofErr w:type="spellStart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Subject.Text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== "")</w:t>
      </w:r>
    </w:p>
    <w:p w14:paraId="3697F31C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r w:rsidRPr="00B63DB7">
        <w:rPr>
          <w:rFonts w:cs="Times New Roman"/>
          <w:sz w:val="24"/>
          <w:szCs w:val="24"/>
          <w:highlight w:val="white"/>
        </w:rPr>
        <w:t>{</w:t>
      </w:r>
    </w:p>
    <w:p w14:paraId="7E563B8E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     </w:t>
      </w:r>
      <w:proofErr w:type="spellStart"/>
      <w:r w:rsidRPr="00B63DB7">
        <w:rPr>
          <w:rFonts w:cs="Times New Roman"/>
          <w:sz w:val="24"/>
          <w:szCs w:val="24"/>
          <w:highlight w:val="white"/>
        </w:rPr>
        <w:t>MessageBox.Show</w:t>
      </w:r>
      <w:proofErr w:type="spellEnd"/>
      <w:r w:rsidRPr="00B63DB7">
        <w:rPr>
          <w:rFonts w:cs="Times New Roman"/>
          <w:sz w:val="24"/>
          <w:szCs w:val="24"/>
          <w:highlight w:val="white"/>
        </w:rPr>
        <w:t>("Введите название предмета");</w:t>
      </w:r>
    </w:p>
    <w:p w14:paraId="4D37C2A0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 </w:t>
      </w:r>
      <w:r w:rsidRPr="00B63DB7">
        <w:rPr>
          <w:rFonts w:cs="Times New Roman"/>
          <w:sz w:val="24"/>
          <w:szCs w:val="24"/>
          <w:highlight w:val="white"/>
          <w:lang w:val="en-US"/>
        </w:rPr>
        <w:t>}</w:t>
      </w:r>
    </w:p>
    <w:p w14:paraId="6F3260B2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else 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if(</w:t>
      </w:r>
      <w:proofErr w:type="spellStart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int.TryParse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, out int p))</w:t>
      </w:r>
    </w:p>
    <w:p w14:paraId="7AB46E11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r w:rsidRPr="00B63DB7">
        <w:rPr>
          <w:rFonts w:cs="Times New Roman"/>
          <w:sz w:val="24"/>
          <w:szCs w:val="24"/>
          <w:highlight w:val="white"/>
        </w:rPr>
        <w:t>{</w:t>
      </w:r>
    </w:p>
    <w:p w14:paraId="76EF8778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     </w:t>
      </w:r>
      <w:proofErr w:type="spellStart"/>
      <w:r w:rsidRPr="00B63DB7">
        <w:rPr>
          <w:rFonts w:cs="Times New Roman"/>
          <w:sz w:val="24"/>
          <w:szCs w:val="24"/>
          <w:highlight w:val="white"/>
        </w:rPr>
        <w:t>MessageBox.Show</w:t>
      </w:r>
      <w:proofErr w:type="spellEnd"/>
      <w:r w:rsidRPr="00B63DB7">
        <w:rPr>
          <w:rFonts w:cs="Times New Roman"/>
          <w:sz w:val="24"/>
          <w:szCs w:val="24"/>
          <w:highlight w:val="white"/>
        </w:rPr>
        <w:t>("Поле не должно содержать цифры");</w:t>
      </w:r>
    </w:p>
    <w:p w14:paraId="5E2D0C30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 </w:t>
      </w:r>
      <w:r w:rsidRPr="00B63DB7">
        <w:rPr>
          <w:rFonts w:cs="Times New Roman"/>
          <w:sz w:val="24"/>
          <w:szCs w:val="24"/>
          <w:highlight w:val="white"/>
          <w:lang w:val="en-US"/>
        </w:rPr>
        <w:t>}</w:t>
      </w:r>
    </w:p>
    <w:p w14:paraId="0139888D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else if 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(!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int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.TryParse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Hour.Text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, out int t))</w:t>
      </w:r>
    </w:p>
    <w:p w14:paraId="1738270C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r w:rsidRPr="00B63DB7">
        <w:rPr>
          <w:rFonts w:cs="Times New Roman"/>
          <w:sz w:val="24"/>
          <w:szCs w:val="24"/>
          <w:highlight w:val="white"/>
        </w:rPr>
        <w:t>{</w:t>
      </w:r>
    </w:p>
    <w:p w14:paraId="603EB613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     </w:t>
      </w:r>
      <w:proofErr w:type="spellStart"/>
      <w:r w:rsidRPr="00B63DB7">
        <w:rPr>
          <w:rFonts w:cs="Times New Roman"/>
          <w:sz w:val="24"/>
          <w:szCs w:val="24"/>
          <w:highlight w:val="white"/>
        </w:rPr>
        <w:t>MessageBox.Show</w:t>
      </w:r>
      <w:proofErr w:type="spellEnd"/>
      <w:r w:rsidRPr="00B63DB7">
        <w:rPr>
          <w:rFonts w:cs="Times New Roman"/>
          <w:sz w:val="24"/>
          <w:szCs w:val="24"/>
          <w:highlight w:val="white"/>
        </w:rPr>
        <w:t>("Введите корректное кол-во часов");</w:t>
      </w:r>
    </w:p>
    <w:p w14:paraId="60DBDD84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 </w:t>
      </w:r>
      <w:r w:rsidRPr="00B63DB7">
        <w:rPr>
          <w:rFonts w:cs="Times New Roman"/>
          <w:sz w:val="24"/>
          <w:szCs w:val="24"/>
          <w:highlight w:val="white"/>
          <w:lang w:val="en-US"/>
        </w:rPr>
        <w:t>}</w:t>
      </w:r>
    </w:p>
    <w:p w14:paraId="6DCDF49B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else 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if(</w:t>
      </w:r>
      <w:proofErr w:type="spellStart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Teacher.SelectedItem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== null)</w:t>
      </w:r>
    </w:p>
    <w:p w14:paraId="112DCE7B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r w:rsidRPr="00B63DB7">
        <w:rPr>
          <w:rFonts w:cs="Times New Roman"/>
          <w:sz w:val="24"/>
          <w:szCs w:val="24"/>
          <w:highlight w:val="white"/>
        </w:rPr>
        <w:t>{</w:t>
      </w:r>
    </w:p>
    <w:p w14:paraId="2556F504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     </w:t>
      </w:r>
      <w:proofErr w:type="spellStart"/>
      <w:r w:rsidRPr="00B63DB7">
        <w:rPr>
          <w:rFonts w:cs="Times New Roman"/>
          <w:sz w:val="24"/>
          <w:szCs w:val="24"/>
          <w:highlight w:val="white"/>
        </w:rPr>
        <w:t>MessageBox.Show</w:t>
      </w:r>
      <w:proofErr w:type="spellEnd"/>
      <w:r w:rsidRPr="00B63DB7">
        <w:rPr>
          <w:rFonts w:cs="Times New Roman"/>
          <w:sz w:val="24"/>
          <w:szCs w:val="24"/>
          <w:highlight w:val="white"/>
        </w:rPr>
        <w:t>("Заполните поле учителя");</w:t>
      </w:r>
    </w:p>
    <w:p w14:paraId="14025400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 </w:t>
      </w:r>
      <w:r w:rsidRPr="00B63DB7">
        <w:rPr>
          <w:rFonts w:cs="Times New Roman"/>
          <w:sz w:val="24"/>
          <w:szCs w:val="24"/>
          <w:highlight w:val="white"/>
          <w:lang w:val="en-US"/>
        </w:rPr>
        <w:t>}</w:t>
      </w:r>
    </w:p>
    <w:p w14:paraId="385D4AA8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else</w:t>
      </w:r>
    </w:p>
    <w:p w14:paraId="6E05F3E2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{</w:t>
      </w:r>
    </w:p>
    <w:p w14:paraId="756A11AB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string teach =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Teacher.SelectedItem.ToString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0134D4F8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string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subjName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62DAEDB5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int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countHour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Convert.ToInt32(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Hour.Text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03DE1AC4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Disciplines discipline = new 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Disciplines(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7AB58041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discipline.Name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subjName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20064084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discipline.IDTeacher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KBPClassBetaEntities1.GetContext().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Teachers.FirstOrDefault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(m =&gt;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m.Name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== teach).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IDTeacher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2AE5C805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discipline.Hours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countHour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4C3726E8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Disciplines.Add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(discipline);</w:t>
      </w:r>
    </w:p>
    <w:p w14:paraId="7ADC69DF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SaveChanges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74D676CF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this.DialogResult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true;</w:t>
      </w:r>
    </w:p>
    <w:p w14:paraId="6298EB7E" w14:textId="77777777" w:rsidR="003A2A03" w:rsidRPr="009909E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</w:t>
      </w:r>
      <w:proofErr w:type="spellStart"/>
      <w:proofErr w:type="gramStart"/>
      <w:r w:rsidRPr="009909E7">
        <w:rPr>
          <w:rFonts w:cs="Times New Roman"/>
          <w:sz w:val="24"/>
          <w:szCs w:val="24"/>
          <w:highlight w:val="white"/>
          <w:lang w:val="en-US"/>
        </w:rPr>
        <w:t>this.Close</w:t>
      </w:r>
      <w:proofErr w:type="spellEnd"/>
      <w:proofErr w:type="gramEnd"/>
      <w:r w:rsidRPr="009909E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1F8F2A33" w14:textId="77777777" w:rsidR="003A2A03" w:rsidRPr="009909E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9909E7">
        <w:rPr>
          <w:rFonts w:cs="Times New Roman"/>
          <w:sz w:val="24"/>
          <w:szCs w:val="24"/>
          <w:highlight w:val="white"/>
          <w:lang w:val="en-US"/>
        </w:rPr>
        <w:t xml:space="preserve">         }</w:t>
      </w:r>
    </w:p>
    <w:p w14:paraId="5252AFCE" w14:textId="77777777" w:rsidR="003A2A03" w:rsidRPr="009909E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9909E7">
        <w:rPr>
          <w:rFonts w:cs="Times New Roman"/>
          <w:sz w:val="24"/>
          <w:szCs w:val="24"/>
          <w:highlight w:val="white"/>
          <w:lang w:val="en-US"/>
        </w:rPr>
        <w:t xml:space="preserve">     }</w:t>
      </w:r>
    </w:p>
    <w:p w14:paraId="1CFF7CB6" w14:textId="4996BC9B" w:rsidR="003A2A03" w:rsidRPr="009909E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9909E7">
        <w:rPr>
          <w:rFonts w:cs="Times New Roman"/>
          <w:szCs w:val="24"/>
          <w:highlight w:val="white"/>
          <w:lang w:val="en-US"/>
        </w:rPr>
        <w:t xml:space="preserve"> }</w:t>
      </w:r>
    </w:p>
    <w:p w14:paraId="06FD9206" w14:textId="1789DEB0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>//</w:t>
      </w:r>
      <w:r w:rsidRPr="00B63DB7">
        <w:rPr>
          <w:rFonts w:cs="Times New Roman"/>
          <w:szCs w:val="24"/>
        </w:rPr>
        <w:t>Код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файла</w:t>
      </w:r>
      <w:r w:rsidRPr="00B63DB7">
        <w:rPr>
          <w:rFonts w:cs="Times New Roman"/>
          <w:szCs w:val="24"/>
          <w:lang w:val="en-US"/>
        </w:rPr>
        <w:t xml:space="preserve"> </w:t>
      </w:r>
      <w:proofErr w:type="spellStart"/>
      <w:r w:rsidR="00B63DB7" w:rsidRPr="00B63DB7">
        <w:rPr>
          <w:rFonts w:cs="Times New Roman"/>
          <w:szCs w:val="24"/>
          <w:highlight w:val="white"/>
          <w:lang w:val="en-US"/>
        </w:rPr>
        <w:t>AddTeacherPage</w:t>
      </w:r>
      <w:r w:rsidRPr="00B63DB7">
        <w:rPr>
          <w:rFonts w:cs="Times New Roman"/>
          <w:szCs w:val="24"/>
          <w:lang w:val="en-US"/>
        </w:rPr>
        <w:t>.cs</w:t>
      </w:r>
      <w:proofErr w:type="spellEnd"/>
    </w:p>
    <w:p w14:paraId="03ACB761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public partial class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AddTeacherPage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: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Window</w:t>
      </w:r>
    </w:p>
    <w:p w14:paraId="1403C7C0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>{</w:t>
      </w:r>
    </w:p>
    <w:p w14:paraId="7012DD79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public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AddTeacherPage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1EC76B29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{</w:t>
      </w:r>
    </w:p>
    <w:p w14:paraId="6366D5A4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InitializeComponent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7B1ED4EF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}</w:t>
      </w:r>
    </w:p>
    <w:p w14:paraId="68DBC54A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522C9A73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private void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Button_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Click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RoutedEventArgs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e)</w:t>
      </w:r>
    </w:p>
    <w:p w14:paraId="142DFD34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{</w:t>
      </w:r>
    </w:p>
    <w:p w14:paraId="43577C0C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Teachers teacher = new 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Teachers(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0E3EAF21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bool f = false;</w:t>
      </w:r>
    </w:p>
    <w:p w14:paraId="15D14581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var teachers =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Teachers.ToList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18642867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foreach (var t in teachers)</w:t>
      </w:r>
    </w:p>
    <w:p w14:paraId="556EB648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{</w:t>
      </w:r>
    </w:p>
    <w:p w14:paraId="1353D135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if (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t.Name.Trim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CompareTo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TeacherName.Text.TrimEnd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()) == 0)</w:t>
      </w:r>
    </w:p>
    <w:p w14:paraId="118DAB0F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{</w:t>
      </w:r>
    </w:p>
    <w:p w14:paraId="02E818E6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lastRenderedPageBreak/>
        <w:t xml:space="preserve">                f = true;</w:t>
      </w:r>
    </w:p>
    <w:p w14:paraId="1D0FD6BF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}</w:t>
      </w:r>
    </w:p>
    <w:p w14:paraId="03AE10CB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}</w:t>
      </w:r>
    </w:p>
    <w:p w14:paraId="47C6F717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if (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TeacherName.Text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== "")</w:t>
      </w:r>
    </w:p>
    <w:p w14:paraId="370201CD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r w:rsidRPr="00B63DB7">
        <w:rPr>
          <w:rFonts w:cs="Times New Roman"/>
          <w:sz w:val="24"/>
          <w:szCs w:val="24"/>
          <w:highlight w:val="white"/>
        </w:rPr>
        <w:t>{</w:t>
      </w:r>
    </w:p>
    <w:p w14:paraId="630BE425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    </w:t>
      </w:r>
      <w:proofErr w:type="spellStart"/>
      <w:r w:rsidRPr="00B63DB7">
        <w:rPr>
          <w:rFonts w:cs="Times New Roman"/>
          <w:sz w:val="24"/>
          <w:szCs w:val="24"/>
          <w:highlight w:val="white"/>
        </w:rPr>
        <w:t>MessageBox.Show</w:t>
      </w:r>
      <w:proofErr w:type="spellEnd"/>
      <w:r w:rsidRPr="00B63DB7">
        <w:rPr>
          <w:rFonts w:cs="Times New Roman"/>
          <w:sz w:val="24"/>
          <w:szCs w:val="24"/>
          <w:highlight w:val="white"/>
        </w:rPr>
        <w:t>("Введите имя преподавателя");</w:t>
      </w:r>
    </w:p>
    <w:p w14:paraId="5A3C5501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</w:t>
      </w:r>
      <w:r w:rsidRPr="00B63DB7">
        <w:rPr>
          <w:rFonts w:cs="Times New Roman"/>
          <w:sz w:val="24"/>
          <w:szCs w:val="24"/>
          <w:highlight w:val="white"/>
          <w:lang w:val="en-US"/>
        </w:rPr>
        <w:t>}</w:t>
      </w:r>
    </w:p>
    <w:p w14:paraId="5795E0FA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else if (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int.TryParse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TeacherName.Text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, out int p))</w:t>
      </w:r>
    </w:p>
    <w:p w14:paraId="2BE4B9F4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r w:rsidRPr="00B63DB7">
        <w:rPr>
          <w:rFonts w:cs="Times New Roman"/>
          <w:sz w:val="24"/>
          <w:szCs w:val="24"/>
          <w:highlight w:val="white"/>
        </w:rPr>
        <w:t>{</w:t>
      </w:r>
    </w:p>
    <w:p w14:paraId="00BE8509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    </w:t>
      </w:r>
      <w:proofErr w:type="spellStart"/>
      <w:r w:rsidRPr="00B63DB7">
        <w:rPr>
          <w:rFonts w:cs="Times New Roman"/>
          <w:sz w:val="24"/>
          <w:szCs w:val="24"/>
          <w:highlight w:val="white"/>
        </w:rPr>
        <w:t>MessageBox.Show</w:t>
      </w:r>
      <w:proofErr w:type="spellEnd"/>
      <w:r w:rsidRPr="00B63DB7">
        <w:rPr>
          <w:rFonts w:cs="Times New Roman"/>
          <w:sz w:val="24"/>
          <w:szCs w:val="24"/>
          <w:highlight w:val="white"/>
        </w:rPr>
        <w:t>("Поле не должно содержать цифры");</w:t>
      </w:r>
    </w:p>
    <w:p w14:paraId="28025102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}</w:t>
      </w:r>
    </w:p>
    <w:p w14:paraId="7BEA900B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</w:t>
      </w:r>
      <w:proofErr w:type="spellStart"/>
      <w:r w:rsidRPr="00B63DB7">
        <w:rPr>
          <w:rFonts w:cs="Times New Roman"/>
          <w:sz w:val="24"/>
          <w:szCs w:val="24"/>
          <w:highlight w:val="white"/>
        </w:rPr>
        <w:t>else</w:t>
      </w:r>
      <w:proofErr w:type="spellEnd"/>
      <w:r w:rsidRPr="00B63DB7">
        <w:rPr>
          <w:rFonts w:cs="Times New Roman"/>
          <w:sz w:val="24"/>
          <w:szCs w:val="24"/>
          <w:highlight w:val="white"/>
        </w:rPr>
        <w:t xml:space="preserve"> </w:t>
      </w:r>
      <w:proofErr w:type="spellStart"/>
      <w:r w:rsidRPr="00B63DB7">
        <w:rPr>
          <w:rFonts w:cs="Times New Roman"/>
          <w:sz w:val="24"/>
          <w:szCs w:val="24"/>
          <w:highlight w:val="white"/>
        </w:rPr>
        <w:t>if</w:t>
      </w:r>
      <w:proofErr w:type="spellEnd"/>
      <w:r w:rsidRPr="00B63DB7">
        <w:rPr>
          <w:rFonts w:cs="Times New Roman"/>
          <w:sz w:val="24"/>
          <w:szCs w:val="24"/>
          <w:highlight w:val="white"/>
        </w:rPr>
        <w:t xml:space="preserve"> (f) </w:t>
      </w:r>
    </w:p>
    <w:p w14:paraId="70A4E4ED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{</w:t>
      </w:r>
    </w:p>
    <w:p w14:paraId="00EF4220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    </w:t>
      </w:r>
      <w:proofErr w:type="spellStart"/>
      <w:r w:rsidRPr="00B63DB7">
        <w:rPr>
          <w:rFonts w:cs="Times New Roman"/>
          <w:sz w:val="24"/>
          <w:szCs w:val="24"/>
          <w:highlight w:val="white"/>
        </w:rPr>
        <w:t>MessageBox.Show</w:t>
      </w:r>
      <w:proofErr w:type="spellEnd"/>
      <w:r w:rsidRPr="00B63DB7">
        <w:rPr>
          <w:rFonts w:cs="Times New Roman"/>
          <w:sz w:val="24"/>
          <w:szCs w:val="24"/>
          <w:highlight w:val="white"/>
        </w:rPr>
        <w:t>($"Преподаватель {</w:t>
      </w:r>
      <w:proofErr w:type="spellStart"/>
      <w:r w:rsidRPr="00B63DB7">
        <w:rPr>
          <w:rFonts w:cs="Times New Roman"/>
          <w:sz w:val="24"/>
          <w:szCs w:val="24"/>
          <w:highlight w:val="white"/>
        </w:rPr>
        <w:t>TeacherName.Text</w:t>
      </w:r>
      <w:proofErr w:type="spellEnd"/>
      <w:r w:rsidRPr="00B63DB7">
        <w:rPr>
          <w:rFonts w:cs="Times New Roman"/>
          <w:sz w:val="24"/>
          <w:szCs w:val="24"/>
          <w:highlight w:val="white"/>
        </w:rPr>
        <w:t>} уже добавлен");</w:t>
      </w:r>
    </w:p>
    <w:p w14:paraId="75C879FF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</w:t>
      </w:r>
      <w:r w:rsidRPr="00B63DB7">
        <w:rPr>
          <w:rFonts w:cs="Times New Roman"/>
          <w:sz w:val="24"/>
          <w:szCs w:val="24"/>
          <w:highlight w:val="white"/>
          <w:lang w:val="en-US"/>
        </w:rPr>
        <w:t>}</w:t>
      </w:r>
    </w:p>
    <w:p w14:paraId="26FD2A91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else </w:t>
      </w:r>
    </w:p>
    <w:p w14:paraId="5956D683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{ </w:t>
      </w:r>
    </w:p>
    <w:p w14:paraId="7370579F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teacher.Name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TeacherName.Text.TrimEnd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37DE6E84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Teachers.Add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(teacher);</w:t>
      </w:r>
    </w:p>
    <w:p w14:paraId="6B428C40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SaveChanges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730B6C55" w14:textId="77777777" w:rsidR="003A2A03" w:rsidRPr="00B63DB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this.DialogResult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true;</w:t>
      </w:r>
    </w:p>
    <w:p w14:paraId="1847E71A" w14:textId="77777777" w:rsidR="003A2A03" w:rsidRPr="009909E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9909E7">
        <w:rPr>
          <w:rFonts w:cs="Times New Roman"/>
          <w:sz w:val="24"/>
          <w:szCs w:val="24"/>
          <w:highlight w:val="white"/>
          <w:lang w:val="en-US"/>
        </w:rPr>
        <w:t>this.Close</w:t>
      </w:r>
      <w:proofErr w:type="spellEnd"/>
      <w:proofErr w:type="gramEnd"/>
      <w:r w:rsidRPr="009909E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19798B6B" w14:textId="77777777" w:rsidR="003A2A03" w:rsidRPr="009909E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9909E7">
        <w:rPr>
          <w:rFonts w:cs="Times New Roman"/>
          <w:sz w:val="24"/>
          <w:szCs w:val="24"/>
          <w:highlight w:val="white"/>
          <w:lang w:val="en-US"/>
        </w:rPr>
        <w:t xml:space="preserve">        }</w:t>
      </w:r>
    </w:p>
    <w:p w14:paraId="66E63979" w14:textId="77777777" w:rsidR="003A2A03" w:rsidRPr="009909E7" w:rsidRDefault="003A2A03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9909E7">
        <w:rPr>
          <w:rFonts w:cs="Times New Roman"/>
          <w:sz w:val="24"/>
          <w:szCs w:val="24"/>
          <w:highlight w:val="white"/>
          <w:lang w:val="en-US"/>
        </w:rPr>
        <w:t xml:space="preserve">    }</w:t>
      </w:r>
    </w:p>
    <w:p w14:paraId="36CE623F" w14:textId="04C31FD2" w:rsidR="003A2A03" w:rsidRPr="009909E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9909E7">
        <w:rPr>
          <w:rFonts w:cs="Times New Roman"/>
          <w:szCs w:val="24"/>
          <w:highlight w:val="white"/>
          <w:lang w:val="en-US"/>
        </w:rPr>
        <w:t>}</w:t>
      </w:r>
    </w:p>
    <w:p w14:paraId="75605EDB" w14:textId="28E6B5F6" w:rsidR="003A2A03" w:rsidRPr="00B63DB7" w:rsidRDefault="003A2A03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>//</w:t>
      </w:r>
      <w:r w:rsidRPr="00B63DB7">
        <w:rPr>
          <w:rFonts w:cs="Times New Roman"/>
          <w:szCs w:val="24"/>
        </w:rPr>
        <w:t>Код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файла</w:t>
      </w:r>
      <w:r w:rsidRPr="00B63DB7">
        <w:rPr>
          <w:rFonts w:cs="Times New Roman"/>
          <w:szCs w:val="24"/>
          <w:lang w:val="en-US"/>
        </w:rPr>
        <w:t xml:space="preserve"> </w:t>
      </w:r>
      <w:proofErr w:type="spellStart"/>
      <w:r w:rsidR="00B63DB7" w:rsidRPr="00B63DB7">
        <w:rPr>
          <w:rFonts w:cs="Times New Roman"/>
          <w:szCs w:val="24"/>
          <w:highlight w:val="white"/>
          <w:lang w:val="en-US"/>
        </w:rPr>
        <w:t>EditSubjectPage</w:t>
      </w:r>
      <w:r w:rsidRPr="00B63DB7">
        <w:rPr>
          <w:rFonts w:cs="Times New Roman"/>
          <w:szCs w:val="24"/>
          <w:lang w:val="en-US"/>
        </w:rPr>
        <w:t>.cs</w:t>
      </w:r>
      <w:proofErr w:type="spellEnd"/>
    </w:p>
    <w:p w14:paraId="54423B1D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public partial class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EditSubjectPage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: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Window</w:t>
      </w:r>
    </w:p>
    <w:p w14:paraId="0BE2A2E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>{</w:t>
      </w:r>
    </w:p>
    <w:p w14:paraId="108F2EF7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public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EditSubjectPage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6009670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{</w:t>
      </w:r>
    </w:p>
    <w:p w14:paraId="63C3A687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InitializeComponent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63D8817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}</w:t>
      </w:r>
    </w:p>
    <w:p w14:paraId="03EB150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SubjectToTeacher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d;</w:t>
      </w:r>
    </w:p>
    <w:p w14:paraId="6C91CDB5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public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EditSubjectPage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SubjectToTeacher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subject)</w:t>
      </w:r>
    </w:p>
    <w:p w14:paraId="308D8CB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{</w:t>
      </w:r>
    </w:p>
    <w:p w14:paraId="415D35C2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InitializeComponent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2FE41A0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d = subject;</w:t>
      </w:r>
    </w:p>
    <w:p w14:paraId="5CC88F55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var tech =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Teachers.Select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(cc =&gt;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cc.Name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ToList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152FA09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Teacher.ItemsSource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tech;</w:t>
      </w:r>
    </w:p>
    <w:p w14:paraId="5F2FE212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=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subject.Name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4B00AEF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Hours.Text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=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subject.Hour.ToString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74463A09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foreach (var c in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Teacher.ItemsSource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452D5D7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{</w:t>
      </w:r>
    </w:p>
    <w:p w14:paraId="78674AC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if (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c.ToString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() ==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subject.idTeacher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) </w:t>
      </w:r>
    </w:p>
    <w:p w14:paraId="2DADEA5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{</w:t>
      </w:r>
    </w:p>
    <w:p w14:paraId="0403473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Teacher.SelectedItem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c;</w:t>
      </w:r>
    </w:p>
    <w:p w14:paraId="0CCF293A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break;</w:t>
      </w:r>
    </w:p>
    <w:p w14:paraId="026D444E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}</w:t>
      </w:r>
    </w:p>
    <w:p w14:paraId="34E21A9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6122B37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}</w:t>
      </w:r>
    </w:p>
    <w:p w14:paraId="0B4B342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}</w:t>
      </w:r>
    </w:p>
    <w:p w14:paraId="5F1C427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5A2E8C98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private void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Button_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Click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RoutedEventArgs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e)</w:t>
      </w:r>
    </w:p>
    <w:p w14:paraId="46D49A5B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{</w:t>
      </w:r>
    </w:p>
    <w:p w14:paraId="6532678D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string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teacherName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59BB8BE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string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subjc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0AF2E42E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int hours = Convert.ToInt32(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Hours.Text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23286239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var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disp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Disciplines.FirstOrDefault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(c =&gt;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c.IDDisciplines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== d.id);</w:t>
      </w:r>
    </w:p>
    <w:p w14:paraId="5F4CF04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disp.IDTeacher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KBPClassBetaEntities1.GetContext().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Teachers.FirstOrDefault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(c =&gt;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c.Name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teacherName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IDTeacher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25ABEB1B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disp.Name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subjc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4F672D92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disp.Hours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hours;</w:t>
      </w:r>
    </w:p>
    <w:p w14:paraId="444C0DC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SaveChanges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34BA9AE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this.DialogResult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true;</w:t>
      </w:r>
    </w:p>
    <w:p w14:paraId="75D4C463" w14:textId="77777777" w:rsidR="00B63DB7" w:rsidRPr="009909E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9909E7">
        <w:rPr>
          <w:rFonts w:cs="Times New Roman"/>
          <w:sz w:val="24"/>
          <w:szCs w:val="24"/>
          <w:highlight w:val="white"/>
          <w:lang w:val="en-US"/>
        </w:rPr>
        <w:t>this.Close</w:t>
      </w:r>
      <w:proofErr w:type="spellEnd"/>
      <w:proofErr w:type="gramEnd"/>
      <w:r w:rsidRPr="009909E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7E7F0691" w14:textId="77777777" w:rsidR="00B63DB7" w:rsidRPr="009909E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9909E7">
        <w:rPr>
          <w:rFonts w:cs="Times New Roman"/>
          <w:sz w:val="24"/>
          <w:szCs w:val="24"/>
          <w:highlight w:val="white"/>
          <w:lang w:val="en-US"/>
        </w:rPr>
        <w:t xml:space="preserve">    }</w:t>
      </w:r>
    </w:p>
    <w:p w14:paraId="4CA87369" w14:textId="2B8473B5" w:rsidR="003A2A03" w:rsidRPr="009909E7" w:rsidRDefault="00B63DB7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9909E7">
        <w:rPr>
          <w:rFonts w:cs="Times New Roman"/>
          <w:szCs w:val="24"/>
          <w:highlight w:val="white"/>
          <w:lang w:val="en-US"/>
        </w:rPr>
        <w:t>}</w:t>
      </w:r>
    </w:p>
    <w:p w14:paraId="260355BB" w14:textId="749929B2" w:rsidR="00B63DB7" w:rsidRPr="00B63DB7" w:rsidRDefault="00B63DB7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>//</w:t>
      </w:r>
      <w:r w:rsidRPr="00B63DB7">
        <w:rPr>
          <w:rFonts w:cs="Times New Roman"/>
          <w:szCs w:val="24"/>
        </w:rPr>
        <w:t>Код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файла</w:t>
      </w:r>
      <w:r w:rsidRPr="00B63DB7">
        <w:rPr>
          <w:rFonts w:cs="Times New Roman"/>
          <w:szCs w:val="24"/>
          <w:lang w:val="en-US"/>
        </w:rPr>
        <w:t xml:space="preserve"> </w:t>
      </w:r>
      <w:proofErr w:type="spellStart"/>
      <w:r w:rsidRPr="00B63DB7">
        <w:rPr>
          <w:rFonts w:cs="Times New Roman"/>
          <w:szCs w:val="24"/>
          <w:highlight w:val="white"/>
          <w:lang w:val="en-US"/>
        </w:rPr>
        <w:t>EditTaskPage</w:t>
      </w:r>
      <w:r w:rsidRPr="00B63DB7">
        <w:rPr>
          <w:rFonts w:cs="Times New Roman"/>
          <w:szCs w:val="24"/>
          <w:lang w:val="en-US"/>
        </w:rPr>
        <w:t>.cs</w:t>
      </w:r>
      <w:proofErr w:type="spellEnd"/>
    </w:p>
    <w:p w14:paraId="073F0294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public partial class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EditTaskPage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: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Window</w:t>
      </w:r>
    </w:p>
    <w:p w14:paraId="175290C1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{</w:t>
      </w:r>
    </w:p>
    <w:p w14:paraId="5587FD4D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public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EditTaskPage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5D0D4DDC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{</w:t>
      </w:r>
    </w:p>
    <w:p w14:paraId="6270D76C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InitializeComponent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1E0536A8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}</w:t>
      </w:r>
    </w:p>
    <w:p w14:paraId="490E9E8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TaskForTeacher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tft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50E37BAD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public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EditTaskPage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TaskForTeacher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tasking)</w:t>
      </w:r>
    </w:p>
    <w:p w14:paraId="420C7A42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{</w:t>
      </w:r>
    </w:p>
    <w:p w14:paraId="73BB0AB8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InitializeComponent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69971F64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tft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tasking;</w:t>
      </w:r>
    </w:p>
    <w:p w14:paraId="659C248E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var tech =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Teachers.Select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(cc =&gt;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cc.Name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ToList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323344A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TeacherComboBox.ItemsSource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tech;</w:t>
      </w:r>
    </w:p>
    <w:p w14:paraId="73DCEE0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IssuanceDate.Text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tasking.issuence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7DA3F042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DueDate.Text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tasking.due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154507E5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DescriptionTextBox.Text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tasking.descript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144C8FAC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foreach (var c in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TeacherComboBox.ItemsSource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583064CB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{</w:t>
      </w:r>
    </w:p>
    <w:p w14:paraId="53979922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if (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c.ToString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() ==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tasking.nameTeacher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79DAA1F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{</w:t>
      </w:r>
    </w:p>
    <w:p w14:paraId="5383664D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TeacherComboBox.SelectedItem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c;</w:t>
      </w:r>
    </w:p>
    <w:p w14:paraId="72F88A6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 break;</w:t>
      </w:r>
    </w:p>
    <w:p w14:paraId="43E1DFD1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}</w:t>
      </w:r>
    </w:p>
    <w:p w14:paraId="4B542579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762E76E9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}</w:t>
      </w:r>
    </w:p>
    <w:p w14:paraId="6F94AE52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}</w:t>
      </w:r>
    </w:p>
    <w:p w14:paraId="35F06C5C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6379E6E7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private void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AddTaskBtn_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Click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RoutedEventArgs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e)</w:t>
      </w:r>
    </w:p>
    <w:p w14:paraId="569C11D2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{</w:t>
      </w:r>
    </w:p>
    <w:p w14:paraId="3C648054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string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teacherName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TeacherComboBox.Text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769BE497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DateTime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issuenseD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IssuanceDate.SelectedDate.Value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559D5909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DateTime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dueD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DueDate.SelectedDate.Value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106D8291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string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ttask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DescriptionTextBox.Text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5436B56A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lastRenderedPageBreak/>
        <w:t xml:space="preserve">         var tasks =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Tasks.FirstOrDefault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(c =&gt;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c.IDTask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== tft.id);</w:t>
      </w:r>
    </w:p>
    <w:p w14:paraId="51DA7AF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tasks.IDTeacher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KBPClassBetaEntities1.GetContext().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Teachers.FirstOrDefault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(c =&gt;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c.Name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teacherName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IDTeacher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45AB9524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tasks.IssuanceDate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issuenseD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6285704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tasks.DueDate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dueD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34302FDA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tasks.Description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ttask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37A8878D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SaveChanges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5764FF64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this.DialogResult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true;</w:t>
      </w:r>
    </w:p>
    <w:p w14:paraId="58A690FE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this.Close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09154F2C" w14:textId="77777777" w:rsidR="00B63DB7" w:rsidRPr="009909E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</w:t>
      </w:r>
      <w:r w:rsidRPr="009909E7">
        <w:rPr>
          <w:rFonts w:cs="Times New Roman"/>
          <w:sz w:val="24"/>
          <w:szCs w:val="24"/>
          <w:highlight w:val="white"/>
          <w:lang w:val="en-US"/>
        </w:rPr>
        <w:t>}</w:t>
      </w:r>
    </w:p>
    <w:p w14:paraId="1357AFE3" w14:textId="304D5000" w:rsidR="00B63DB7" w:rsidRPr="009909E7" w:rsidRDefault="00B63DB7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9909E7">
        <w:rPr>
          <w:rFonts w:cs="Times New Roman"/>
          <w:szCs w:val="24"/>
          <w:highlight w:val="white"/>
          <w:lang w:val="en-US"/>
        </w:rPr>
        <w:t xml:space="preserve"> }</w:t>
      </w:r>
    </w:p>
    <w:p w14:paraId="2102EBDD" w14:textId="0614C921" w:rsidR="00B63DB7" w:rsidRPr="00B63DB7" w:rsidRDefault="00B63DB7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>//</w:t>
      </w:r>
      <w:r w:rsidRPr="00B63DB7">
        <w:rPr>
          <w:rFonts w:cs="Times New Roman"/>
          <w:szCs w:val="24"/>
        </w:rPr>
        <w:t>Код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файла</w:t>
      </w:r>
      <w:r w:rsidRPr="00B63DB7">
        <w:rPr>
          <w:rFonts w:cs="Times New Roman"/>
          <w:szCs w:val="24"/>
          <w:lang w:val="en-US"/>
        </w:rPr>
        <w:t xml:space="preserve"> </w:t>
      </w:r>
      <w:proofErr w:type="spellStart"/>
      <w:r w:rsidRPr="00B63DB7">
        <w:rPr>
          <w:rFonts w:cs="Times New Roman"/>
          <w:szCs w:val="24"/>
          <w:highlight w:val="white"/>
          <w:lang w:val="en-US"/>
        </w:rPr>
        <w:t>EditTeacherPage</w:t>
      </w:r>
      <w:r w:rsidRPr="00B63DB7">
        <w:rPr>
          <w:rFonts w:cs="Times New Roman"/>
          <w:szCs w:val="24"/>
          <w:lang w:val="en-US"/>
        </w:rPr>
        <w:t>.cs</w:t>
      </w:r>
      <w:proofErr w:type="spellEnd"/>
    </w:p>
    <w:p w14:paraId="27D08FC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public partial class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EditTeacherPage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: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Window</w:t>
      </w:r>
    </w:p>
    <w:p w14:paraId="0727EE3B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>{</w:t>
      </w:r>
    </w:p>
    <w:p w14:paraId="21EAFE5D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public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EditTeacherPage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4F2D00B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{</w:t>
      </w:r>
    </w:p>
    <w:p w14:paraId="0C813889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InitializeComponent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5462A142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}</w:t>
      </w:r>
    </w:p>
    <w:p w14:paraId="66D1315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private Teachers teach;</w:t>
      </w:r>
    </w:p>
    <w:p w14:paraId="026005E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public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EditTeacherPage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Teachers teacher)</w:t>
      </w:r>
    </w:p>
    <w:p w14:paraId="38CEE9C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{</w:t>
      </w:r>
    </w:p>
    <w:p w14:paraId="74EA3022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InitializeComponent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574580D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this.teach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teacher;</w:t>
      </w:r>
    </w:p>
    <w:p w14:paraId="206C6E95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TeacherName.Text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teacher.Name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7ADAFFA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}</w:t>
      </w:r>
    </w:p>
    <w:p w14:paraId="3E8D917D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581345B2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private void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Button_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Click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RoutedEventArgs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e)</w:t>
      </w:r>
    </w:p>
    <w:p w14:paraId="76659CF8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{</w:t>
      </w:r>
    </w:p>
    <w:p w14:paraId="3343D818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string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teachName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TeacherName.Text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4CC5F04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Teachers teacher = new 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Teachers(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609EB7CA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teach.Name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teachName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43FDB9D7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SaveChanges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77CF57CD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this.DialogResult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true;</w:t>
      </w:r>
    </w:p>
    <w:p w14:paraId="6868467C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this.Close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0364FC5C" w14:textId="77777777" w:rsidR="00B63DB7" w:rsidRPr="009909E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</w:t>
      </w:r>
      <w:r w:rsidRPr="009909E7">
        <w:rPr>
          <w:rFonts w:cs="Times New Roman"/>
          <w:sz w:val="24"/>
          <w:szCs w:val="24"/>
          <w:highlight w:val="white"/>
          <w:lang w:val="en-US"/>
        </w:rPr>
        <w:t>}</w:t>
      </w:r>
    </w:p>
    <w:p w14:paraId="14E2C8B3" w14:textId="2D277267" w:rsidR="00B63DB7" w:rsidRPr="009909E7" w:rsidRDefault="00B63DB7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9909E7">
        <w:rPr>
          <w:rFonts w:cs="Times New Roman"/>
          <w:szCs w:val="24"/>
          <w:highlight w:val="white"/>
          <w:lang w:val="en-US"/>
        </w:rPr>
        <w:t>}</w:t>
      </w:r>
    </w:p>
    <w:p w14:paraId="5D5C9941" w14:textId="07857C56" w:rsidR="00B63DB7" w:rsidRPr="00B63DB7" w:rsidRDefault="00B63DB7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>//</w:t>
      </w:r>
      <w:r w:rsidRPr="00B63DB7">
        <w:rPr>
          <w:rFonts w:cs="Times New Roman"/>
          <w:szCs w:val="24"/>
        </w:rPr>
        <w:t>Код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файла</w:t>
      </w:r>
      <w:r w:rsidRPr="00B63DB7">
        <w:rPr>
          <w:rFonts w:cs="Times New Roman"/>
          <w:szCs w:val="24"/>
          <w:lang w:val="en-US"/>
        </w:rPr>
        <w:t xml:space="preserve"> </w:t>
      </w:r>
      <w:proofErr w:type="spellStart"/>
      <w:r w:rsidRPr="00B63DB7">
        <w:rPr>
          <w:rFonts w:cs="Times New Roman"/>
          <w:szCs w:val="24"/>
          <w:highlight w:val="white"/>
          <w:lang w:val="en-US"/>
        </w:rPr>
        <w:t>SubjectPage</w:t>
      </w:r>
      <w:r w:rsidRPr="00B63DB7">
        <w:rPr>
          <w:rFonts w:cs="Times New Roman"/>
          <w:szCs w:val="24"/>
          <w:lang w:val="en-US"/>
        </w:rPr>
        <w:t>.cs</w:t>
      </w:r>
      <w:proofErr w:type="spellEnd"/>
    </w:p>
    <w:p w14:paraId="6B94950D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public partial class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SubjectPage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: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Window</w:t>
      </w:r>
    </w:p>
    <w:p w14:paraId="3E2712A7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>{</w:t>
      </w:r>
    </w:p>
    <w:p w14:paraId="7C035F1D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public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SubjectPage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2864E28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{</w:t>
      </w:r>
    </w:p>
    <w:p w14:paraId="415447B7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InitializeComponent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5950010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disciplines = new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ObservableCollection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&lt;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SubjectToTeacher</w:t>
      </w:r>
      <w:proofErr w:type="spellEnd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&gt;(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6D45848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var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disciplinesDistinct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Disciplines.ToList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1EF9EDFC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foreach (var d in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disciplinesDistinct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752BA63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{</w:t>
      </w:r>
    </w:p>
    <w:p w14:paraId="2693E19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disciplines.Add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(new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SubjectToTeacher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(d));</w:t>
      </w:r>
    </w:p>
    <w:p w14:paraId="12417F6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}</w:t>
      </w:r>
    </w:p>
    <w:p w14:paraId="75C03779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SubjectGrid.ItemsSource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disciplines;</w:t>
      </w:r>
    </w:p>
    <w:p w14:paraId="6A1D2699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7B5EAF58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7A79B528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lastRenderedPageBreak/>
        <w:t xml:space="preserve">    }</w:t>
      </w:r>
    </w:p>
    <w:p w14:paraId="2A27B8D8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static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ObservableCollection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&lt;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SubjectToTeacher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&gt; disciplines;</w:t>
      </w:r>
    </w:p>
    <w:p w14:paraId="50EAECF1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private void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ExitBtn_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Click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RoutedEventArgs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e)</w:t>
      </w:r>
    </w:p>
    <w:p w14:paraId="5F90B569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{</w:t>
      </w:r>
    </w:p>
    <w:p w14:paraId="4D8C7182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ProgramMain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programMain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new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ProgramMain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1FEB6571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programMain.Show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249F5208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this.Close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0F1AB64E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}</w:t>
      </w:r>
    </w:p>
    <w:p w14:paraId="0ED0870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70DA112E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private void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AddBtn_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Click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RoutedEventArgs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e)</w:t>
      </w:r>
    </w:p>
    <w:p w14:paraId="78D1FD88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{</w:t>
      </w:r>
    </w:p>
    <w:p w14:paraId="2AF832E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AddSubjectPage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addSubjectPage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new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AddSubjectPage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0EC6BD4A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if (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addSubjectPage.ShowDialog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() == true)</w:t>
      </w:r>
    </w:p>
    <w:p w14:paraId="795877C7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{</w:t>
      </w:r>
    </w:p>
    <w:p w14:paraId="51F7FA7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disciplines = new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ObservableCollection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&lt;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SubjectToTeacher</w:t>
      </w:r>
      <w:proofErr w:type="spellEnd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&gt;(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315073BC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var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disciplinesDistinct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Disciplines.ToList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7674B83A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foreach (var d in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disciplinesDistinct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76CC8D77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{</w:t>
      </w:r>
    </w:p>
    <w:p w14:paraId="205C0CF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disciplines.Add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(new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SubjectToTeacher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(d));</w:t>
      </w:r>
    </w:p>
    <w:p w14:paraId="06690CA9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}</w:t>
      </w:r>
    </w:p>
    <w:p w14:paraId="07176F1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SubjectGrid.ItemsSource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disciplines;</w:t>
      </w:r>
    </w:p>
    <w:p w14:paraId="290D619B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}</w:t>
      </w:r>
    </w:p>
    <w:p w14:paraId="01663D25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}</w:t>
      </w:r>
    </w:p>
    <w:p w14:paraId="4A447302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3EFCE0E7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private void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ChangeBtn_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Click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RoutedEventArgs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e)</w:t>
      </w:r>
    </w:p>
    <w:p w14:paraId="064CE6AC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{</w:t>
      </w:r>
    </w:p>
    <w:p w14:paraId="4F3A0569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var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buttom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sender as Button;</w:t>
      </w:r>
    </w:p>
    <w:p w14:paraId="7FEE7E6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var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curSubject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buttom</w:t>
      </w:r>
      <w:proofErr w:type="spellEnd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?.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DataContext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as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SubjectToTeacher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7B755ABD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EditSubjectPage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addedit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new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EditSubjectPage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curSubject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6026EC9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if (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addedit.ShowDialog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 == true)</w:t>
      </w:r>
    </w:p>
    <w:p w14:paraId="504F0DE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{</w:t>
      </w:r>
    </w:p>
    <w:p w14:paraId="03D662B1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disciplines = new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ObservableCollection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&lt;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SubjectToTeacher</w:t>
      </w:r>
      <w:proofErr w:type="spellEnd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&gt;(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5294E41C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var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disciplinesReload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Disciplines.ToList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34FFEEC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foreach (var d in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disciplinesReload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5977EB49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{</w:t>
      </w:r>
    </w:p>
    <w:p w14:paraId="688A22B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disciplines.Add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(new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SubjectToTeacher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(d));</w:t>
      </w:r>
    </w:p>
    <w:p w14:paraId="1661AB9B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}</w:t>
      </w:r>
    </w:p>
    <w:p w14:paraId="3C0121D7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SubjectGrid.ItemsSource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disciplines;</w:t>
      </w:r>
    </w:p>
    <w:p w14:paraId="127C085B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}</w:t>
      </w:r>
    </w:p>
    <w:p w14:paraId="3B5936F8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}</w:t>
      </w:r>
    </w:p>
    <w:p w14:paraId="689E8C8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2581047C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private void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DeleteBtn_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Click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RoutedEventArgs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e)</w:t>
      </w:r>
    </w:p>
    <w:p w14:paraId="6195D7CB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{</w:t>
      </w:r>
    </w:p>
    <w:p w14:paraId="4C848347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12AD104A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if (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MessageBox.Show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($"</w:t>
      </w:r>
      <w:r w:rsidRPr="00B63DB7">
        <w:rPr>
          <w:rFonts w:cs="Times New Roman"/>
          <w:sz w:val="24"/>
          <w:szCs w:val="24"/>
          <w:highlight w:val="white"/>
        </w:rPr>
        <w:t>Вы</w:t>
      </w: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r w:rsidRPr="00B63DB7">
        <w:rPr>
          <w:rFonts w:cs="Times New Roman"/>
          <w:sz w:val="24"/>
          <w:szCs w:val="24"/>
          <w:highlight w:val="white"/>
        </w:rPr>
        <w:t>точно</w:t>
      </w: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r w:rsidRPr="00B63DB7">
        <w:rPr>
          <w:rFonts w:cs="Times New Roman"/>
          <w:sz w:val="24"/>
          <w:szCs w:val="24"/>
          <w:highlight w:val="white"/>
        </w:rPr>
        <w:t>хотите</w:t>
      </w: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r w:rsidRPr="00B63DB7">
        <w:rPr>
          <w:rFonts w:cs="Times New Roman"/>
          <w:sz w:val="24"/>
          <w:szCs w:val="24"/>
          <w:highlight w:val="white"/>
        </w:rPr>
        <w:t>удалить</w:t>
      </w: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r w:rsidRPr="00B63DB7">
        <w:rPr>
          <w:rFonts w:cs="Times New Roman"/>
          <w:sz w:val="24"/>
          <w:szCs w:val="24"/>
          <w:highlight w:val="white"/>
        </w:rPr>
        <w:t>данный</w:t>
      </w: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r w:rsidRPr="00B63DB7">
        <w:rPr>
          <w:rFonts w:cs="Times New Roman"/>
          <w:sz w:val="24"/>
          <w:szCs w:val="24"/>
          <w:highlight w:val="white"/>
        </w:rPr>
        <w:t>предмет</w:t>
      </w:r>
      <w:r w:rsidRPr="00B63DB7">
        <w:rPr>
          <w:rFonts w:cs="Times New Roman"/>
          <w:sz w:val="24"/>
          <w:szCs w:val="24"/>
          <w:highlight w:val="white"/>
          <w:lang w:val="en-US"/>
        </w:rPr>
        <w:t>?", "</w:t>
      </w:r>
      <w:r w:rsidRPr="00B63DB7">
        <w:rPr>
          <w:rFonts w:cs="Times New Roman"/>
          <w:sz w:val="24"/>
          <w:szCs w:val="24"/>
          <w:highlight w:val="white"/>
        </w:rPr>
        <w:t>Внимание</w:t>
      </w: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",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MessageBoxButton.YesNo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MessageBoxImage.Question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) ==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MessageBoxResult.Yes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1456A407" w14:textId="77777777" w:rsidR="00B63DB7" w:rsidRPr="009909E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</w:t>
      </w:r>
      <w:r w:rsidRPr="009909E7">
        <w:rPr>
          <w:rFonts w:cs="Times New Roman"/>
          <w:sz w:val="24"/>
          <w:szCs w:val="24"/>
          <w:highlight w:val="white"/>
          <w:lang w:val="en-US"/>
        </w:rPr>
        <w:t>{</w:t>
      </w:r>
    </w:p>
    <w:p w14:paraId="5ADF5C69" w14:textId="77777777" w:rsidR="00B63DB7" w:rsidRPr="009909E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9909E7">
        <w:rPr>
          <w:rFonts w:cs="Times New Roman"/>
          <w:sz w:val="24"/>
          <w:szCs w:val="24"/>
          <w:highlight w:val="white"/>
          <w:lang w:val="en-US"/>
        </w:rPr>
        <w:t xml:space="preserve">            try</w:t>
      </w:r>
    </w:p>
    <w:p w14:paraId="45E90701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9909E7">
        <w:rPr>
          <w:rFonts w:cs="Times New Roman"/>
          <w:sz w:val="24"/>
          <w:szCs w:val="24"/>
          <w:highlight w:val="white"/>
          <w:lang w:val="en-US"/>
        </w:rPr>
        <w:t xml:space="preserve">            </w:t>
      </w:r>
      <w:r w:rsidRPr="00B63DB7">
        <w:rPr>
          <w:rFonts w:cs="Times New Roman"/>
          <w:sz w:val="24"/>
          <w:szCs w:val="24"/>
          <w:highlight w:val="white"/>
          <w:lang w:val="en-US"/>
        </w:rPr>
        <w:t>{</w:t>
      </w:r>
    </w:p>
    <w:p w14:paraId="17BE898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lastRenderedPageBreak/>
        <w:t xml:space="preserve">                var but = sender as Button;</w:t>
      </w:r>
    </w:p>
    <w:p w14:paraId="03AFDE69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var subj = but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?.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DataContext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as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SubjectToTeacher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0CF4231C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var r =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Disciplines.FirstOrDefault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(c =&gt;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c.IDDisciplines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== subj.id);</w:t>
      </w:r>
    </w:p>
    <w:p w14:paraId="0CF3AF29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Disciplines.Remove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(r);</w:t>
      </w:r>
    </w:p>
    <w:p w14:paraId="7B935E08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SaveChanges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5F8B4434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MessageBox.Show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("</w:t>
      </w:r>
      <w:r w:rsidRPr="00B63DB7">
        <w:rPr>
          <w:rFonts w:cs="Times New Roman"/>
          <w:sz w:val="24"/>
          <w:szCs w:val="24"/>
          <w:highlight w:val="white"/>
        </w:rPr>
        <w:t>Данные</w:t>
      </w: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r w:rsidRPr="00B63DB7">
        <w:rPr>
          <w:rFonts w:cs="Times New Roman"/>
          <w:sz w:val="24"/>
          <w:szCs w:val="24"/>
          <w:highlight w:val="white"/>
        </w:rPr>
        <w:t>удалены</w:t>
      </w:r>
      <w:r w:rsidRPr="00B63DB7">
        <w:rPr>
          <w:rFonts w:cs="Times New Roman"/>
          <w:sz w:val="24"/>
          <w:szCs w:val="24"/>
          <w:highlight w:val="white"/>
          <w:lang w:val="en-US"/>
        </w:rPr>
        <w:t>");</w:t>
      </w:r>
    </w:p>
    <w:p w14:paraId="7CC45CEC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142DC85E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3B6C70BA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disciplines = new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ObservableCollection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&lt;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SubjectToTeacher</w:t>
      </w:r>
      <w:proofErr w:type="spellEnd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&gt;(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4A2D5A59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var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disciplinesDistinct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Disciplines.ToList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48EFECD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foreach (var d in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disciplinesDistinct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375CB14B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{</w:t>
      </w:r>
    </w:p>
    <w:p w14:paraId="7A0A59E4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disciplines.Add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(new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SubjectToTeacher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(d));</w:t>
      </w:r>
    </w:p>
    <w:p w14:paraId="7A27834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}</w:t>
      </w:r>
    </w:p>
    <w:p w14:paraId="58E31F2A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SubjectGrid.ItemsSource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disciplines;</w:t>
      </w:r>
    </w:p>
    <w:p w14:paraId="1C2F844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}</w:t>
      </w:r>
    </w:p>
    <w:p w14:paraId="65F2282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catch (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System.Exception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ex)</w:t>
      </w:r>
    </w:p>
    <w:p w14:paraId="15FA4465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{</w:t>
      </w:r>
    </w:p>
    <w:p w14:paraId="3D1E9854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MessageBox.Show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ex.Message.ToString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());</w:t>
      </w:r>
    </w:p>
    <w:p w14:paraId="59C6ACD9" w14:textId="77777777" w:rsidR="00B63DB7" w:rsidRPr="009909E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</w:t>
      </w:r>
      <w:r w:rsidRPr="009909E7">
        <w:rPr>
          <w:rFonts w:cs="Times New Roman"/>
          <w:sz w:val="24"/>
          <w:szCs w:val="24"/>
          <w:highlight w:val="white"/>
          <w:lang w:val="en-US"/>
        </w:rPr>
        <w:t>}</w:t>
      </w:r>
    </w:p>
    <w:p w14:paraId="35E1F4F9" w14:textId="77777777" w:rsidR="00B63DB7" w:rsidRPr="009909E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9909E7">
        <w:rPr>
          <w:rFonts w:cs="Times New Roman"/>
          <w:sz w:val="24"/>
          <w:szCs w:val="24"/>
          <w:highlight w:val="white"/>
          <w:lang w:val="en-US"/>
        </w:rPr>
        <w:t xml:space="preserve">        }</w:t>
      </w:r>
    </w:p>
    <w:p w14:paraId="387FBCC3" w14:textId="77777777" w:rsidR="00B63DB7" w:rsidRPr="009909E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9909E7">
        <w:rPr>
          <w:rFonts w:cs="Times New Roman"/>
          <w:sz w:val="24"/>
          <w:szCs w:val="24"/>
          <w:highlight w:val="white"/>
          <w:lang w:val="en-US"/>
        </w:rPr>
        <w:t xml:space="preserve">    }</w:t>
      </w:r>
    </w:p>
    <w:p w14:paraId="601E7C9B" w14:textId="4C1815D6" w:rsidR="00B63DB7" w:rsidRPr="009909E7" w:rsidRDefault="00B63DB7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9909E7">
        <w:rPr>
          <w:rFonts w:cs="Times New Roman"/>
          <w:szCs w:val="24"/>
          <w:highlight w:val="white"/>
          <w:lang w:val="en-US"/>
        </w:rPr>
        <w:t>}</w:t>
      </w:r>
    </w:p>
    <w:p w14:paraId="55950F40" w14:textId="122E0E71" w:rsidR="00B63DB7" w:rsidRPr="00B63DB7" w:rsidRDefault="00B63DB7" w:rsidP="00B63DB7">
      <w:pPr>
        <w:pStyle w:val="a5"/>
        <w:ind w:left="720" w:firstLine="0"/>
        <w:jc w:val="left"/>
        <w:rPr>
          <w:rFonts w:cs="Times New Roman"/>
          <w:szCs w:val="24"/>
          <w:lang w:val="en-US"/>
        </w:rPr>
      </w:pPr>
      <w:r w:rsidRPr="00B63DB7">
        <w:rPr>
          <w:rFonts w:cs="Times New Roman"/>
          <w:szCs w:val="24"/>
          <w:lang w:val="en-US"/>
        </w:rPr>
        <w:t>//</w:t>
      </w:r>
      <w:r w:rsidRPr="00B63DB7">
        <w:rPr>
          <w:rFonts w:cs="Times New Roman"/>
          <w:szCs w:val="24"/>
        </w:rPr>
        <w:t>Код</w:t>
      </w:r>
      <w:r w:rsidRPr="00B63DB7">
        <w:rPr>
          <w:rFonts w:cs="Times New Roman"/>
          <w:szCs w:val="24"/>
          <w:lang w:val="en-US"/>
        </w:rPr>
        <w:t xml:space="preserve"> </w:t>
      </w:r>
      <w:r w:rsidRPr="00B63DB7">
        <w:rPr>
          <w:rFonts w:cs="Times New Roman"/>
          <w:szCs w:val="24"/>
        </w:rPr>
        <w:t>файла</w:t>
      </w:r>
      <w:r w:rsidRPr="00B63DB7">
        <w:rPr>
          <w:rFonts w:cs="Times New Roman"/>
          <w:szCs w:val="24"/>
          <w:lang w:val="en-US"/>
        </w:rPr>
        <w:t xml:space="preserve"> </w:t>
      </w:r>
      <w:proofErr w:type="spellStart"/>
      <w:r w:rsidRPr="00B63DB7">
        <w:rPr>
          <w:rFonts w:cs="Times New Roman"/>
          <w:szCs w:val="24"/>
          <w:highlight w:val="white"/>
          <w:lang w:val="en-US"/>
        </w:rPr>
        <w:t>TeacherPage</w:t>
      </w:r>
      <w:r w:rsidRPr="00B63DB7">
        <w:rPr>
          <w:rFonts w:cs="Times New Roman"/>
          <w:szCs w:val="24"/>
          <w:lang w:val="en-US"/>
        </w:rPr>
        <w:t>.cs</w:t>
      </w:r>
      <w:proofErr w:type="spellEnd"/>
    </w:p>
    <w:p w14:paraId="3204539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public partial class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TeacherPage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: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Window</w:t>
      </w:r>
    </w:p>
    <w:p w14:paraId="6B070671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{</w:t>
      </w:r>
    </w:p>
    <w:p w14:paraId="078F074E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public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TeacherPage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1517DE55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{</w:t>
      </w:r>
    </w:p>
    <w:p w14:paraId="4FB90FA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InitializeComponent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099B9E3E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TeacherGrid.ItemsSource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Teachers.ToList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3212790E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}</w:t>
      </w:r>
    </w:p>
    <w:p w14:paraId="09BAE15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61634C2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private void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ExitBtn_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Click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RoutedEventArgs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e)</w:t>
      </w:r>
    </w:p>
    <w:p w14:paraId="396D3894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{</w:t>
      </w:r>
    </w:p>
    <w:p w14:paraId="2E20596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ProgramMain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programMain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new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ProgramMain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2A11F9B7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programMain.Show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0EA5B7A7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this.Close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068330CD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}</w:t>
      </w:r>
    </w:p>
    <w:p w14:paraId="71F3E59D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34BC9A44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private void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AddBtn_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Click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RoutedEventArgs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e)</w:t>
      </w:r>
    </w:p>
    <w:p w14:paraId="427701A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{</w:t>
      </w:r>
    </w:p>
    <w:p w14:paraId="6A86A95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AddTeacherPage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addTeacherPage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new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AddTeacherPage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4B1C959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if (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addTeacherPage.ShowDialog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() == true)</w:t>
      </w:r>
    </w:p>
    <w:p w14:paraId="22A3101B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{</w:t>
      </w:r>
    </w:p>
    <w:p w14:paraId="64AD9E45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TeacherGrid.ItemsSource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Teachers.ToList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739D9B5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}</w:t>
      </w:r>
    </w:p>
    <w:p w14:paraId="005CAC54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}</w:t>
      </w:r>
    </w:p>
    <w:p w14:paraId="7E4BB8A7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39F7C9F8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lastRenderedPageBreak/>
        <w:t xml:space="preserve">     private void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ChangeBtn_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Click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RoutedEventArgs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e)</w:t>
      </w:r>
    </w:p>
    <w:p w14:paraId="720BF52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{</w:t>
      </w:r>
    </w:p>
    <w:p w14:paraId="4FC8ACA3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var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buttom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sender as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System.Windows.Controls.Button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;</w:t>
      </w:r>
    </w:p>
    <w:p w14:paraId="6093D08A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var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curTeacher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buttom</w:t>
      </w:r>
      <w:proofErr w:type="spellEnd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?.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DataContext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as Teachers;</w:t>
      </w:r>
    </w:p>
    <w:p w14:paraId="21B42A7B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EditTeacherPage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addedit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new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EditTeacherPage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curTeacher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);</w:t>
      </w:r>
    </w:p>
    <w:p w14:paraId="17CE7D3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if (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addedit.ShowDialog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 == true)</w:t>
      </w:r>
    </w:p>
    <w:p w14:paraId="67A55F5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{</w:t>
      </w:r>
    </w:p>
    <w:p w14:paraId="4E489D8C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TeacherGrid.ItemsSource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Teachers.ToList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52D0DC2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}</w:t>
      </w:r>
    </w:p>
    <w:p w14:paraId="3199906B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}</w:t>
      </w:r>
    </w:p>
    <w:p w14:paraId="6B4615B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7ABBD3D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private void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DeleteBtn_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Click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object sender,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RoutedEventArgs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e)</w:t>
      </w:r>
    </w:p>
    <w:p w14:paraId="12BAA82A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{</w:t>
      </w:r>
    </w:p>
    <w:p w14:paraId="1DD20AA2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var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teacherForRemoving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TeacherGrid.SelectedItems.Cast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&lt;Teachers&gt;().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ToList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1DEEA53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674624CC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if (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MessageBox.Show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($"</w:t>
      </w:r>
      <w:r w:rsidRPr="00B63DB7">
        <w:rPr>
          <w:rFonts w:cs="Times New Roman"/>
          <w:sz w:val="24"/>
          <w:szCs w:val="24"/>
          <w:highlight w:val="white"/>
        </w:rPr>
        <w:t>Вы</w:t>
      </w: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r w:rsidRPr="00B63DB7">
        <w:rPr>
          <w:rFonts w:cs="Times New Roman"/>
          <w:sz w:val="24"/>
          <w:szCs w:val="24"/>
          <w:highlight w:val="white"/>
        </w:rPr>
        <w:t>точно</w:t>
      </w: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r w:rsidRPr="00B63DB7">
        <w:rPr>
          <w:rFonts w:cs="Times New Roman"/>
          <w:sz w:val="24"/>
          <w:szCs w:val="24"/>
          <w:highlight w:val="white"/>
        </w:rPr>
        <w:t>хотите</w:t>
      </w: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r w:rsidRPr="00B63DB7">
        <w:rPr>
          <w:rFonts w:cs="Times New Roman"/>
          <w:sz w:val="24"/>
          <w:szCs w:val="24"/>
          <w:highlight w:val="white"/>
        </w:rPr>
        <w:t>удалить</w:t>
      </w: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r w:rsidRPr="00B63DB7">
        <w:rPr>
          <w:rFonts w:cs="Times New Roman"/>
          <w:sz w:val="24"/>
          <w:szCs w:val="24"/>
          <w:highlight w:val="white"/>
        </w:rPr>
        <w:t>следующие</w:t>
      </w: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{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teacherForRemoving.Count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} </w:t>
      </w:r>
      <w:r w:rsidRPr="00B63DB7">
        <w:rPr>
          <w:rFonts w:cs="Times New Roman"/>
          <w:sz w:val="24"/>
          <w:szCs w:val="24"/>
          <w:highlight w:val="white"/>
        </w:rPr>
        <w:t>элементов</w:t>
      </w:r>
      <w:r w:rsidRPr="00B63DB7">
        <w:rPr>
          <w:rFonts w:cs="Times New Roman"/>
          <w:sz w:val="24"/>
          <w:szCs w:val="24"/>
          <w:highlight w:val="white"/>
          <w:lang w:val="en-US"/>
        </w:rPr>
        <w:t>?", "</w:t>
      </w:r>
      <w:r w:rsidRPr="00B63DB7">
        <w:rPr>
          <w:rFonts w:cs="Times New Roman"/>
          <w:sz w:val="24"/>
          <w:szCs w:val="24"/>
          <w:highlight w:val="white"/>
        </w:rPr>
        <w:t>Внимание</w:t>
      </w:r>
      <w:r w:rsidRPr="00B63DB7">
        <w:rPr>
          <w:rFonts w:cs="Times New Roman"/>
          <w:sz w:val="24"/>
          <w:szCs w:val="24"/>
          <w:highlight w:val="white"/>
          <w:lang w:val="en-US"/>
        </w:rPr>
        <w:t>",</w:t>
      </w:r>
    </w:p>
    <w:p w14:paraId="08FE87D2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MessageBoxButton.YesNo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,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MessageBoxImage.Question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) ==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MessageBoxResult.Yes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)</w:t>
      </w:r>
    </w:p>
    <w:p w14:paraId="27AD315F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{</w:t>
      </w:r>
    </w:p>
    <w:p w14:paraId="3A4BD83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try</w:t>
      </w:r>
    </w:p>
    <w:p w14:paraId="0AB178A4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{</w:t>
      </w:r>
    </w:p>
    <w:p w14:paraId="556DDED4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).Teachers.RemoveRange</w:t>
      </w:r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(teacherForRemoving);</w:t>
      </w:r>
    </w:p>
    <w:p w14:paraId="730A4E25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SaveChanges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6D64C731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MessageBox.Show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("</w:t>
      </w:r>
      <w:r w:rsidRPr="00B63DB7">
        <w:rPr>
          <w:rFonts w:cs="Times New Roman"/>
          <w:sz w:val="24"/>
          <w:szCs w:val="24"/>
          <w:highlight w:val="white"/>
        </w:rPr>
        <w:t>Данные</w:t>
      </w: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</w:t>
      </w:r>
      <w:r w:rsidRPr="00B63DB7">
        <w:rPr>
          <w:rFonts w:cs="Times New Roman"/>
          <w:sz w:val="24"/>
          <w:szCs w:val="24"/>
          <w:highlight w:val="white"/>
        </w:rPr>
        <w:t>удалены</w:t>
      </w:r>
      <w:r w:rsidRPr="00B63DB7">
        <w:rPr>
          <w:rFonts w:cs="Times New Roman"/>
          <w:sz w:val="24"/>
          <w:szCs w:val="24"/>
          <w:highlight w:val="white"/>
          <w:lang w:val="en-US"/>
        </w:rPr>
        <w:t>");</w:t>
      </w:r>
    </w:p>
    <w:p w14:paraId="4E3A966A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</w:p>
    <w:p w14:paraId="38A944D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TeacherGrid.ItemsSource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= KBPClassBetaEntities1.GetContext(</w:t>
      </w:r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).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Teachers.ToList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();</w:t>
      </w:r>
    </w:p>
    <w:p w14:paraId="50C2A7E6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}</w:t>
      </w:r>
    </w:p>
    <w:p w14:paraId="56AFFA72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catch (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System.Exception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ex)</w:t>
      </w:r>
    </w:p>
    <w:p w14:paraId="3827C3BA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{</w:t>
      </w:r>
    </w:p>
    <w:p w14:paraId="688C8804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  <w:lang w:val="en-US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    </w:t>
      </w:r>
      <w:proofErr w:type="spellStart"/>
      <w:r w:rsidRPr="00B63DB7">
        <w:rPr>
          <w:rFonts w:cs="Times New Roman"/>
          <w:sz w:val="24"/>
          <w:szCs w:val="24"/>
          <w:highlight w:val="white"/>
          <w:lang w:val="en-US"/>
        </w:rPr>
        <w:t>MessageBox.Show</w:t>
      </w:r>
      <w:proofErr w:type="spellEnd"/>
      <w:r w:rsidRPr="00B63DB7">
        <w:rPr>
          <w:rFonts w:cs="Times New Roman"/>
          <w:sz w:val="24"/>
          <w:szCs w:val="24"/>
          <w:highlight w:val="white"/>
          <w:lang w:val="en-US"/>
        </w:rPr>
        <w:t>(</w:t>
      </w:r>
      <w:proofErr w:type="spellStart"/>
      <w:proofErr w:type="gramStart"/>
      <w:r w:rsidRPr="00B63DB7">
        <w:rPr>
          <w:rFonts w:cs="Times New Roman"/>
          <w:sz w:val="24"/>
          <w:szCs w:val="24"/>
          <w:highlight w:val="white"/>
          <w:lang w:val="en-US"/>
        </w:rPr>
        <w:t>ex.Message.ToString</w:t>
      </w:r>
      <w:proofErr w:type="spellEnd"/>
      <w:proofErr w:type="gramEnd"/>
      <w:r w:rsidRPr="00B63DB7">
        <w:rPr>
          <w:rFonts w:cs="Times New Roman"/>
          <w:sz w:val="24"/>
          <w:szCs w:val="24"/>
          <w:highlight w:val="white"/>
          <w:lang w:val="en-US"/>
        </w:rPr>
        <w:t>());</w:t>
      </w:r>
    </w:p>
    <w:p w14:paraId="724AEC4C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  <w:lang w:val="en-US"/>
        </w:rPr>
        <w:t xml:space="preserve">             </w:t>
      </w:r>
      <w:r w:rsidRPr="00B63DB7">
        <w:rPr>
          <w:rFonts w:cs="Times New Roman"/>
          <w:sz w:val="24"/>
          <w:szCs w:val="24"/>
          <w:highlight w:val="white"/>
        </w:rPr>
        <w:t>}</w:t>
      </w:r>
    </w:p>
    <w:p w14:paraId="3F582090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    }</w:t>
      </w:r>
    </w:p>
    <w:p w14:paraId="32E5FF04" w14:textId="77777777" w:rsidR="00B63DB7" w:rsidRPr="00B63DB7" w:rsidRDefault="00B63DB7" w:rsidP="00B63DB7">
      <w:pPr>
        <w:autoSpaceDE w:val="0"/>
        <w:autoSpaceDN w:val="0"/>
        <w:adjustRightInd w:val="0"/>
        <w:ind w:left="720" w:firstLine="0"/>
        <w:jc w:val="left"/>
        <w:rPr>
          <w:rFonts w:cs="Times New Roman"/>
          <w:sz w:val="24"/>
          <w:szCs w:val="24"/>
          <w:highlight w:val="white"/>
        </w:rPr>
      </w:pPr>
      <w:r w:rsidRPr="00B63DB7">
        <w:rPr>
          <w:rFonts w:cs="Times New Roman"/>
          <w:sz w:val="24"/>
          <w:szCs w:val="24"/>
          <w:highlight w:val="white"/>
        </w:rPr>
        <w:t xml:space="preserve">     }</w:t>
      </w:r>
    </w:p>
    <w:p w14:paraId="530A84CA" w14:textId="3C7519F7" w:rsidR="00B63DB7" w:rsidRPr="00541EA7" w:rsidRDefault="00B63DB7" w:rsidP="00B63DB7">
      <w:pPr>
        <w:pStyle w:val="a5"/>
        <w:ind w:left="720" w:firstLine="0"/>
        <w:jc w:val="left"/>
        <w:rPr>
          <w:rFonts w:cs="Times New Roman"/>
          <w:szCs w:val="24"/>
        </w:rPr>
      </w:pPr>
      <w:r w:rsidRPr="00B63DB7">
        <w:rPr>
          <w:rFonts w:cs="Times New Roman"/>
          <w:szCs w:val="24"/>
          <w:highlight w:val="white"/>
        </w:rPr>
        <w:t xml:space="preserve"> }</w:t>
      </w:r>
    </w:p>
    <w:p w14:paraId="6EDDEF0A" w14:textId="77777777" w:rsidR="00AB517A" w:rsidRPr="00541EA7" w:rsidRDefault="00AB517A" w:rsidP="00AB517A"/>
    <w:p w14:paraId="0C9E5E7F" w14:textId="77777777" w:rsidR="007A6B10" w:rsidRPr="00541EA7" w:rsidRDefault="007A6B10" w:rsidP="00541EA7">
      <w:pPr>
        <w:ind w:firstLine="0"/>
        <w:sectPr w:rsidR="007A6B10" w:rsidRPr="00541EA7" w:rsidSect="00812FC3">
          <w:footerReference w:type="default" r:id="rId21"/>
          <w:footerReference w:type="first" r:id="rId22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0804DB55" w14:textId="77777777" w:rsidR="00541EA7" w:rsidRPr="004A34A4" w:rsidRDefault="00541EA7" w:rsidP="00541EA7">
      <w:pPr>
        <w:pStyle w:val="1"/>
        <w:numPr>
          <w:ilvl w:val="0"/>
          <w:numId w:val="0"/>
        </w:numPr>
        <w:jc w:val="center"/>
      </w:pPr>
      <w:bookmarkStart w:id="185" w:name="_Toc198826762"/>
      <w:bookmarkStart w:id="186" w:name="_Toc199161140"/>
      <w:r w:rsidRPr="004A34A4">
        <w:lastRenderedPageBreak/>
        <w:t>ПРИЛОЖЕНИЕ Б</w:t>
      </w:r>
      <w:bookmarkEnd w:id="185"/>
      <w:bookmarkEnd w:id="186"/>
    </w:p>
    <w:p w14:paraId="3D5F08DF" w14:textId="77777777" w:rsidR="00541EA7" w:rsidRDefault="00541EA7" w:rsidP="00541EA7">
      <w:pPr>
        <w:ind w:firstLine="0"/>
        <w:jc w:val="center"/>
        <w:rPr>
          <w:b/>
          <w:bCs/>
        </w:rPr>
      </w:pPr>
      <w:r>
        <w:rPr>
          <w:b/>
          <w:bCs/>
        </w:rPr>
        <w:t>(справочное)</w:t>
      </w:r>
    </w:p>
    <w:p w14:paraId="01E4274F" w14:textId="77777777" w:rsidR="00541EA7" w:rsidRDefault="00541EA7" w:rsidP="00541EA7">
      <w:pPr>
        <w:spacing w:after="560"/>
        <w:ind w:firstLine="0"/>
        <w:jc w:val="center"/>
        <w:rPr>
          <w:b/>
          <w:bCs/>
        </w:rPr>
      </w:pPr>
      <w:r w:rsidRPr="0007551E">
        <w:rPr>
          <w:b/>
          <w:bCs/>
        </w:rPr>
        <w:t>Формы входных и выходных документов</w:t>
      </w:r>
    </w:p>
    <w:p w14:paraId="780BA897" w14:textId="0BB3DADC" w:rsidR="009909E7" w:rsidRDefault="009909E7" w:rsidP="007A6B10">
      <w:pPr>
        <w:spacing w:before="840"/>
        <w:ind w:firstLine="0"/>
      </w:pPr>
    </w:p>
    <w:p w14:paraId="75CA8E1F" w14:textId="5A39600D" w:rsidR="009909E7" w:rsidRDefault="009909E7">
      <w:pPr>
        <w:spacing w:after="160" w:line="259" w:lineRule="auto"/>
        <w:ind w:firstLine="0"/>
        <w:jc w:val="left"/>
      </w:pPr>
      <w:r>
        <w:br w:type="page"/>
      </w:r>
    </w:p>
    <w:p w14:paraId="2EEC65B3" w14:textId="7FC1F683" w:rsidR="009909E7" w:rsidRPr="00C003C0" w:rsidRDefault="009909E7" w:rsidP="009909E7">
      <w:pPr>
        <w:spacing w:before="1800"/>
        <w:ind w:firstLine="0"/>
      </w:pPr>
      <w:bookmarkStart w:id="187" w:name="_Hlk199158657"/>
      <w:r w:rsidRPr="009A782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E063D7F" wp14:editId="5F369A1D">
                <wp:simplePos x="0" y="0"/>
                <wp:positionH relativeFrom="column">
                  <wp:posOffset>-306886</wp:posOffset>
                </wp:positionH>
                <wp:positionV relativeFrom="paragraph">
                  <wp:posOffset>-433070</wp:posOffset>
                </wp:positionV>
                <wp:extent cx="2420257" cy="372169"/>
                <wp:effectExtent l="0" t="0" r="0" b="8890"/>
                <wp:wrapNone/>
                <wp:docPr id="109" name="Надпись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H="1">
                          <a:off x="0" y="0"/>
                          <a:ext cx="2420257" cy="3721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3D4DDD" w14:textId="77777777" w:rsidR="009909E7" w:rsidRPr="00382472" w:rsidRDefault="009909E7" w:rsidP="009909E7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i/>
                                <w:cap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Times New Roman"/>
                                <w:sz w:val="40"/>
                                <w:szCs w:val="40"/>
                              </w:rPr>
                              <w:t xml:space="preserve">КП </w:t>
                            </w:r>
                            <w:r w:rsidRPr="00382472">
                              <w:rPr>
                                <w:rFonts w:cs="Times New Roman"/>
                                <w:sz w:val="40"/>
                                <w:szCs w:val="40"/>
                              </w:rPr>
                              <w:t>Т.</w:t>
                            </w:r>
                            <w:r>
                              <w:rPr>
                                <w:rFonts w:cs="Times New Roman"/>
                                <w:sz w:val="40"/>
                                <w:szCs w:val="40"/>
                              </w:rPr>
                              <w:t>292005.401</w:t>
                            </w:r>
                            <w:r w:rsidRPr="00382472">
                              <w:rPr>
                                <w:rFonts w:cs="Times New Roman"/>
                                <w:sz w:val="40"/>
                                <w:szCs w:val="40"/>
                              </w:rPr>
                              <w:t xml:space="preserve"> ГЧ</w:t>
                            </w:r>
                          </w:p>
                          <w:p w14:paraId="3FE10BE0" w14:textId="77777777" w:rsidR="009909E7" w:rsidRPr="00AC018C" w:rsidRDefault="009909E7" w:rsidP="009909E7">
                            <w:pPr>
                              <w:ind w:firstLine="0"/>
                              <w:rPr>
                                <w:rFonts w:cs="Times New Roman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063D7F" id="_x0000_t202" coordsize="21600,21600" o:spt="202" path="m,l,21600r21600,l21600,xe">
                <v:stroke joinstyle="miter"/>
                <v:path gradientshapeok="t" o:connecttype="rect"/>
              </v:shapetype>
              <v:shape id="Надпись 109" o:spid="_x0000_s1079" type="#_x0000_t202" style="position:absolute;left:0;text-align:left;margin-left:-24.15pt;margin-top:-34.1pt;width:190.55pt;height:29.3pt;rotation:180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" fillcolor="white [3201]" stroked="f" strokeweight=".5pt">
                <v:textbox>
                  <w:txbxContent>
                    <w:p w14:paraId="793D4DDD" w14:textId="77777777" w:rsidR="009909E7" w:rsidRPr="00382472" w:rsidRDefault="009909E7" w:rsidP="009909E7">
                      <w:pPr>
                        <w:ind w:firstLine="0"/>
                        <w:jc w:val="center"/>
                        <w:rPr>
                          <w:rFonts w:cs="Times New Roman"/>
                          <w:i/>
                          <w:caps/>
                          <w:sz w:val="40"/>
                          <w:szCs w:val="40"/>
                        </w:rPr>
                      </w:pPr>
                      <w:r>
                        <w:rPr>
                          <w:rFonts w:cs="Times New Roman"/>
                          <w:sz w:val="40"/>
                          <w:szCs w:val="40"/>
                        </w:rPr>
                        <w:t xml:space="preserve">КП </w:t>
                      </w:r>
                      <w:r w:rsidRPr="00382472">
                        <w:rPr>
                          <w:rFonts w:cs="Times New Roman"/>
                          <w:sz w:val="40"/>
                          <w:szCs w:val="40"/>
                        </w:rPr>
                        <w:t>Т.</w:t>
                      </w:r>
                      <w:r>
                        <w:rPr>
                          <w:rFonts w:cs="Times New Roman"/>
                          <w:sz w:val="40"/>
                          <w:szCs w:val="40"/>
                        </w:rPr>
                        <w:t>292005.401</w:t>
                      </w:r>
                      <w:r w:rsidRPr="00382472">
                        <w:rPr>
                          <w:rFonts w:cs="Times New Roman"/>
                          <w:sz w:val="40"/>
                          <w:szCs w:val="40"/>
                        </w:rPr>
                        <w:t xml:space="preserve"> ГЧ</w:t>
                      </w:r>
                    </w:p>
                    <w:p w14:paraId="3FE10BE0" w14:textId="77777777" w:rsidR="009909E7" w:rsidRPr="00AC018C" w:rsidRDefault="009909E7" w:rsidP="009909E7">
                      <w:pPr>
                        <w:ind w:firstLine="0"/>
                        <w:rPr>
                          <w:rFonts w:cs="Times New Roman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3F0756B" wp14:editId="3AD52957">
                <wp:simplePos x="0" y="0"/>
                <wp:positionH relativeFrom="margin">
                  <wp:posOffset>2245360</wp:posOffset>
                </wp:positionH>
                <wp:positionV relativeFrom="paragraph">
                  <wp:posOffset>9269730</wp:posOffset>
                </wp:positionV>
                <wp:extent cx="2037080" cy="331470"/>
                <wp:effectExtent l="0" t="0" r="1270" b="0"/>
                <wp:wrapNone/>
                <wp:docPr id="110" name="Rectangl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37080" cy="331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915C21" w14:textId="77777777" w:rsidR="009909E7" w:rsidRPr="00856BCB" w:rsidRDefault="009909E7" w:rsidP="009909E7">
                            <w:pPr>
                              <w:pStyle w:val="af5"/>
                              <w:jc w:val="center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Диаграмма вариантов использования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F0756B" id="Rectangle 135" o:spid="_x0000_s1080" style="position:absolute;left:0;text-align:left;margin-left:176.8pt;margin-top:729.9pt;width:160.4pt;height:26.1pt;z-index:2516817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" filled="f" stroked="f">
                <v:textbox inset="1pt,1pt,1pt,1pt">
                  <w:txbxContent>
                    <w:p w14:paraId="37915C21" w14:textId="77777777" w:rsidR="009909E7" w:rsidRPr="00856BCB" w:rsidRDefault="009909E7" w:rsidP="009909E7">
                      <w:pPr>
                        <w:pStyle w:val="af5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Диаграмма вариантов использования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9FD389" wp14:editId="7482FBF1">
                <wp:simplePos x="0" y="0"/>
                <wp:positionH relativeFrom="column">
                  <wp:posOffset>5701665</wp:posOffset>
                </wp:positionH>
                <wp:positionV relativeFrom="paragraph">
                  <wp:posOffset>9291418</wp:posOffset>
                </wp:positionV>
                <wp:extent cx="427892" cy="328246"/>
                <wp:effectExtent l="0" t="0" r="10795" b="15240"/>
                <wp:wrapNone/>
                <wp:docPr id="112" name="Прямоугольник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892" cy="32824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CA2913" id="Прямоугольник 112" o:spid="_x0000_s1026" style="position:absolute;margin-left:448.95pt;margin-top:731.6pt;width:33.7pt;height:25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" fillcolor="white [3201]" strokecolor="white [3212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60085033" wp14:editId="39F993E9">
                <wp:simplePos x="0" y="0"/>
                <wp:positionH relativeFrom="page">
                  <wp:posOffset>174171</wp:posOffset>
                </wp:positionH>
                <wp:positionV relativeFrom="paragraph">
                  <wp:posOffset>-480604</wp:posOffset>
                </wp:positionV>
                <wp:extent cx="7181850" cy="10189210"/>
                <wp:effectExtent l="0" t="0" r="38100" b="21590"/>
                <wp:wrapNone/>
                <wp:docPr id="113" name="Группа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81850" cy="10189210"/>
                          <a:chOff x="276" y="400"/>
                          <a:chExt cx="11330" cy="16039"/>
                        </a:xfrm>
                      </wpg:grpSpPr>
                      <wps:wsp>
                        <wps:cNvPr id="114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115" name="Group 97"/>
                        <wpg:cNvGrpSpPr/>
                        <wpg:grpSpPr>
                          <a:xfrm>
                            <a:off x="276" y="400"/>
                            <a:ext cx="11330" cy="16039"/>
                            <a:chOff x="276" y="400"/>
                            <a:chExt cx="11330" cy="16039"/>
                          </a:xfrm>
                        </wpg:grpSpPr>
                        <wps:wsp>
                          <wps:cNvPr id="116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3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117" name="Group 99"/>
                          <wpg:cNvGrpSpPr/>
                          <wpg:grpSpPr>
                            <a:xfrm>
                              <a:off x="276" y="400"/>
                              <a:ext cx="11330" cy="16039"/>
                              <a:chOff x="276" y="400"/>
                              <a:chExt cx="11330" cy="16039"/>
                            </a:xfrm>
                          </wpg:grpSpPr>
                          <wpg:grpSp>
                            <wpg:cNvPr id="118" name="Group 100"/>
                            <wpg:cNvGrpSpPr/>
                            <wpg:grpSpPr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119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0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121" name="Group 103"/>
                            <wpg:cNvGrpSpPr/>
                            <wpg:grpSpPr>
                              <a:xfrm>
                                <a:off x="276" y="400"/>
                                <a:ext cx="11330" cy="16039"/>
                                <a:chOff x="276" y="400"/>
                                <a:chExt cx="11330" cy="16039"/>
                              </a:xfrm>
                            </wpg:grpSpPr>
                            <wps:wsp>
                              <wps:cNvPr id="122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23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g:grpSp>
                              <wpg:cNvPr id="124" name="Group 106"/>
                              <wpg:cNvGrpSpPr/>
                              <wpg:grpSpPr>
                                <a:xfrm>
                                  <a:off x="276" y="400"/>
                                  <a:ext cx="11330" cy="16039"/>
                                  <a:chOff x="276" y="400"/>
                                  <a:chExt cx="11330" cy="16039"/>
                                </a:xfrm>
                              </wpg:grpSpPr>
                              <wps:wsp>
                                <wps:cNvPr id="125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49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E8829F7" w14:textId="77777777" w:rsidR="009909E7" w:rsidRPr="007B0056" w:rsidRDefault="009909E7" w:rsidP="009909E7">
                                      <w:pPr>
                                        <w:pStyle w:val="af5"/>
                                        <w:jc w:val="center"/>
                                        <w:rPr>
                                          <w:rFonts w:ascii="Times New Roman" w:hAnsi="Times New Roman"/>
                                          <w:sz w:val="30"/>
                                          <w:szCs w:val="30"/>
                                          <w:lang w:val="ru-RU"/>
                                        </w:rPr>
                                      </w:pPr>
                                      <w:r w:rsidRPr="007B0056">
                                        <w:rPr>
                                          <w:rFonts w:ascii="Times New Roman" w:hAnsi="Times New Roman"/>
                                          <w:sz w:val="30"/>
                                          <w:szCs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26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8BEC99D" w14:textId="77777777" w:rsidR="009909E7" w:rsidRPr="00382472" w:rsidRDefault="009909E7" w:rsidP="009909E7">
                                      <w:pPr>
                                        <w:pStyle w:val="af5"/>
                                        <w:jc w:val="center"/>
                                        <w:rPr>
                                          <w:rFonts w:ascii="Times New Roman" w:hAnsi="Times New Roman"/>
                                          <w:sz w:val="24"/>
                                          <w:lang w:val="ru-RU"/>
                                        </w:rPr>
                                      </w:pPr>
                                      <w:r w:rsidRPr="00382472">
                                        <w:rPr>
                                          <w:rFonts w:ascii="Times New Roman" w:hAnsi="Times New Roman"/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27" name="Group 109"/>
                                <wpg:cNvGrpSpPr/>
                                <wpg:grpSpPr>
                                  <a:xfrm>
                                    <a:off x="276" y="400"/>
                                    <a:ext cx="11330" cy="16039"/>
                                    <a:chOff x="276" y="400"/>
                                    <a:chExt cx="11330" cy="16039"/>
                                  </a:xfrm>
                                </wpg:grpSpPr>
                                <wpg:grpSp>
                                  <wpg:cNvPr id="128" name="Group 110"/>
                                  <wpg:cNvGrpSpPr/>
                                  <wpg:grpSpPr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129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A49608E" w14:textId="77777777" w:rsidR="009909E7" w:rsidRDefault="009909E7" w:rsidP="009909E7">
                                          <w:pPr>
                                            <w:pStyle w:val="af5"/>
                                            <w:rPr>
                                              <w:sz w:val="20"/>
                                            </w:rPr>
                                          </w:pP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0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C09FD3B" w14:textId="77777777" w:rsidR="009909E7" w:rsidRDefault="009909E7" w:rsidP="009909E7">
                                          <w:pPr>
                                            <w:pStyle w:val="af5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31" name="Group 113"/>
                                  <wpg:cNvGrpSpPr/>
                                  <wpg:grpSpPr>
                                    <a:xfrm>
                                      <a:off x="276" y="400"/>
                                      <a:ext cx="11330" cy="16039"/>
                                      <a:chOff x="276" y="400"/>
                                      <a:chExt cx="11330" cy="16039"/>
                                    </a:xfrm>
                                  </wpg:grpSpPr>
                                  <wps:wsp>
                                    <wps:cNvPr id="132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33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34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35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137" name="Group 118"/>
                                    <wpg:cNvGrpSpPr/>
                                    <wpg:grpSpPr>
                                      <a:xfrm>
                                        <a:off x="276" y="400"/>
                                        <a:ext cx="11330" cy="16039"/>
                                        <a:chOff x="276" y="400"/>
                                        <a:chExt cx="11330" cy="16039"/>
                                      </a:xfrm>
                                    </wpg:grpSpPr>
                                    <wpg:grpSp>
                                      <wpg:cNvPr id="138" name="Group 119"/>
                                      <wpg:cNvGrpSpPr/>
                                      <wpg:grpSpPr>
                                        <a:xfrm>
                                          <a:off x="1161" y="14831"/>
                                          <a:ext cx="2558" cy="290"/>
                                          <a:chOff x="0" y="0"/>
                                          <a:chExt cx="21151" cy="25985"/>
                                        </a:xfrm>
                                      </wpg:grpSpPr>
                                      <wps:wsp>
                                        <wps:cNvPr id="139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6448B84" w14:textId="77777777" w:rsidR="009909E7" w:rsidRDefault="009909E7" w:rsidP="009909E7">
                                              <w:pPr>
                                                <w:pStyle w:val="af5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Разраб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 xml:space="preserve">.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Разраб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40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938" y="2240"/>
                                            <a:ext cx="11213" cy="22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EA8FA94" w14:textId="77777777" w:rsidR="009909E7" w:rsidRPr="00D54B0A" w:rsidRDefault="009909E7" w:rsidP="009909E7">
                                              <w:pPr>
                                                <w:pStyle w:val="af5"/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 w:rsidRPr="00D54B0A"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Внук В</w:t>
                                              </w:r>
                                              <w:r w:rsidRPr="00D54B0A"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В</w:t>
                                              </w:r>
                                              <w:r w:rsidRPr="00D54B0A"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41" name="Group 122"/>
                                      <wpg:cNvGrpSpPr/>
                                      <wpg:grpSpPr>
                                        <a:xfrm>
                                          <a:off x="1161" y="15085"/>
                                          <a:ext cx="2618" cy="291"/>
                                          <a:chOff x="0" y="-74"/>
                                          <a:chExt cx="21646" cy="26059"/>
                                        </a:xfrm>
                                      </wpg:grpSpPr>
                                      <wps:wsp>
                                        <wps:cNvPr id="142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3A1DF61" w14:textId="77777777" w:rsidR="009909E7" w:rsidRDefault="009909E7" w:rsidP="009909E7">
                                              <w:pPr>
                                                <w:pStyle w:val="af5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Провер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 xml:space="preserve">.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Провер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43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379" y="-74"/>
                                            <a:ext cx="12267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4033706" w14:textId="77777777" w:rsidR="009909E7" w:rsidRPr="000C4454" w:rsidRDefault="009909E7" w:rsidP="009909E7">
                                              <w:pPr>
                                                <w:pStyle w:val="af5"/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 w:rsidRPr="000C4454"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Коропа Е.Н.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44" name="Group 125"/>
                                      <wpg:cNvGrpSpPr/>
                                      <wpg:grpSpPr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145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A62B027" w14:textId="77777777" w:rsidR="009909E7" w:rsidRDefault="009909E7" w:rsidP="009909E7">
                                              <w:pPr>
                                                <w:pStyle w:val="af5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46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70CB33E" w14:textId="77777777" w:rsidR="009909E7" w:rsidRDefault="009909E7" w:rsidP="009909E7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47" name="Group 128"/>
                                      <wpg:cNvGrpSpPr/>
                                      <wpg:grpSpPr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148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D451AA7" w14:textId="77777777" w:rsidR="009909E7" w:rsidRDefault="009909E7" w:rsidP="009909E7">
                                              <w:pPr>
                                                <w:pStyle w:val="af5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49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F1C5D4B" w14:textId="0EF95003" w:rsidR="009909E7" w:rsidRDefault="006E798A" w:rsidP="009909E7">
                                              <w:pPr>
                                                <w:pStyle w:val="af5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Коропа Е.Н.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0" name="Group 131"/>
                                      <wpg:cNvGrpSpPr/>
                                      <wpg:grpSpPr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151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E340447" w14:textId="77777777" w:rsidR="009909E7" w:rsidRDefault="009909E7" w:rsidP="009909E7">
                                              <w:pPr>
                                                <w:pStyle w:val="af5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Н.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52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C94DF5A" w14:textId="77777777" w:rsidR="009909E7" w:rsidRDefault="009909E7" w:rsidP="009909E7">
                                              <w:pPr>
                                                <w:pStyle w:val="af5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3" name="Group 134"/>
                                      <wpg:cNvGrpSpPr/>
                                      <wpg:grpSpPr>
                                        <a:xfrm>
                                          <a:off x="276" y="400"/>
                                          <a:ext cx="11330" cy="16039"/>
                                          <a:chOff x="276" y="400"/>
                                          <a:chExt cx="11330" cy="16039"/>
                                        </a:xfrm>
                                      </wpg:grpSpPr>
                                      <wps:wsp>
                                        <wps:cNvPr id="154" name="Rectangle 135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245" y="14382"/>
                                            <a:ext cx="3214" cy="10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6494515" w14:textId="77777777" w:rsidR="009909E7" w:rsidRPr="00C83E7E" w:rsidRDefault="009909E7" w:rsidP="009909E7">
                                              <w:pPr>
                                                <w:ind w:firstLine="0"/>
                                                <w:jc w:val="center"/>
                                                <w:rPr>
                                                  <w:i/>
                                                  <w:iCs/>
                                                  <w:sz w:val="20"/>
                                                </w:rPr>
                                              </w:pPr>
                                              <w:r w:rsidRPr="00C83E7E">
                                                <w:rPr>
                                                  <w:rFonts w:eastAsia="Times New Roman" w:cs="Times New Roman"/>
                                                  <w:i/>
                                                  <w:iCs/>
                                                  <w:color w:val="000000"/>
                                                  <w:sz w:val="18"/>
                                                  <w:szCs w:val="18"/>
                                                </w:rPr>
                                                <w:t>РАЗРАБОТКА ЭЛЕКТРОННОГО ОРГАНАЙЗЕРА ДЛЯ ПРЕДСЕДАТЕЛЯ ЦИКЛОВОЙ КОМИССИИ ЧУО "КОЛЛЕДЖ БИЗНЕСА И ПРАВА"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ctr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155" name="Group 136"/>
                                        <wpg:cNvGrpSpPr/>
                                        <wpg:grpSpPr>
                                          <a:xfrm>
                                            <a:off x="276" y="400"/>
                                            <a:ext cx="11330" cy="16039"/>
                                            <a:chOff x="276" y="400"/>
                                            <a:chExt cx="11330" cy="16039"/>
                                          </a:xfrm>
                                        </wpg:grpSpPr>
                                        <wps:wsp>
                                          <wps:cNvPr id="156" name="Line 13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65" y="14829"/>
                                              <a:ext cx="3985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157" name="Group 138"/>
                                          <wpg:cNvGrpSpPr/>
                                          <wpg:grpSpPr>
                                            <a:xfrm>
                                              <a:off x="1161" y="14534"/>
                                              <a:ext cx="4076" cy="322"/>
                                              <a:chOff x="1157" y="14052"/>
                                              <a:chExt cx="3929" cy="322"/>
                                            </a:xfrm>
                                          </wpg:grpSpPr>
                                          <wps:wsp>
                                            <wps:cNvPr id="158" name="Rectangle 139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2241" y="14052"/>
                                                <a:ext cx="1428" cy="32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13EBF1C0" w14:textId="77777777" w:rsidR="009909E7" w:rsidRDefault="009909E7" w:rsidP="009909E7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 xml:space="preserve"> 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 xml:space="preserve">№ 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док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у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59" name="Rectangle 140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3637" y="14052"/>
                                                <a:ext cx="937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DA6124A" w14:textId="77777777" w:rsidR="009909E7" w:rsidRPr="00FB2A02" w:rsidRDefault="009909E7" w:rsidP="009909E7">
                                                  <w:pPr>
                                                    <w:pStyle w:val="af5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Подп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ись</w:t>
                                                  </w:r>
                                                  <w:proofErr w:type="spellEnd"/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60" name="Rectangle 141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4457" y="14052"/>
                                                <a:ext cx="629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47187BEC" w14:textId="77777777" w:rsidR="009909E7" w:rsidRDefault="009909E7" w:rsidP="009909E7">
                                                  <w:pPr>
                                                    <w:pStyle w:val="af5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Д</w:t>
                                                  </w: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ата</w:t>
                                                  </w:r>
                                                  <w:proofErr w:type="spellEnd"/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61" name="Line 142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57" y="14062"/>
                                                <a:ext cx="3841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162" name="Group 143"/>
                                            <wpg:cNvGrpSpPr/>
                                            <wpg:grpSpPr>
                                              <a:xfrm>
                                                <a:off x="1161" y="14053"/>
                                                <a:ext cx="1103" cy="290"/>
                                                <a:chOff x="1179" y="14296"/>
                                                <a:chExt cx="1103" cy="290"/>
                                              </a:xfrm>
                                            </wpg:grpSpPr>
                                            <wps:wsp>
                                              <wps:cNvPr id="163" name="Rectangle 144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179" y="14296"/>
                                                  <a:ext cx="443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1156DAD0" w14:textId="77777777" w:rsidR="009909E7" w:rsidRDefault="009909E7" w:rsidP="009909E7">
                                                    <w:pPr>
                                                      <w:pStyle w:val="af5"/>
                                                      <w:jc w:val="center"/>
                                                      <w:rPr>
                                                        <w:sz w:val="20"/>
                                                      </w:rPr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sz w:val="20"/>
                                                      </w:rPr>
                                                      <w:t>Изм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sz w:val="20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64" name="Rectangle 14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730" y="14296"/>
                                                  <a:ext cx="552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C151B61" w14:textId="77777777" w:rsidR="009909E7" w:rsidRDefault="009909E7" w:rsidP="009909E7">
                                                    <w:pPr>
                                                      <w:pStyle w:val="af5"/>
                                                      <w:jc w:val="center"/>
                                                      <w:rPr>
                                                        <w:sz w:val="20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sz w:val="20"/>
                                                      </w:rPr>
                                                      <w:t>Лист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g:grpSp>
                                          <wpg:cNvPr id="165" name="Group 146"/>
                                          <wpg:cNvGrpSpPr/>
                                          <wpg:grpSpPr>
                                            <a:xfrm>
                                              <a:off x="276" y="400"/>
                                              <a:ext cx="11330" cy="16039"/>
                                              <a:chOff x="276" y="400"/>
                                              <a:chExt cx="11330" cy="16039"/>
                                            </a:xfrm>
                                          </wpg:grpSpPr>
                                          <wps:wsp>
                                            <wps:cNvPr id="166" name="Line 14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57" y="15084"/>
                                                <a:ext cx="3964" cy="1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67" name="Line 14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59" y="15294"/>
                                                <a:ext cx="3022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168" name="Group 149"/>
                                            <wpg:cNvGrpSpPr/>
                                            <wpg:grpSpPr>
                                              <a:xfrm>
                                                <a:off x="5124" y="15587"/>
                                                <a:ext cx="6462" cy="3"/>
                                                <a:chOff x="4986" y="15084"/>
                                                <a:chExt cx="6240" cy="3"/>
                                              </a:xfrm>
                                            </wpg:grpSpPr>
                                            <wps:wsp>
                                              <wps:cNvPr id="169" name="Line 150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8318" y="15085"/>
                                                  <a:ext cx="2908" cy="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70" name="Line 151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4986" y="15084"/>
                                                  <a:ext cx="3345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71" name="Group 152"/>
                                            <wpg:cNvGrpSpPr/>
                                            <wpg:grpSpPr>
                                              <a:xfrm>
                                                <a:off x="276" y="400"/>
                                                <a:ext cx="11330" cy="16039"/>
                                                <a:chOff x="276" y="400"/>
                                                <a:chExt cx="11330" cy="16039"/>
                                              </a:xfrm>
                                            </wpg:grpSpPr>
                                            <wps:wsp>
                                              <wps:cNvPr id="172" name="Line 15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8541" y="14274"/>
                                                  <a:ext cx="2" cy="215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73" name="Line 154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725" y="13387"/>
                                                  <a:ext cx="0" cy="145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74" name="Line 155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2314" y="13424"/>
                                                  <a:ext cx="14" cy="301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75" name="Line 156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4585" y="13419"/>
                                                  <a:ext cx="0" cy="301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76" name="Line 157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165" y="13707"/>
                                                  <a:ext cx="3985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77" name="Line 158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3722" y="13424"/>
                                                  <a:ext cx="0" cy="301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78" name="Line 159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5146" y="13424"/>
                                                  <a:ext cx="0" cy="3015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79" name="Line 160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5136" y="14274"/>
                                                  <a:ext cx="6447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180" name="Group 161"/>
                                              <wpg:cNvGrpSpPr/>
                                              <wpg:grpSpPr>
                                                <a:xfrm>
                                                  <a:off x="9378" y="14271"/>
                                                  <a:ext cx="886" cy="1003"/>
                                                  <a:chOff x="9381" y="14274"/>
                                                  <a:chExt cx="886" cy="947"/>
                                                </a:xfrm>
                                              </wpg:grpSpPr>
                                              <wps:wsp>
                                                <wps:cNvPr id="181" name="Line 162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9381" y="14274"/>
                                                    <a:ext cx="4" cy="947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82" name="Line 163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0262" y="14274"/>
                                                    <a:ext cx="5" cy="947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</wpg:grpSp>
                                            <wpg:grpSp>
                                              <wpg:cNvPr id="183" name="Group 164"/>
                                              <wpg:cNvGrpSpPr/>
                                              <wpg:grpSpPr>
                                                <a:xfrm>
                                                  <a:off x="8584" y="14253"/>
                                                  <a:ext cx="2928" cy="303"/>
                                                  <a:chOff x="8357" y="14586"/>
                                                  <a:chExt cx="2827" cy="283"/>
                                                </a:xfrm>
                                              </wpg:grpSpPr>
                                              <wps:wsp>
                                                <wps:cNvPr id="184" name="Rectangle 165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9180" y="14586"/>
                                                    <a:ext cx="744" cy="28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60C82C75" w14:textId="77777777" w:rsidR="009909E7" w:rsidRDefault="009909E7" w:rsidP="009909E7">
                                                      <w:pPr>
                                                        <w:pStyle w:val="af5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Масса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85" name="Rectangle 166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8357" y="14586"/>
                                                    <a:ext cx="743" cy="282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7A5E64A2" w14:textId="77777777" w:rsidR="009909E7" w:rsidRDefault="009909E7" w:rsidP="009909E7">
                                                      <w:pPr>
                                                        <w:pStyle w:val="af5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</w:rPr>
                                                      </w:pPr>
                                                      <w:proofErr w:type="spellStart"/>
                                                      <w:r>
                                                        <w:rPr>
                                                          <w:sz w:val="20"/>
                                                        </w:rPr>
                                                        <w:t>Лит</w:t>
                                                      </w:r>
                                                      <w:proofErr w:type="spellEnd"/>
                                                      <w:r>
                                                        <w:rPr>
                                                          <w:sz w:val="18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86" name="Rectangle 167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10011" y="14586"/>
                                                    <a:ext cx="1173" cy="28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12479CC8" w14:textId="77777777" w:rsidR="009909E7" w:rsidRDefault="009909E7" w:rsidP="009909E7">
                                                      <w:pPr>
                                                        <w:pStyle w:val="af5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Масштаб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187" name="Group 168"/>
                                              <wpg:cNvGrpSpPr/>
                                              <wpg:grpSpPr>
                                                <a:xfrm>
                                                  <a:off x="8496" y="15296"/>
                                                  <a:ext cx="2571" cy="303"/>
                                                  <a:chOff x="8496" y="15296"/>
                                                  <a:chExt cx="2571" cy="303"/>
                                                </a:xfrm>
                                              </wpg:grpSpPr>
                                              <wps:wsp>
                                                <wps:cNvPr id="188" name="Rectangle 169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8496" y="15296"/>
                                                    <a:ext cx="1105" cy="26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605656EE" w14:textId="77777777" w:rsidR="009909E7" w:rsidRPr="00AC018C" w:rsidRDefault="009909E7" w:rsidP="009909E7">
                                                      <w:pPr>
                                                        <w:pStyle w:val="af5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Лист 1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89" name="Rectangle 170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9853" y="15296"/>
                                                    <a:ext cx="1214" cy="30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6B51E417" w14:textId="77777777" w:rsidR="009909E7" w:rsidRDefault="009909E7" w:rsidP="009909E7">
                                                      <w:pPr>
                                                        <w:pStyle w:val="af5"/>
                                                        <w:jc w:val="left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Листов 3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190" name="Group 171"/>
                                              <wpg:cNvGrpSpPr/>
                                              <wpg:grpSpPr>
                                                <a:xfrm>
                                                  <a:off x="276" y="400"/>
                                                  <a:ext cx="11330" cy="16034"/>
                                                  <a:chOff x="276" y="400"/>
                                                  <a:chExt cx="11330" cy="16034"/>
                                                </a:xfrm>
                                              </wpg:grpSpPr>
                                              <wpg:grpSp>
                                                <wpg:cNvPr id="191" name="Group 172"/>
                                                <wpg:cNvGrpSpPr/>
                                                <wpg:grpSpPr>
                                                  <a:xfrm>
                                                    <a:off x="276" y="7254"/>
                                                    <a:ext cx="555" cy="9162"/>
                                                    <a:chOff x="276" y="7254"/>
                                                    <a:chExt cx="555" cy="9162"/>
                                                  </a:xfrm>
                                                </wpg:grpSpPr>
                                                <wps:wsp>
                                                  <wps:cNvPr id="745398656" name="Text Box 173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15058"/>
                                                      <a:ext cx="540" cy="135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3FA83B52" w14:textId="77777777" w:rsidR="009909E7" w:rsidRDefault="009909E7" w:rsidP="009909E7">
                                                        <w:pPr>
                                                          <w:pStyle w:val="af5"/>
                                                          <w:rPr>
                                                            <w:sz w:val="20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Инв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.№</w:t>
                                                        </w: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подл</w:t>
                                                        </w:r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745398657" name="Text Box 174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13133"/>
                                                      <a:ext cx="540" cy="17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33F88119" w14:textId="77777777" w:rsidR="009909E7" w:rsidRDefault="009909E7" w:rsidP="009909E7">
                                                        <w:pPr>
                                                          <w:pStyle w:val="af5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Подп. и дата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745398658" name="Text Box 175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11394"/>
                                                      <a:ext cx="540" cy="14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5F7D5A6C" w14:textId="77777777" w:rsidR="009909E7" w:rsidRDefault="009909E7" w:rsidP="009909E7">
                                                        <w:pPr>
                                                          <w:pStyle w:val="af5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Взам.инв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.№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745398659" name="Text Box 176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9234"/>
                                                      <a:ext cx="540" cy="19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6702BFDE" w14:textId="77777777" w:rsidR="009909E7" w:rsidRDefault="009909E7" w:rsidP="009909E7">
                                                        <w:pPr>
                                                          <w:pStyle w:val="af5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Инв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.№</w:t>
                                                        </w: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дубл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745398660" name="Text Box 177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91" y="7254"/>
                                                      <a:ext cx="540" cy="18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6F87914B" w14:textId="77777777" w:rsidR="009909E7" w:rsidRDefault="009909E7" w:rsidP="009909E7">
                                                        <w:pPr>
                                                          <w:pStyle w:val="af5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Подп. и дата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745398661" name="Group 178"/>
                                                <wpg:cNvGrpSpPr/>
                                                <wpg:grpSpPr>
                                                  <a:xfrm>
                                                    <a:off x="426" y="400"/>
                                                    <a:ext cx="11180" cy="16034"/>
                                                    <a:chOff x="426" y="400"/>
                                                    <a:chExt cx="11180" cy="16034"/>
                                                  </a:xfrm>
                                                </wpg:grpSpPr>
                                                <wps:wsp>
                                                  <wps:cNvPr id="745398662" name="Line 179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5" y="13407"/>
                                                      <a:ext cx="10440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g:grpSp>
                                                  <wpg:cNvPr id="745398663" name="Group 180"/>
                                                  <wpg:cNvGrpSpPr/>
                                                  <wpg:grpSpPr>
                                                    <a:xfrm>
                                                      <a:off x="426" y="400"/>
                                                      <a:ext cx="11180" cy="16034"/>
                                                      <a:chOff x="426" y="400"/>
                                                      <a:chExt cx="11180" cy="16034"/>
                                                    </a:xfrm>
                                                  </wpg:grpSpPr>
                                                  <wpg:grpSp>
                                                    <wpg:cNvPr id="745398664" name="Group 181"/>
                                                    <wpg:cNvGrpSpPr/>
                                                    <wpg:grpSpPr>
                                                      <a:xfrm>
                                                        <a:off x="426" y="400"/>
                                                        <a:ext cx="11180" cy="16034"/>
                                                        <a:chOff x="426" y="400"/>
                                                        <a:chExt cx="11180" cy="16034"/>
                                                      </a:xfrm>
                                                    </wpg:grpSpPr>
                                                    <wps:wsp>
                                                      <wps:cNvPr id="745398665" name="Rectangle 182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1166" y="400"/>
                                                          <a:ext cx="10440" cy="16034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</a:ln>
                                                      </wps:spPr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745398666" name="Group 183"/>
                                                      <wpg:cNvGrpSpPr/>
                                                      <wpg:grpSpPr>
                                                        <a:xfrm>
                                                          <a:off x="426" y="7161"/>
                                                          <a:ext cx="735" cy="9273"/>
                                                          <a:chOff x="426" y="7161"/>
                                                          <a:chExt cx="735" cy="8668"/>
                                                        </a:xfrm>
                                                      </wpg:grpSpPr>
                                                      <wps:wsp>
                                                        <wps:cNvPr id="745398667" name="Line 184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26" y="15829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668" name="Line 185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V="1">
                                                            <a:off x="441" y="7174"/>
                                                            <a:ext cx="0" cy="864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669" name="Line 186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>
                                                            <a:off x="426" y="7174"/>
                                                            <a:ext cx="731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670" name="Line 187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V="1">
                                                            <a:off x="696" y="7161"/>
                                                            <a:ext cx="0" cy="864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671" name="Line 188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905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672" name="Line 189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10929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673" name="Line 190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1253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674" name="Line 191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1454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</wpg:grpSp>
                                                  </wpg:grpSp>
                                                  <wps:wsp>
                                                    <wps:cNvPr id="745398675" name="Line 192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1161" y="1134"/>
                                                        <a:ext cx="3912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745398676" name="Line 193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 flipV="1">
                                                        <a:off x="5061" y="414"/>
                                                        <a:ext cx="0" cy="72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</wpg:grpSp>
                                              </wpg:grpSp>
                                            </wpg:grpSp>
                                          </wpg:grpSp>
                                          <wps:wsp>
                                            <wps:cNvPr id="745398677" name="Text Box 194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5721" y="13553"/>
                                                <a:ext cx="5220" cy="66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3EDDEECB" w14:textId="77777777" w:rsidR="009909E7" w:rsidRPr="00382472" w:rsidRDefault="009909E7" w:rsidP="009909E7">
                                                  <w:pPr>
                                                    <w:jc w:val="center"/>
                                                    <w:rPr>
                                                      <w:rFonts w:cs="Times New Roman"/>
                                                      <w:i/>
                                                      <w:caps/>
                                                      <w:sz w:val="40"/>
                                                      <w:szCs w:val="4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</w:rPr>
                                                    <w:t xml:space="preserve">КП </w:t>
                                                  </w:r>
                                                  <w:r w:rsidRPr="00382472"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</w:rPr>
                                                    <w:t>Т.</w:t>
                                                  </w:r>
                                                  <w:r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</w:rPr>
                                                    <w:t>29200</w:t>
                                                  </w:r>
                                                  <w:r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  <w:lang w:val="en-US"/>
                                                    </w:rPr>
                                                    <w:t>5</w:t>
                                                  </w:r>
                                                  <w:r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</w:rPr>
                                                    <w:t>.401</w:t>
                                                  </w:r>
                                                  <w:r w:rsidRPr="00382472"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</w:rPr>
                                                    <w:t xml:space="preserve"> ГЧ</w:t>
                                                  </w:r>
                                                </w:p>
                                                <w:p w14:paraId="631EC805" w14:textId="77777777" w:rsidR="009909E7" w:rsidRPr="007D0E2B" w:rsidRDefault="009909E7" w:rsidP="009909E7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rFonts w:ascii="Times New Roman" w:hAnsi="Times New Roman"/>
                                                      <w:sz w:val="40"/>
                                                      <w:szCs w:val="40"/>
                                                      <w:lang w:val="ru-RU"/>
                                                    </w:rPr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085033" id="Группа 113" o:spid="_x0000_s1081" style="position:absolute;left:0;text-align:left;margin-left:13.7pt;margin-top:-37.85pt;width:565.5pt;height:802.3pt;z-index:-251636736;mso-position-horizontal-relative:page;mso-width-relative:margin;mso-height-relative:margin" coordorigin="276,400" coordsize="11330,16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">
                <v:line id="Line 96" o:spid="_x0000_s1082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  <v:group id="Group 97" o:spid="_x0000_s1083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line id="Line 98" o:spid="_x0000_s1084" style="position:absolute;visibility:visible;mso-wrap-style:square" from="8543,14559" to="11591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    <v:group id="Group 99" o:spid="_x0000_s1085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  <v:group id="Group 100" o:spid="_x0000_s1086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    <v:line id="Line 101" o:spid="_x0000_s1087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            <v:line id="Line 102" o:spid="_x0000_s1088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oH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" strokeweight="1pt"/>
                    </v:group>
                    <v:group id="Group 103" o:spid="_x0000_s1089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    <v:line id="Line 104" o:spid="_x0000_s1090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        <v:line id="Line 105" o:spid="_x0000_s1091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2Rw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Bbp2RwwgAAANwAAAAPAAAA&#10;AAAAAAAAAAAAAAcCAABkcnMvZG93bnJldi54bWxQSwUGAAAAAAMAAwC3AAAA9gIAAAAA&#10;" strokeweight="1pt"/>
                      <v:group id="Group 106" o:spid="_x0000_s1092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      <v:rect id="Rectangle 107" o:spid="_x0000_s1093" style="position:absolute;left:8541;top:15849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" filled="f" stroked="f">
                          <v:textbox inset="1pt,1pt,1pt,1pt">
                            <w:txbxContent>
                              <w:p w14:paraId="5E8829F7" w14:textId="77777777" w:rsidR="009909E7" w:rsidRPr="007B0056" w:rsidRDefault="009909E7" w:rsidP="009909E7">
                                <w:pPr>
                                  <w:pStyle w:val="af5"/>
                                  <w:jc w:val="center"/>
                                  <w:rPr>
                                    <w:rFonts w:ascii="Times New Roman" w:hAnsi="Times New Roman"/>
                                    <w:sz w:val="30"/>
                                    <w:szCs w:val="30"/>
                                    <w:lang w:val="ru-RU"/>
                                  </w:rPr>
                                </w:pPr>
                                <w:r w:rsidRPr="007B0056">
                                  <w:rPr>
                                    <w:rFonts w:ascii="Times New Roman" w:hAnsi="Times New Roman"/>
                                    <w:sz w:val="30"/>
                                    <w:szCs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shape id="Text Box 108" o:spid="_x0000_s1094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" filled="f" stroked="f">
                          <v:textbox>
                            <w:txbxContent>
                              <w:p w14:paraId="28BEC99D" w14:textId="77777777" w:rsidR="009909E7" w:rsidRPr="00382472" w:rsidRDefault="009909E7" w:rsidP="009909E7">
                                <w:pPr>
                                  <w:pStyle w:val="af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382472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095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        <v:group id="Group 110" o:spid="_x0000_s1096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          <v:rect id="Rectangle 111" o:spid="_x0000_s1097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" filled="f" stroked="f">
                              <v:textbox inset="1pt,1pt,1pt,1pt">
                                <w:txbxContent>
                                  <w:p w14:paraId="3A49608E" w14:textId="77777777" w:rsidR="009909E7" w:rsidRDefault="009909E7" w:rsidP="009909E7">
                                    <w:pPr>
                                      <w:pStyle w:val="af5"/>
                                      <w:rPr>
                                        <w:sz w:val="20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ru-RU"/>
                                      </w:rPr>
                                      <w:t>Т</w:t>
                                    </w:r>
                                    <w:r>
                                      <w:rPr>
                                        <w:sz w:val="20"/>
                                      </w:rPr>
                                      <w:t>. Контр.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09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" filled="f" stroked="f">
                              <v:textbox inset="1pt,1pt,1pt,1pt">
                                <w:txbxContent>
                                  <w:p w14:paraId="2C09FD3B" w14:textId="77777777" w:rsidR="009909E7" w:rsidRDefault="009909E7" w:rsidP="009909E7">
                                    <w:pPr>
                                      <w:pStyle w:val="af5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099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            <v:line id="Line 114" o:spid="_x0000_s1100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              <v:line id="Line 115" o:spid="_x0000_s1101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              <v:line id="Line 116" o:spid="_x0000_s1102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" strokeweight="1pt"/>
                            <v:line id="Line 117" o:spid="_x0000_s1103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89C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" strokeweight="1pt"/>
                            <v:group id="Group 118" o:spid="_x0000_s110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            <v:group id="Group 119" o:spid="_x0000_s1105" style="position:absolute;left:1161;top:14831;width:2558;height:290" coordsize="21151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              <v:rect id="Rectangle 120" o:spid="_x0000_s1106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" filled="f" stroked="f">
                                  <v:textbox inset="1pt,1pt,1pt,1pt">
                                    <w:txbxContent>
                                      <w:p w14:paraId="16448B84" w14:textId="77777777" w:rsidR="009909E7" w:rsidRDefault="009909E7" w:rsidP="009909E7">
                                        <w:pPr>
                                          <w:pStyle w:val="af5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>
                                          <w:rPr>
                                            <w:sz w:val="20"/>
                                          </w:rPr>
                                          <w:t xml:space="preserve">.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>
                                          <w:rPr>
                                            <w:sz w:val="2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107" style="position:absolute;left:9938;top:2240;width:11213;height:2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5EA8FA94" w14:textId="77777777" w:rsidR="009909E7" w:rsidRPr="00D54B0A" w:rsidRDefault="009909E7" w:rsidP="009909E7">
                                        <w:pPr>
                                          <w:pStyle w:val="af5"/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</w:pPr>
                                        <w:r w:rsidRPr="00D54B0A"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Внук В</w:t>
                                        </w:r>
                                        <w:r w:rsidRPr="00D54B0A"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.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В</w:t>
                                        </w:r>
                                        <w:r w:rsidRPr="00D54B0A"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108" style="position:absolute;left:1161;top:15085;width:2618;height:291" coordorigin=",-74" coordsize="21646,2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                <v:rect id="Rectangle 123" o:spid="_x0000_s1109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" filled="f" stroked="f">
                                  <v:textbox inset="1pt,1pt,1pt,1pt">
                                    <w:txbxContent>
                                      <w:p w14:paraId="13A1DF61" w14:textId="77777777" w:rsidR="009909E7" w:rsidRDefault="009909E7" w:rsidP="009909E7">
                                        <w:pPr>
                                          <w:pStyle w:val="af5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>
                                          <w:rPr>
                                            <w:sz w:val="20"/>
                                          </w:rPr>
                                          <w:t xml:space="preserve">.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>
                                          <w:rPr>
                                            <w:sz w:val="2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110" style="position:absolute;left:9379;top:-74;width:1226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44033706" w14:textId="77777777" w:rsidR="009909E7" w:rsidRPr="000C4454" w:rsidRDefault="009909E7" w:rsidP="009909E7">
                                        <w:pPr>
                                          <w:pStyle w:val="af5"/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</w:pPr>
                                        <w:r w:rsidRPr="000C4454"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Коропа Е.Н.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111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WfwgAAANw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">
                                <v:rect id="Rectangle 126" o:spid="_x0000_s1112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4A62B027" w14:textId="77777777" w:rsidR="009909E7" w:rsidRDefault="009909E7" w:rsidP="009909E7">
                                        <w:pPr>
                                          <w:pStyle w:val="af5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Реценз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11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" filled="f" stroked="f">
                                  <v:textbox inset="1pt,1pt,1pt,1pt">
                                    <w:txbxContent>
                                      <w:p w14:paraId="470CB33E" w14:textId="77777777" w:rsidR="009909E7" w:rsidRDefault="009909E7" w:rsidP="009909E7"/>
                                    </w:txbxContent>
                                  </v:textbox>
                                </v:rect>
                              </v:group>
                              <v:group id="Group 128" o:spid="_x0000_s1114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              <v:rect id="Rectangle 129" o:spid="_x0000_s1115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" filled="f" stroked="f">
                                  <v:textbox inset="1pt,1pt,1pt,1pt">
                                    <w:txbxContent>
                                      <w:p w14:paraId="4D451AA7" w14:textId="77777777" w:rsidR="009909E7" w:rsidRDefault="009909E7" w:rsidP="009909E7">
                                        <w:pPr>
                                          <w:pStyle w:val="af5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Утверд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11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" filled="f" stroked="f">
                                  <v:textbox inset="1pt,1pt,1pt,1pt">
                                    <w:txbxContent>
                                      <w:p w14:paraId="6F1C5D4B" w14:textId="0EF95003" w:rsidR="009909E7" w:rsidRDefault="006E798A" w:rsidP="009909E7">
                                        <w:pPr>
                                          <w:pStyle w:val="af5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Коропа Е.Н.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117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              <v:rect id="Rectangle 132" o:spid="_x0000_s1118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" filled="f" stroked="f">
                                  <v:textbox inset="1pt,1pt,1pt,1pt">
                                    <w:txbxContent>
                                      <w:p w14:paraId="2E340447" w14:textId="77777777" w:rsidR="009909E7" w:rsidRDefault="009909E7" w:rsidP="009909E7">
                                        <w:pPr>
                                          <w:pStyle w:val="af5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Н.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11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" filled="f" stroked="f">
                                  <v:textbox inset="1pt,1pt,1pt,1pt">
                                    <w:txbxContent>
                                      <w:p w14:paraId="1C94DF5A" w14:textId="77777777" w:rsidR="009909E7" w:rsidRDefault="009909E7" w:rsidP="009909E7">
                                        <w:pPr>
                                          <w:pStyle w:val="af5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4" o:spid="_x0000_s1120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              <v:rect id="_x0000_s1121" style="position:absolute;left:5245;top:14382;width:3214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" filled="f" stroked="f">
                                  <v:textbox inset="1pt,1pt,1pt,1pt">
                                    <w:txbxContent>
                                      <w:p w14:paraId="16494515" w14:textId="77777777" w:rsidR="009909E7" w:rsidRPr="00C83E7E" w:rsidRDefault="009909E7" w:rsidP="009909E7">
                                        <w:pPr>
                                          <w:ind w:firstLine="0"/>
                                          <w:jc w:val="center"/>
                                          <w:rPr>
                                            <w:i/>
                                            <w:iCs/>
                                            <w:sz w:val="20"/>
                                          </w:rPr>
                                        </w:pPr>
                                        <w:r w:rsidRPr="00C83E7E">
                                          <w:rPr>
                                            <w:rFonts w:eastAsia="Times New Roman" w:cs="Times New Roman"/>
                                            <w:i/>
                                            <w:iCs/>
                                            <w:color w:val="000000"/>
                                            <w:sz w:val="18"/>
                                            <w:szCs w:val="18"/>
                                          </w:rPr>
                                          <w:t>РАЗРАБОТКА ЭЛЕКТРОННОГО ОРГАНАЙЗЕРА ДЛЯ ПРЕДСЕДАТЕЛЯ ЦИКЛОВОЙ КОМИССИИ ЧУО "КОЛЛЕДЖ БИЗНЕСА И ПРАВА"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Group 136" o:spid="_x0000_s1122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">
                                  <v:line id="Line 137" o:spid="_x0000_s1123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                    <v:group id="Group 138" o:spid="_x0000_s1124" style="position:absolute;left:1161;top:14534;width:4076;height:322" coordorigin="1157,14052" coordsize="3929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                    <v:rect id="Rectangle 139" o:spid="_x0000_s1125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" filled="f" stroked="f">
                                      <v:textbox inset="1pt,1pt,1pt,1pt">
                                        <w:txbxContent>
                                          <w:p w14:paraId="13EBF1C0" w14:textId="77777777" w:rsidR="009909E7" w:rsidRDefault="009909E7" w:rsidP="009909E7">
                                            <w:pPr>
                                              <w:pStyle w:val="af5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 xml:space="preserve">№ </w:t>
                                            </w:r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док</w:t>
                                            </w: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у</w:t>
                                            </w:r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0" o:spid="_x0000_s1126" style="position:absolute;left:3637;top:14052;width:937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" filled="f" stroked="f">
                                      <v:textbox inset="1pt,1pt,1pt,1pt">
                                        <w:txbxContent>
                                          <w:p w14:paraId="5DA6124A" w14:textId="77777777" w:rsidR="009909E7" w:rsidRPr="00FB2A02" w:rsidRDefault="009909E7" w:rsidP="009909E7">
                                            <w:pPr>
                                              <w:pStyle w:val="af5"/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</w:pPr>
                                            <w:proofErr w:type="spellStart"/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Подп</w:t>
                                            </w: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ись</w:t>
                                            </w:r>
                                            <w:proofErr w:type="spellEnd"/>
                                          </w:p>
                                        </w:txbxContent>
                                      </v:textbox>
                                    </v:rect>
                                    <v:rect id="Rectangle 141" o:spid="_x0000_s1127" style="position:absolute;left:4457;top:14052;width:629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" filled="f" stroked="f">
                                      <v:textbox inset="1pt,1pt,1pt,1pt">
                                        <w:txbxContent>
                                          <w:p w14:paraId="47187BEC" w14:textId="77777777" w:rsidR="009909E7" w:rsidRDefault="009909E7" w:rsidP="009909E7">
                                            <w:pPr>
                                              <w:pStyle w:val="af5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Д</w:t>
                                            </w:r>
                                            <w:proofErr w:type="spellStart"/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ата</w:t>
                                            </w:r>
                                            <w:proofErr w:type="spellEnd"/>
                                          </w:p>
                                        </w:txbxContent>
                                      </v:textbox>
                                    </v:rect>
                                    <v:line id="Line 142" o:spid="_x0000_s1128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                      <v:group id="Group 143" o:spid="_x0000_s1129" style="position:absolute;left:1161;top:14053;width:1103;height:290" coordorigin="1179,14296" coordsize="1103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                      <v:rect id="Rectangle 144" o:spid="_x0000_s1130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" filled="f" stroked="f">
                                        <v:textbox inset="1pt,1pt,1pt,1pt">
                                          <w:txbxContent>
                                            <w:p w14:paraId="1156DAD0" w14:textId="77777777" w:rsidR="009909E7" w:rsidRDefault="009909E7" w:rsidP="009909E7">
                                              <w:pPr>
                                                <w:pStyle w:val="af5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Изм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45" o:spid="_x0000_s1131" style="position:absolute;left:1730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" filled="f" stroked="f">
                                        <v:textbox inset="1pt,1pt,1pt,1pt">
                                          <w:txbxContent>
                                            <w:p w14:paraId="4C151B61" w14:textId="77777777" w:rsidR="009909E7" w:rsidRDefault="009909E7" w:rsidP="009909E7">
                                              <w:pPr>
                                                <w:pStyle w:val="af5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Лист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</v:group>
                                  <v:group id="Group 146" o:spid="_x0000_s1132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                  <v:line id="Line 147" o:spid="_x0000_s1133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" strokeweight="1pt"/>
                                    <v:line id="Line 148" o:spid="_x0000_s1134" style="position:absolute;visibility:visible;mso-wrap-style:square" from="8559,15294" to="11581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Vk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7g&#10;+0y4QK4+AAAA//8DAFBLAQItABQABgAIAAAAIQDb4fbL7gAAAIUBAAATAAAAAAAAAAAAAAAAAAAA&#10;AABbQ29udGVudF9UeXBlc10ueG1sUEsBAi0AFAAGAAgAAAAhAFr0LFu/AAAAFQEAAAsAAAAAAAAA&#10;AAAAAAAAHwEAAF9yZWxzLy5yZWxzUEsBAi0AFAAGAAgAAAAhADZFWQC+AAAA3AAAAA8AAAAAAAAA&#10;AAAAAAAABwIAAGRycy9kb3ducmV2LnhtbFBLBQYAAAAAAwADALcAAADyAgAAAAA=&#10;" strokeweight="2pt"/>
                                    <v:group id="Group 149" o:spid="_x0000_s1135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                    <v:line id="Line 150" o:spid="_x0000_s1136" style="position:absolute;visibility:visible;mso-wrap-style:square" from="8318,15085" to="11226,1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mj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p3P4&#10;PhMukKsPAAAA//8DAFBLAQItABQABgAIAAAAIQDb4fbL7gAAAIUBAAATAAAAAAAAAAAAAAAAAAAA&#10;AABbQ29udGVudF9UeXBlc10ueG1sUEsBAi0AFAAGAAgAAAAhAFr0LFu/AAAAFQEAAAsAAAAAAAAA&#10;AAAAAAAAHwEAAF9yZWxzLy5yZWxzUEsBAi0AFAAGAAgAAAAhACiWaOm+AAAA3AAAAA8AAAAAAAAA&#10;AAAAAAAABwIAAGRycy9kb3ducmV2LnhtbFBLBQYAAAAAAwADALcAAADyAgAAAAA=&#10;" strokeweight="2pt"/>
                                      <v:line id="Line 151" o:spid="_x0000_s1137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Vep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" strokeweight="2pt"/>
                                    </v:group>
                                    <v:group id="Group 152" o:spid="_x0000_s1138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                    <v:line id="Line 153" o:spid="_x0000_s1139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2xF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h&#10;+0y4QK4+AAAA//8DAFBLAQItABQABgAIAAAAIQDb4fbL7gAAAIUBAAATAAAAAAAAAAAAAAAAAAAA&#10;AABbQ29udGVudF9UeXBlc10ueG1sUEsBAi0AFAAGAAgAAAAhAFr0LFu/AAAAFQEAAAsAAAAAAAAA&#10;AAAAAAAAHwEAAF9yZWxzLy5yZWxzUEsBAi0AFAAGAAgAAAAhAKPrbEW+AAAA3AAAAA8AAAAAAAAA&#10;AAAAAAAABwIAAGRycy9kb3ducmV2LnhtbFBLBQYAAAAAAwADALcAAADyAgAAAAA=&#10;" strokeweight="2pt"/>
                                      <v:line id="Line 154" o:spid="_x0000_s1140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8ne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Mynyd7BAAAA3AAAAA8AAAAA&#10;AAAAAAAAAAAABwIAAGRycy9kb3ducmV2LnhtbFBLBQYAAAAAAwADALcAAAD1AgAAAAA=&#10;" strokeweight="2pt"/>
                                      <v:line id="Line 155" o:spid="_x0000_s1141" style="position:absolute;visibility:visible;mso-wrap-style:square" from="2314,13424" to="2328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Gq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ENOUarBAAAA3AAAAA8AAAAA&#10;AAAAAAAAAAAABwIAAGRycy9kb3ducmV2LnhtbFBLBQYAAAAAAwADALcAAAD1AgAAAAA=&#10;" strokeweight="2pt"/>
                                      <v:line id="Line 156" o:spid="_x0000_s1142" style="position:absolute;flip:y;visibility:visible;mso-wrap-style:square" from="4585,13419" to="4585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" strokeweight="2pt"/>
                                      <v:line id="Line 157" o:spid="_x0000_s1143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" strokeweight="1pt"/>
                                      <v:line id="Line 158" o:spid="_x0000_s1144" style="position:absolute;flip:y;visibility:visible;mso-wrap-style:square" from="3722,13424" to="3722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" strokeweight="2pt"/>
                                      <v:line id="Line 159" o:spid="_x0000_s1145" style="position:absolute;flip:y;visibility:visible;mso-wrap-style:square" from="5146,13424" to="5146,16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" strokeweight="2pt"/>
                                      <v:line id="Line 160" o:spid="_x0000_s1146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/40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z5fw90y4QK5fAAAA//8DAFBLAQItABQABgAIAAAAIQDb4fbL7gAAAIUBAAATAAAAAAAAAAAAAAAA&#10;AAAAAABbQ29udGVudF9UeXBlc10ueG1sUEsBAi0AFAAGAAgAAAAhAFr0LFu/AAAAFQEAAAsAAAAA&#10;AAAAAAAAAAAAHwEAAF9yZWxzLy5yZWxzUEsBAi0AFAAGAAgAAAAhAK1P/jTBAAAA3AAAAA8AAAAA&#10;AAAAAAAAAAAABwIAAGRycy9kb3ducmV2LnhtbFBLBQYAAAAAAwADALcAAAD1AgAAAAA=&#10;" strokeweight="2pt"/>
                                      <v:group id="Group 161" o:spid="_x0000_s1147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                      <v:line id="Line 162" o:spid="_x0000_s1148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II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wl8&#10;nwkXyPUHAAD//wMAUEsBAi0AFAAGAAgAAAAhANvh9svuAAAAhQEAABMAAAAAAAAAAAAAAAAAAAAA&#10;AFtDb250ZW50X1R5cGVzXS54bWxQSwECLQAUAAYACAAAACEAWvQsW78AAAAVAQAACwAAAAAAAAAA&#10;AAAAAAAfAQAAX3JlbHMvLnJlbHNQSwECLQAUAAYACAAAACEAZuyCFb0AAADcAAAADwAAAAAAAAAA&#10;AAAAAAAHAgAAZHJzL2Rvd25yZXYueG1sUEsFBgAAAAADAAMAtwAAAPECAAAAAA==&#10;" strokeweight="2pt"/>
                                        <v:line id="Line 163" o:spid="_x0000_s1149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                        </v:group>
                                      <v:group id="Group 164" o:spid="_x0000_s1150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                      <v:rect id="Rectangle 165" o:spid="_x0000_s1151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" filled="f" stroked="f">
                                          <v:textbox inset="1pt,1pt,1pt,1pt">
                                            <w:txbxContent>
                                              <w:p w14:paraId="60C82C75" w14:textId="77777777" w:rsidR="009909E7" w:rsidRDefault="009909E7" w:rsidP="009909E7">
                                                <w:pPr>
                                                  <w:pStyle w:val="af5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Масса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66" o:spid="_x0000_s1152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" filled="f" stroked="f">
                                          <v:textbox inset="1pt,1pt,1pt,1pt">
                                            <w:txbxContent>
                                              <w:p w14:paraId="7A5E64A2" w14:textId="77777777" w:rsidR="009909E7" w:rsidRDefault="009909E7" w:rsidP="009909E7">
                                                <w:pPr>
                                                  <w:pStyle w:val="af5"/>
                                                  <w:jc w:val="center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proofErr w:type="spellStart"/>
                                                <w:r>
                                                  <w:rPr>
                                                    <w:sz w:val="20"/>
                                                  </w:rPr>
                                                  <w:t>Лит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67" o:spid="_x0000_s1153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" filled="f" stroked="f">
                                          <v:textbox inset="1pt,1pt,1pt,1pt">
                                            <w:txbxContent>
                                              <w:p w14:paraId="12479CC8" w14:textId="77777777" w:rsidR="009909E7" w:rsidRDefault="009909E7" w:rsidP="009909E7">
                                                <w:pPr>
                                                  <w:pStyle w:val="af5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Масштаб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  <v:group id="Group 168" o:spid="_x0000_s1154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                        <v:rect id="Rectangle 169" o:spid="_x0000_s1155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" filled="f" stroked="f">
                                          <v:textbox inset="1pt,1pt,1pt,1pt">
                                            <w:txbxContent>
                                              <w:p w14:paraId="605656EE" w14:textId="77777777" w:rsidR="009909E7" w:rsidRPr="00AC018C" w:rsidRDefault="009909E7" w:rsidP="009909E7">
                                                <w:pPr>
                                                  <w:pStyle w:val="af5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Лист 1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70" o:spid="_x0000_s1156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" filled="f" stroked="f">
                                          <v:textbox inset="1pt,1pt,1pt,1pt">
                                            <w:txbxContent>
                                              <w:p w14:paraId="6B51E417" w14:textId="77777777" w:rsidR="009909E7" w:rsidRDefault="009909E7" w:rsidP="009909E7">
                                                <w:pPr>
                                                  <w:pStyle w:val="af5"/>
                                                  <w:jc w:val="left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Листов 3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  <v:group id="Group 171" o:spid="_x0000_s1157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                        <v:group id="Group 172" o:spid="_x0000_s1158" style="position:absolute;left:276;top:7254;width:555;height:9162" coordorigin="276,7254" coordsize="555,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                        <v:shape id="Text Box 173" o:spid="_x0000_s1159" type="#_x0000_t202" style="position:absolute;left:276;top:15058;width:540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" stroked="f">
                                            <v:textbox style="layout-flow:vertical;mso-layout-flow-alt:bottom-to-top">
                                              <w:txbxContent>
                                                <w:p w14:paraId="3FA83B52" w14:textId="77777777" w:rsidR="009909E7" w:rsidRDefault="009909E7" w:rsidP="009909E7">
                                                  <w:pPr>
                                                    <w:pStyle w:val="af5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Инв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.№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подл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4" o:spid="_x0000_s1160" type="#_x0000_t202" style="position:absolute;left:276;top:13133;width:540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" stroked="f">
                                            <v:textbox style="layout-flow:vertical;mso-layout-flow-alt:bottom-to-top">
                                              <w:txbxContent>
                                                <w:p w14:paraId="33F88119" w14:textId="77777777" w:rsidR="009909E7" w:rsidRDefault="009909E7" w:rsidP="009909E7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Подп. и дата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5" o:spid="_x0000_s1161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" stroked="f">
                                            <v:textbox style="layout-flow:vertical;mso-layout-flow-alt:bottom-to-top">
                                              <w:txbxContent>
                                                <w:p w14:paraId="5F7D5A6C" w14:textId="77777777" w:rsidR="009909E7" w:rsidRDefault="009909E7" w:rsidP="009909E7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Взам.инв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.№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6" o:spid="_x0000_s1162" type="#_x0000_t202" style="position:absolute;left:276;top:9234;width:540;height:1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" stroked="f">
                                            <v:textbox style="layout-flow:vertical;mso-layout-flow-alt:bottom-to-top">
                                              <w:txbxContent>
                                                <w:p w14:paraId="6702BFDE" w14:textId="77777777" w:rsidR="009909E7" w:rsidRDefault="009909E7" w:rsidP="009909E7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Инв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.№</w:t>
                                                  </w: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дубл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7" o:spid="_x0000_s1163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" stroked="f">
                                            <v:textbox style="layout-flow:vertical;mso-layout-flow-alt:bottom-to-top">
                                              <w:txbxContent>
                                                <w:p w14:paraId="6F87914B" w14:textId="77777777" w:rsidR="009909E7" w:rsidRDefault="009909E7" w:rsidP="009909E7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Подп. и дата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</v:group>
                                        <v:group id="Group 178" o:spid="_x0000_s1164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">
                                          <v:line id="Line 179" o:spid="_x0000_s1165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" strokeweight="2pt"/>
                                          <v:group id="Group 180" o:spid="_x0000_s1166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">
                                            <v:group id="Group 181" o:spid="_x0000_s1167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">
                                              <v:rect id="Rectangle 182" o:spid="_x0000_s1168" style="position:absolute;left:1166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" filled="f" strokeweight="2pt"/>
                                              <v:group id="Group 183" o:spid="_x0000_s1169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">
                                                <v:line id="Line 184" o:spid="_x0000_s1170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" strokeweight="2pt"/>
                                                <v:line id="Line 185" o:spid="_x0000_s1171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" strokeweight="2pt"/>
                                                <v:line id="Line 186" o:spid="_x0000_s1172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" strokeweight="2pt"/>
                                                <v:line id="Line 187" o:spid="_x0000_s1173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" strokeweight="2pt"/>
                                                <v:line id="Line 188" o:spid="_x0000_s1174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" strokeweight="2pt"/>
                                                <v:line id="Line 189" o:spid="_x0000_s1175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" strokeweight="2pt"/>
                                                <v:line id="Line 190" o:spid="_x0000_s1176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" strokeweight="2pt"/>
                                                <v:line id="Line 191" o:spid="_x0000_s1177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" strokeweight="2pt"/>
                                              </v:group>
                                            </v:group>
                                            <v:line id="Line 192" o:spid="_x0000_s1178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" strokeweight="2pt"/>
                                            <v:line id="Line 193" o:spid="_x0000_s1179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" strokeweight="2pt"/>
                                          </v:group>
                                        </v:group>
                                      </v:group>
                                    </v:group>
                                    <v:shape id="Text Box 194" o:spid="_x0000_s1180" type="#_x0000_t202" style="position:absolute;left:5721;top:13553;width:5220;height: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" filled="f" stroked="f">
                                      <v:textbox>
                                        <w:txbxContent>
                                          <w:p w14:paraId="3EDDEECB" w14:textId="77777777" w:rsidR="009909E7" w:rsidRPr="00382472" w:rsidRDefault="009909E7" w:rsidP="009909E7">
                                            <w:pPr>
                                              <w:jc w:val="center"/>
                                              <w:rPr>
                                                <w:rFonts w:cs="Times New Roman"/>
                                                <w:i/>
                                                <w:caps/>
                                                <w:sz w:val="40"/>
                                                <w:szCs w:val="40"/>
                                              </w:rPr>
                                            </w:pPr>
                                            <w:r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</w:rPr>
                                              <w:t xml:space="preserve">КП </w:t>
                                            </w:r>
                                            <w:r w:rsidRPr="00382472"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</w:rPr>
                                              <w:t>Т.</w:t>
                                            </w:r>
                                            <w:r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</w:rPr>
                                              <w:t>29200</w:t>
                                            </w:r>
                                            <w:r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  <w:lang w:val="en-US"/>
                                              </w:rPr>
                                              <w:t>5</w:t>
                                            </w:r>
                                            <w:r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</w:rPr>
                                              <w:t>.401</w:t>
                                            </w:r>
                                            <w:r w:rsidRPr="00382472"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</w:rPr>
                                              <w:t xml:space="preserve"> ГЧ</w:t>
                                            </w:r>
                                          </w:p>
                                          <w:p w14:paraId="631EC805" w14:textId="77777777" w:rsidR="009909E7" w:rsidRPr="007D0E2B" w:rsidRDefault="009909E7" w:rsidP="009909E7">
                                            <w:pPr>
                                              <w:pStyle w:val="af5"/>
                                              <w:jc w:val="center"/>
                                              <w:rPr>
                                                <w:rFonts w:ascii="Times New Roman" w:hAnsi="Times New Roman"/>
                                                <w:sz w:val="40"/>
                                                <w:szCs w:val="40"/>
                                                <w:lang w:val="ru-RU"/>
                                              </w:rPr>
                                            </w:pP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</w:p>
    <w:p w14:paraId="6626CAC1" w14:textId="4F1AF4ED" w:rsidR="009909E7" w:rsidRDefault="009909E7" w:rsidP="006E798A">
      <w:pPr>
        <w:spacing w:line="259" w:lineRule="auto"/>
        <w:ind w:firstLine="0"/>
        <w:jc w:val="left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4C9A3D9" wp14:editId="58331352">
            <wp:simplePos x="0" y="0"/>
            <wp:positionH relativeFrom="margin">
              <wp:align>right</wp:align>
            </wp:positionH>
            <wp:positionV relativeFrom="margin">
              <wp:posOffset>2343150</wp:posOffset>
            </wp:positionV>
            <wp:extent cx="5940425" cy="4747260"/>
            <wp:effectExtent l="0" t="0" r="3175" b="0"/>
            <wp:wrapSquare wrapText="bothSides"/>
            <wp:docPr id="745397646" name="Рисунок 745397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page"/>
      </w:r>
    </w:p>
    <w:p w14:paraId="799A200D" w14:textId="6D6C9795" w:rsidR="006E798A" w:rsidRPr="00C003C0" w:rsidRDefault="0044221F" w:rsidP="006E798A">
      <w:pPr>
        <w:spacing w:before="840"/>
        <w:ind w:firstLine="0"/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7A0028BC" wp14:editId="735D9823">
            <wp:simplePos x="1082040" y="716280"/>
            <wp:positionH relativeFrom="margin">
              <wp:align>right</wp:align>
            </wp:positionH>
            <wp:positionV relativeFrom="margin">
              <wp:align>center</wp:align>
            </wp:positionV>
            <wp:extent cx="5940000" cy="4543200"/>
            <wp:effectExtent l="0" t="0" r="3810" b="0"/>
            <wp:wrapSquare wrapText="bothSides"/>
            <wp:docPr id="745398986" name="Рисунок 745398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5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798A" w:rsidRPr="009A782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8CC8284" wp14:editId="48B7DC17">
                <wp:simplePos x="0" y="0"/>
                <wp:positionH relativeFrom="column">
                  <wp:posOffset>-306886</wp:posOffset>
                </wp:positionH>
                <wp:positionV relativeFrom="paragraph">
                  <wp:posOffset>-433070</wp:posOffset>
                </wp:positionV>
                <wp:extent cx="2420257" cy="372169"/>
                <wp:effectExtent l="0" t="0" r="0" b="8890"/>
                <wp:wrapNone/>
                <wp:docPr id="745398678" name="Надпись 745398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H="1">
                          <a:off x="0" y="0"/>
                          <a:ext cx="2420257" cy="3721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D3372C" w14:textId="77777777" w:rsidR="006E798A" w:rsidRPr="00382472" w:rsidRDefault="006E798A" w:rsidP="006E798A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i/>
                                <w:cap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Times New Roman"/>
                                <w:sz w:val="40"/>
                                <w:szCs w:val="40"/>
                              </w:rPr>
                              <w:t xml:space="preserve">КП </w:t>
                            </w:r>
                            <w:r w:rsidRPr="00382472">
                              <w:rPr>
                                <w:rFonts w:cs="Times New Roman"/>
                                <w:sz w:val="40"/>
                                <w:szCs w:val="40"/>
                              </w:rPr>
                              <w:t>Т.</w:t>
                            </w:r>
                            <w:r>
                              <w:rPr>
                                <w:rFonts w:cs="Times New Roman"/>
                                <w:sz w:val="40"/>
                                <w:szCs w:val="40"/>
                              </w:rPr>
                              <w:t>292005.401</w:t>
                            </w:r>
                            <w:r w:rsidRPr="00382472">
                              <w:rPr>
                                <w:rFonts w:cs="Times New Roman"/>
                                <w:sz w:val="40"/>
                                <w:szCs w:val="40"/>
                              </w:rPr>
                              <w:t xml:space="preserve"> ГЧ</w:t>
                            </w:r>
                          </w:p>
                          <w:p w14:paraId="67F872AA" w14:textId="77777777" w:rsidR="006E798A" w:rsidRPr="00AC018C" w:rsidRDefault="006E798A" w:rsidP="006E798A">
                            <w:pPr>
                              <w:ind w:firstLine="0"/>
                              <w:rPr>
                                <w:rFonts w:cs="Times New Roman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C8284" id="Надпись 745398678" o:spid="_x0000_s1181" type="#_x0000_t202" style="position:absolute;left:0;text-align:left;margin-left:-24.15pt;margin-top:-34.1pt;width:190.55pt;height:29.3pt;rotation:180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" fillcolor="white [3201]" stroked="f" strokeweight=".5pt">
                <v:textbox>
                  <w:txbxContent>
                    <w:p w14:paraId="5ED3372C" w14:textId="77777777" w:rsidR="006E798A" w:rsidRPr="00382472" w:rsidRDefault="006E798A" w:rsidP="006E798A">
                      <w:pPr>
                        <w:ind w:firstLine="0"/>
                        <w:jc w:val="center"/>
                        <w:rPr>
                          <w:rFonts w:cs="Times New Roman"/>
                          <w:i/>
                          <w:caps/>
                          <w:sz w:val="40"/>
                          <w:szCs w:val="40"/>
                        </w:rPr>
                      </w:pPr>
                      <w:r>
                        <w:rPr>
                          <w:rFonts w:cs="Times New Roman"/>
                          <w:sz w:val="40"/>
                          <w:szCs w:val="40"/>
                        </w:rPr>
                        <w:t xml:space="preserve">КП </w:t>
                      </w:r>
                      <w:r w:rsidRPr="00382472">
                        <w:rPr>
                          <w:rFonts w:cs="Times New Roman"/>
                          <w:sz w:val="40"/>
                          <w:szCs w:val="40"/>
                        </w:rPr>
                        <w:t>Т.</w:t>
                      </w:r>
                      <w:r>
                        <w:rPr>
                          <w:rFonts w:cs="Times New Roman"/>
                          <w:sz w:val="40"/>
                          <w:szCs w:val="40"/>
                        </w:rPr>
                        <w:t>292005.401</w:t>
                      </w:r>
                      <w:r w:rsidRPr="00382472">
                        <w:rPr>
                          <w:rFonts w:cs="Times New Roman"/>
                          <w:sz w:val="40"/>
                          <w:szCs w:val="40"/>
                        </w:rPr>
                        <w:t xml:space="preserve"> ГЧ</w:t>
                      </w:r>
                    </w:p>
                    <w:p w14:paraId="67F872AA" w14:textId="77777777" w:rsidR="006E798A" w:rsidRPr="00AC018C" w:rsidRDefault="006E798A" w:rsidP="006E798A">
                      <w:pPr>
                        <w:ind w:firstLine="0"/>
                        <w:rPr>
                          <w:rFonts w:cs="Times New Roman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E798A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0834BE6" wp14:editId="5803A5D2">
                <wp:simplePos x="0" y="0"/>
                <wp:positionH relativeFrom="margin">
                  <wp:posOffset>2245360</wp:posOffset>
                </wp:positionH>
                <wp:positionV relativeFrom="paragraph">
                  <wp:posOffset>9269730</wp:posOffset>
                </wp:positionV>
                <wp:extent cx="2037080" cy="331470"/>
                <wp:effectExtent l="0" t="0" r="1270" b="0"/>
                <wp:wrapNone/>
                <wp:docPr id="745398679" name="Rectangl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37080" cy="331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1B0903" w14:textId="1B37FDE6" w:rsidR="006E798A" w:rsidRPr="00856BCB" w:rsidRDefault="006E798A" w:rsidP="006E798A">
                            <w:pPr>
                              <w:pStyle w:val="af5"/>
                              <w:jc w:val="center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Диаграмма классов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34BE6" id="_x0000_s1182" style="position:absolute;left:0;text-align:left;margin-left:176.8pt;margin-top:729.9pt;width:160.4pt;height:26.1pt;z-index:2516879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" filled="f" stroked="f">
                <v:textbox inset="1pt,1pt,1pt,1pt">
                  <w:txbxContent>
                    <w:p w14:paraId="4A1B0903" w14:textId="1B37FDE6" w:rsidR="006E798A" w:rsidRPr="00856BCB" w:rsidRDefault="006E798A" w:rsidP="006E798A">
                      <w:pPr>
                        <w:pStyle w:val="af5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Диаграмма классов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E798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EFD5F61" wp14:editId="7940C9E7">
                <wp:simplePos x="0" y="0"/>
                <wp:positionH relativeFrom="column">
                  <wp:posOffset>5701665</wp:posOffset>
                </wp:positionH>
                <wp:positionV relativeFrom="paragraph">
                  <wp:posOffset>9291418</wp:posOffset>
                </wp:positionV>
                <wp:extent cx="427892" cy="328246"/>
                <wp:effectExtent l="0" t="0" r="10795" b="15240"/>
                <wp:wrapNone/>
                <wp:docPr id="745398680" name="Прямоугольник 745398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892" cy="32824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1DA1F4" id="Прямоугольник 745398680" o:spid="_x0000_s1026" style="position:absolute;margin-left:448.95pt;margin-top:731.6pt;width:33.7pt;height:25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" fillcolor="white [3201]" strokecolor="white [3212]" strokeweight="1pt"/>
            </w:pict>
          </mc:Fallback>
        </mc:AlternateContent>
      </w:r>
      <w:r w:rsidR="006E798A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458E8F90" wp14:editId="09266FD7">
                <wp:simplePos x="0" y="0"/>
                <wp:positionH relativeFrom="page">
                  <wp:posOffset>174171</wp:posOffset>
                </wp:positionH>
                <wp:positionV relativeFrom="paragraph">
                  <wp:posOffset>-480604</wp:posOffset>
                </wp:positionV>
                <wp:extent cx="7181850" cy="10189210"/>
                <wp:effectExtent l="0" t="0" r="38100" b="21590"/>
                <wp:wrapNone/>
                <wp:docPr id="745398681" name="Группа 745398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81850" cy="10189210"/>
                          <a:chOff x="276" y="400"/>
                          <a:chExt cx="11330" cy="16039"/>
                        </a:xfrm>
                      </wpg:grpSpPr>
                      <wps:wsp>
                        <wps:cNvPr id="745398682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745398683" name="Group 97"/>
                        <wpg:cNvGrpSpPr/>
                        <wpg:grpSpPr>
                          <a:xfrm>
                            <a:off x="276" y="400"/>
                            <a:ext cx="11330" cy="16039"/>
                            <a:chOff x="276" y="400"/>
                            <a:chExt cx="11330" cy="16039"/>
                          </a:xfrm>
                        </wpg:grpSpPr>
                        <wps:wsp>
                          <wps:cNvPr id="745398684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3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745398685" name="Group 99"/>
                          <wpg:cNvGrpSpPr/>
                          <wpg:grpSpPr>
                            <a:xfrm>
                              <a:off x="276" y="400"/>
                              <a:ext cx="11330" cy="16039"/>
                              <a:chOff x="276" y="400"/>
                              <a:chExt cx="11330" cy="16039"/>
                            </a:xfrm>
                          </wpg:grpSpPr>
                          <wpg:grpSp>
                            <wpg:cNvPr id="745398686" name="Group 100"/>
                            <wpg:cNvGrpSpPr/>
                            <wpg:grpSpPr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745398687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745398688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745398689" name="Group 103"/>
                            <wpg:cNvGrpSpPr/>
                            <wpg:grpSpPr>
                              <a:xfrm>
                                <a:off x="276" y="400"/>
                                <a:ext cx="11330" cy="16039"/>
                                <a:chOff x="276" y="400"/>
                                <a:chExt cx="11330" cy="16039"/>
                              </a:xfrm>
                            </wpg:grpSpPr>
                            <wps:wsp>
                              <wps:cNvPr id="745398690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745398691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g:grpSp>
                              <wpg:cNvPr id="745398692" name="Group 106"/>
                              <wpg:cNvGrpSpPr/>
                              <wpg:grpSpPr>
                                <a:xfrm>
                                  <a:off x="276" y="400"/>
                                  <a:ext cx="11330" cy="16039"/>
                                  <a:chOff x="276" y="400"/>
                                  <a:chExt cx="11330" cy="16039"/>
                                </a:xfrm>
                              </wpg:grpSpPr>
                              <wps:wsp>
                                <wps:cNvPr id="745398693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49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6CFAABE" w14:textId="77777777" w:rsidR="006E798A" w:rsidRPr="007B0056" w:rsidRDefault="006E798A" w:rsidP="006E798A">
                                      <w:pPr>
                                        <w:pStyle w:val="af5"/>
                                        <w:jc w:val="center"/>
                                        <w:rPr>
                                          <w:rFonts w:ascii="Times New Roman" w:hAnsi="Times New Roman"/>
                                          <w:sz w:val="30"/>
                                          <w:szCs w:val="30"/>
                                          <w:lang w:val="ru-RU"/>
                                        </w:rPr>
                                      </w:pPr>
                                      <w:r w:rsidRPr="007B0056">
                                        <w:rPr>
                                          <w:rFonts w:ascii="Times New Roman" w:hAnsi="Times New Roman"/>
                                          <w:sz w:val="30"/>
                                          <w:szCs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745398694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972A4E6" w14:textId="77777777" w:rsidR="006E798A" w:rsidRPr="00382472" w:rsidRDefault="006E798A" w:rsidP="006E798A">
                                      <w:pPr>
                                        <w:pStyle w:val="af5"/>
                                        <w:jc w:val="center"/>
                                        <w:rPr>
                                          <w:rFonts w:ascii="Times New Roman" w:hAnsi="Times New Roman"/>
                                          <w:sz w:val="24"/>
                                          <w:lang w:val="ru-RU"/>
                                        </w:rPr>
                                      </w:pPr>
                                      <w:r w:rsidRPr="00382472">
                                        <w:rPr>
                                          <w:rFonts w:ascii="Times New Roman" w:hAnsi="Times New Roman"/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745398695" name="Group 109"/>
                                <wpg:cNvGrpSpPr/>
                                <wpg:grpSpPr>
                                  <a:xfrm>
                                    <a:off x="276" y="400"/>
                                    <a:ext cx="11330" cy="16039"/>
                                    <a:chOff x="276" y="400"/>
                                    <a:chExt cx="11330" cy="16039"/>
                                  </a:xfrm>
                                </wpg:grpSpPr>
                                <wpg:grpSp>
                                  <wpg:cNvPr id="745398796" name="Group 110"/>
                                  <wpg:cNvGrpSpPr/>
                                  <wpg:grpSpPr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745398797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BC2415B" w14:textId="77777777" w:rsidR="006E798A" w:rsidRDefault="006E798A" w:rsidP="006E798A">
                                          <w:pPr>
                                            <w:pStyle w:val="af5"/>
                                            <w:rPr>
                                              <w:sz w:val="20"/>
                                            </w:rPr>
                                          </w:pP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745398798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4C154DC" w14:textId="77777777" w:rsidR="006E798A" w:rsidRDefault="006E798A" w:rsidP="006E798A">
                                          <w:pPr>
                                            <w:pStyle w:val="af5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745398799" name="Group 113"/>
                                  <wpg:cNvGrpSpPr/>
                                  <wpg:grpSpPr>
                                    <a:xfrm>
                                      <a:off x="276" y="400"/>
                                      <a:ext cx="11330" cy="16039"/>
                                      <a:chOff x="276" y="400"/>
                                      <a:chExt cx="11330" cy="16039"/>
                                    </a:xfrm>
                                  </wpg:grpSpPr>
                                  <wps:wsp>
                                    <wps:cNvPr id="745398800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745398801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745398802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745398803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745398804" name="Group 118"/>
                                    <wpg:cNvGrpSpPr/>
                                    <wpg:grpSpPr>
                                      <a:xfrm>
                                        <a:off x="276" y="400"/>
                                        <a:ext cx="11330" cy="16039"/>
                                        <a:chOff x="276" y="400"/>
                                        <a:chExt cx="11330" cy="16039"/>
                                      </a:xfrm>
                                    </wpg:grpSpPr>
                                    <wpg:grpSp>
                                      <wpg:cNvPr id="745398805" name="Group 119"/>
                                      <wpg:cNvGrpSpPr/>
                                      <wpg:grpSpPr>
                                        <a:xfrm>
                                          <a:off x="1161" y="14831"/>
                                          <a:ext cx="2558" cy="290"/>
                                          <a:chOff x="0" y="0"/>
                                          <a:chExt cx="21151" cy="25985"/>
                                        </a:xfrm>
                                      </wpg:grpSpPr>
                                      <wps:wsp>
                                        <wps:cNvPr id="745398806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96A999C" w14:textId="77777777" w:rsidR="006E798A" w:rsidRDefault="006E798A" w:rsidP="006E798A">
                                              <w:pPr>
                                                <w:pStyle w:val="af5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Разраб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 xml:space="preserve">.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Разраб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745398807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938" y="2240"/>
                                            <a:ext cx="11213" cy="22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4D1FA2E" w14:textId="77777777" w:rsidR="006E798A" w:rsidRPr="00D54B0A" w:rsidRDefault="006E798A" w:rsidP="006E798A">
                                              <w:pPr>
                                                <w:pStyle w:val="af5"/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 w:rsidRPr="00D54B0A"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Внук В</w:t>
                                              </w:r>
                                              <w:r w:rsidRPr="00D54B0A"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В</w:t>
                                              </w:r>
                                              <w:r w:rsidRPr="00D54B0A"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745398808" name="Group 122"/>
                                      <wpg:cNvGrpSpPr/>
                                      <wpg:grpSpPr>
                                        <a:xfrm>
                                          <a:off x="1161" y="15085"/>
                                          <a:ext cx="2618" cy="291"/>
                                          <a:chOff x="0" y="-74"/>
                                          <a:chExt cx="21646" cy="26059"/>
                                        </a:xfrm>
                                      </wpg:grpSpPr>
                                      <wps:wsp>
                                        <wps:cNvPr id="745398809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13F61EF" w14:textId="77777777" w:rsidR="006E798A" w:rsidRDefault="006E798A" w:rsidP="006E798A">
                                              <w:pPr>
                                                <w:pStyle w:val="af5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Провер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 xml:space="preserve">.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Провер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745398810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379" y="-74"/>
                                            <a:ext cx="12267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81D05B1" w14:textId="77777777" w:rsidR="006E798A" w:rsidRPr="000C4454" w:rsidRDefault="006E798A" w:rsidP="006E798A">
                                              <w:pPr>
                                                <w:pStyle w:val="af5"/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 w:rsidRPr="000C4454"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Коропа Е.Н.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745398811" name="Group 125"/>
                                      <wpg:cNvGrpSpPr/>
                                      <wpg:grpSpPr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745398812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52B99FE" w14:textId="77777777" w:rsidR="006E798A" w:rsidRDefault="006E798A" w:rsidP="006E798A">
                                              <w:pPr>
                                                <w:pStyle w:val="af5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745398813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42E2E3E" w14:textId="77777777" w:rsidR="006E798A" w:rsidRDefault="006E798A" w:rsidP="006E798A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745398814" name="Group 128"/>
                                      <wpg:cNvGrpSpPr/>
                                      <wpg:grpSpPr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745398815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FF1F9B8" w14:textId="77777777" w:rsidR="006E798A" w:rsidRDefault="006E798A" w:rsidP="006E798A">
                                              <w:pPr>
                                                <w:pStyle w:val="af5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745398816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D337FC5" w14:textId="64B1FD4B" w:rsidR="006E798A" w:rsidRDefault="006E798A" w:rsidP="006E798A">
                                              <w:pPr>
                                                <w:pStyle w:val="af5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Коропа Е.Н.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745398817" name="Group 131"/>
                                      <wpg:cNvGrpSpPr/>
                                      <wpg:grpSpPr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745398818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3266B7D" w14:textId="77777777" w:rsidR="006E798A" w:rsidRDefault="006E798A" w:rsidP="006E798A">
                                              <w:pPr>
                                                <w:pStyle w:val="af5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Н.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745398819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A8435BC" w14:textId="77777777" w:rsidR="006E798A" w:rsidRDefault="006E798A" w:rsidP="006E798A">
                                              <w:pPr>
                                                <w:pStyle w:val="af5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745398820" name="Group 134"/>
                                      <wpg:cNvGrpSpPr/>
                                      <wpg:grpSpPr>
                                        <a:xfrm>
                                          <a:off x="276" y="400"/>
                                          <a:ext cx="11330" cy="16039"/>
                                          <a:chOff x="276" y="400"/>
                                          <a:chExt cx="11330" cy="16039"/>
                                        </a:xfrm>
                                      </wpg:grpSpPr>
                                      <wps:wsp>
                                        <wps:cNvPr id="745398821" name="Rectangle 135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245" y="14382"/>
                                            <a:ext cx="3214" cy="10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2D96FE" w14:textId="77777777" w:rsidR="006E798A" w:rsidRPr="00C83E7E" w:rsidRDefault="006E798A" w:rsidP="006E798A">
                                              <w:pPr>
                                                <w:ind w:firstLine="0"/>
                                                <w:jc w:val="center"/>
                                                <w:rPr>
                                                  <w:i/>
                                                  <w:iCs/>
                                                  <w:sz w:val="20"/>
                                                </w:rPr>
                                              </w:pPr>
                                              <w:r w:rsidRPr="00C83E7E">
                                                <w:rPr>
                                                  <w:rFonts w:eastAsia="Times New Roman" w:cs="Times New Roman"/>
                                                  <w:i/>
                                                  <w:iCs/>
                                                  <w:color w:val="000000"/>
                                                  <w:sz w:val="18"/>
                                                  <w:szCs w:val="18"/>
                                                </w:rPr>
                                                <w:t>РАЗРАБОТКА ЭЛЕКТРОННОГО ОРГАНАЙЗЕРА ДЛЯ ПРЕДСЕДАТЕЛЯ ЦИКЛОВОЙ КОМИССИИ ЧУО "КОЛЛЕДЖ БИЗНЕСА И ПРАВА"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ctr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745398822" name="Group 136"/>
                                        <wpg:cNvGrpSpPr/>
                                        <wpg:grpSpPr>
                                          <a:xfrm>
                                            <a:off x="276" y="400"/>
                                            <a:ext cx="11330" cy="16039"/>
                                            <a:chOff x="276" y="400"/>
                                            <a:chExt cx="11330" cy="16039"/>
                                          </a:xfrm>
                                        </wpg:grpSpPr>
                                        <wps:wsp>
                                          <wps:cNvPr id="745398823" name="Line 13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65" y="14829"/>
                                              <a:ext cx="3985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745398824" name="Group 138"/>
                                          <wpg:cNvGrpSpPr/>
                                          <wpg:grpSpPr>
                                            <a:xfrm>
                                              <a:off x="1161" y="14534"/>
                                              <a:ext cx="4076" cy="322"/>
                                              <a:chOff x="1157" y="14052"/>
                                              <a:chExt cx="3929" cy="322"/>
                                            </a:xfrm>
                                          </wpg:grpSpPr>
                                          <wps:wsp>
                                            <wps:cNvPr id="745398825" name="Rectangle 139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2241" y="14052"/>
                                                <a:ext cx="1428" cy="32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35039E2E" w14:textId="77777777" w:rsidR="006E798A" w:rsidRDefault="006E798A" w:rsidP="006E798A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 xml:space="preserve"> 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 xml:space="preserve">№ 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док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у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745398826" name="Rectangle 140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3637" y="14052"/>
                                                <a:ext cx="937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0A30673B" w14:textId="77777777" w:rsidR="006E798A" w:rsidRPr="00FB2A02" w:rsidRDefault="006E798A" w:rsidP="006E798A">
                                                  <w:pPr>
                                                    <w:pStyle w:val="af5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Подп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ись</w:t>
                                                  </w:r>
                                                  <w:proofErr w:type="spellEnd"/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745398827" name="Rectangle 141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4457" y="14052"/>
                                                <a:ext cx="629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38A4C7AA" w14:textId="77777777" w:rsidR="006E798A" w:rsidRDefault="006E798A" w:rsidP="006E798A">
                                                  <w:pPr>
                                                    <w:pStyle w:val="af5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Д</w:t>
                                                  </w: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ата</w:t>
                                                  </w:r>
                                                  <w:proofErr w:type="spellEnd"/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745398828" name="Line 142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57" y="14062"/>
                                                <a:ext cx="3841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745398829" name="Group 143"/>
                                            <wpg:cNvGrpSpPr/>
                                            <wpg:grpSpPr>
                                              <a:xfrm>
                                                <a:off x="1161" y="14053"/>
                                                <a:ext cx="1103" cy="290"/>
                                                <a:chOff x="1179" y="14296"/>
                                                <a:chExt cx="1103" cy="290"/>
                                              </a:xfrm>
                                            </wpg:grpSpPr>
                                            <wps:wsp>
                                              <wps:cNvPr id="745398830" name="Rectangle 144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179" y="14296"/>
                                                  <a:ext cx="443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3F4BC0AC" w14:textId="77777777" w:rsidR="006E798A" w:rsidRDefault="006E798A" w:rsidP="006E798A">
                                                    <w:pPr>
                                                      <w:pStyle w:val="af5"/>
                                                      <w:jc w:val="center"/>
                                                      <w:rPr>
                                                        <w:sz w:val="20"/>
                                                      </w:rPr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sz w:val="20"/>
                                                      </w:rPr>
                                                      <w:t>Изм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sz w:val="20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745398831" name="Rectangle 14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730" y="14296"/>
                                                  <a:ext cx="552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11BC719B" w14:textId="77777777" w:rsidR="006E798A" w:rsidRDefault="006E798A" w:rsidP="006E798A">
                                                    <w:pPr>
                                                      <w:pStyle w:val="af5"/>
                                                      <w:jc w:val="center"/>
                                                      <w:rPr>
                                                        <w:sz w:val="20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sz w:val="20"/>
                                                      </w:rPr>
                                                      <w:t>Лист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g:grpSp>
                                          <wpg:cNvPr id="745398832" name="Group 146"/>
                                          <wpg:cNvGrpSpPr/>
                                          <wpg:grpSpPr>
                                            <a:xfrm>
                                              <a:off x="276" y="400"/>
                                              <a:ext cx="11330" cy="16039"/>
                                              <a:chOff x="276" y="400"/>
                                              <a:chExt cx="11330" cy="16039"/>
                                            </a:xfrm>
                                          </wpg:grpSpPr>
                                          <wps:wsp>
                                            <wps:cNvPr id="745398833" name="Line 14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57" y="15084"/>
                                                <a:ext cx="3964" cy="1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45398834" name="Line 14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59" y="15294"/>
                                                <a:ext cx="3022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745398835" name="Group 149"/>
                                            <wpg:cNvGrpSpPr/>
                                            <wpg:grpSpPr>
                                              <a:xfrm>
                                                <a:off x="5124" y="15587"/>
                                                <a:ext cx="6462" cy="3"/>
                                                <a:chOff x="4986" y="15084"/>
                                                <a:chExt cx="6240" cy="3"/>
                                              </a:xfrm>
                                            </wpg:grpSpPr>
                                            <wps:wsp>
                                              <wps:cNvPr id="745398836" name="Line 150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8318" y="15085"/>
                                                  <a:ext cx="2908" cy="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5398837" name="Line 151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4986" y="15084"/>
                                                  <a:ext cx="3345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745398838" name="Group 152"/>
                                            <wpg:cNvGrpSpPr/>
                                            <wpg:grpSpPr>
                                              <a:xfrm>
                                                <a:off x="276" y="400"/>
                                                <a:ext cx="11330" cy="16039"/>
                                                <a:chOff x="276" y="400"/>
                                                <a:chExt cx="11330" cy="16039"/>
                                              </a:xfrm>
                                            </wpg:grpSpPr>
                                            <wps:wsp>
                                              <wps:cNvPr id="745398839" name="Line 15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8541" y="14274"/>
                                                  <a:ext cx="2" cy="215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5398840" name="Line 154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725" y="13387"/>
                                                  <a:ext cx="0" cy="145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5398841" name="Line 155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2314" y="13424"/>
                                                  <a:ext cx="14" cy="301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5398842" name="Line 156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4585" y="13419"/>
                                                  <a:ext cx="0" cy="301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5398843" name="Line 157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165" y="13707"/>
                                                  <a:ext cx="3985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5398844" name="Line 158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3722" y="13424"/>
                                                  <a:ext cx="0" cy="301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5398845" name="Line 159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5146" y="13424"/>
                                                  <a:ext cx="0" cy="3015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5398846" name="Line 160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5136" y="14274"/>
                                                  <a:ext cx="6447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745398847" name="Group 161"/>
                                              <wpg:cNvGrpSpPr/>
                                              <wpg:grpSpPr>
                                                <a:xfrm>
                                                  <a:off x="9378" y="14271"/>
                                                  <a:ext cx="886" cy="1003"/>
                                                  <a:chOff x="9381" y="14274"/>
                                                  <a:chExt cx="886" cy="947"/>
                                                </a:xfrm>
                                              </wpg:grpSpPr>
                                              <wps:wsp>
                                                <wps:cNvPr id="745398848" name="Line 162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9381" y="14274"/>
                                                    <a:ext cx="4" cy="947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745398849" name="Line 163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0262" y="14274"/>
                                                    <a:ext cx="5" cy="947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</wpg:grpSp>
                                            <wpg:grpSp>
                                              <wpg:cNvPr id="745398850" name="Group 164"/>
                                              <wpg:cNvGrpSpPr/>
                                              <wpg:grpSpPr>
                                                <a:xfrm>
                                                  <a:off x="8584" y="14253"/>
                                                  <a:ext cx="2928" cy="303"/>
                                                  <a:chOff x="8357" y="14586"/>
                                                  <a:chExt cx="2827" cy="283"/>
                                                </a:xfrm>
                                              </wpg:grpSpPr>
                                              <wps:wsp>
                                                <wps:cNvPr id="745398851" name="Rectangle 165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9180" y="14586"/>
                                                    <a:ext cx="744" cy="28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2851BC7C" w14:textId="77777777" w:rsidR="006E798A" w:rsidRDefault="006E798A" w:rsidP="006E798A">
                                                      <w:pPr>
                                                        <w:pStyle w:val="af5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Масса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745398852" name="Rectangle 166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8357" y="14586"/>
                                                    <a:ext cx="743" cy="282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62EF3342" w14:textId="77777777" w:rsidR="006E798A" w:rsidRDefault="006E798A" w:rsidP="006E798A">
                                                      <w:pPr>
                                                        <w:pStyle w:val="af5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</w:rPr>
                                                      </w:pPr>
                                                      <w:proofErr w:type="spellStart"/>
                                                      <w:r>
                                                        <w:rPr>
                                                          <w:sz w:val="20"/>
                                                        </w:rPr>
                                                        <w:t>Лит</w:t>
                                                      </w:r>
                                                      <w:proofErr w:type="spellEnd"/>
                                                      <w:r>
                                                        <w:rPr>
                                                          <w:sz w:val="18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745398853" name="Rectangle 167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10011" y="14586"/>
                                                    <a:ext cx="1173" cy="28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27404899" w14:textId="77777777" w:rsidR="006E798A" w:rsidRDefault="006E798A" w:rsidP="006E798A">
                                                      <w:pPr>
                                                        <w:pStyle w:val="af5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Масштаб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745398854" name="Group 168"/>
                                              <wpg:cNvGrpSpPr/>
                                              <wpg:grpSpPr>
                                                <a:xfrm>
                                                  <a:off x="8496" y="15296"/>
                                                  <a:ext cx="2571" cy="303"/>
                                                  <a:chOff x="8496" y="15296"/>
                                                  <a:chExt cx="2571" cy="303"/>
                                                </a:xfrm>
                                              </wpg:grpSpPr>
                                              <wps:wsp>
                                                <wps:cNvPr id="745398855" name="Rectangle 169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8496" y="15296"/>
                                                    <a:ext cx="1105" cy="26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428F3334" w14:textId="7385063F" w:rsidR="006E798A" w:rsidRPr="00AC018C" w:rsidRDefault="006E798A" w:rsidP="006E798A">
                                                      <w:pPr>
                                                        <w:pStyle w:val="af5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Лист 2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745398856" name="Rectangle 170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9853" y="15296"/>
                                                    <a:ext cx="1214" cy="30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09FF77A5" w14:textId="77777777" w:rsidR="006E798A" w:rsidRDefault="006E798A" w:rsidP="006E798A">
                                                      <w:pPr>
                                                        <w:pStyle w:val="af5"/>
                                                        <w:jc w:val="left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Листов 3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745398857" name="Group 171"/>
                                              <wpg:cNvGrpSpPr/>
                                              <wpg:grpSpPr>
                                                <a:xfrm>
                                                  <a:off x="276" y="400"/>
                                                  <a:ext cx="11330" cy="16034"/>
                                                  <a:chOff x="276" y="400"/>
                                                  <a:chExt cx="11330" cy="16034"/>
                                                </a:xfrm>
                                              </wpg:grpSpPr>
                                              <wpg:grpSp>
                                                <wpg:cNvPr id="745398858" name="Group 172"/>
                                                <wpg:cNvGrpSpPr/>
                                                <wpg:grpSpPr>
                                                  <a:xfrm>
                                                    <a:off x="276" y="7254"/>
                                                    <a:ext cx="555" cy="9162"/>
                                                    <a:chOff x="276" y="7254"/>
                                                    <a:chExt cx="555" cy="9162"/>
                                                  </a:xfrm>
                                                </wpg:grpSpPr>
                                                <wps:wsp>
                                                  <wps:cNvPr id="745398859" name="Text Box 173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15058"/>
                                                      <a:ext cx="540" cy="135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4272ACA1" w14:textId="77777777" w:rsidR="006E798A" w:rsidRDefault="006E798A" w:rsidP="006E798A">
                                                        <w:pPr>
                                                          <w:pStyle w:val="af5"/>
                                                          <w:rPr>
                                                            <w:sz w:val="20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Инв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.№</w:t>
                                                        </w: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подл</w:t>
                                                        </w:r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745398860" name="Text Box 174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13133"/>
                                                      <a:ext cx="540" cy="17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1FC5ADE0" w14:textId="77777777" w:rsidR="006E798A" w:rsidRDefault="006E798A" w:rsidP="006E798A">
                                                        <w:pPr>
                                                          <w:pStyle w:val="af5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Подп. и дата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745398861" name="Text Box 175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11394"/>
                                                      <a:ext cx="540" cy="14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5391115C" w14:textId="77777777" w:rsidR="006E798A" w:rsidRDefault="006E798A" w:rsidP="006E798A">
                                                        <w:pPr>
                                                          <w:pStyle w:val="af5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Взам.инв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.№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745398862" name="Text Box 176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9234"/>
                                                      <a:ext cx="540" cy="19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4F91532E" w14:textId="77777777" w:rsidR="006E798A" w:rsidRDefault="006E798A" w:rsidP="006E798A">
                                                        <w:pPr>
                                                          <w:pStyle w:val="af5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Инв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.№</w:t>
                                                        </w: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дубл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745398863" name="Text Box 177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91" y="7254"/>
                                                      <a:ext cx="540" cy="18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11FF8B96" w14:textId="77777777" w:rsidR="006E798A" w:rsidRDefault="006E798A" w:rsidP="006E798A">
                                                        <w:pPr>
                                                          <w:pStyle w:val="af5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Подп. и дата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745398864" name="Group 178"/>
                                                <wpg:cNvGrpSpPr/>
                                                <wpg:grpSpPr>
                                                  <a:xfrm>
                                                    <a:off x="426" y="400"/>
                                                    <a:ext cx="11180" cy="16034"/>
                                                    <a:chOff x="426" y="400"/>
                                                    <a:chExt cx="11180" cy="16034"/>
                                                  </a:xfrm>
                                                </wpg:grpSpPr>
                                                <wps:wsp>
                                                  <wps:cNvPr id="745398865" name="Line 179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5" y="13407"/>
                                                      <a:ext cx="10440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g:grpSp>
                                                  <wpg:cNvPr id="745398866" name="Group 180"/>
                                                  <wpg:cNvGrpSpPr/>
                                                  <wpg:grpSpPr>
                                                    <a:xfrm>
                                                      <a:off x="426" y="400"/>
                                                      <a:ext cx="11180" cy="16034"/>
                                                      <a:chOff x="426" y="400"/>
                                                      <a:chExt cx="11180" cy="16034"/>
                                                    </a:xfrm>
                                                  </wpg:grpSpPr>
                                                  <wpg:grpSp>
                                                    <wpg:cNvPr id="745398867" name="Group 181"/>
                                                    <wpg:cNvGrpSpPr/>
                                                    <wpg:grpSpPr>
                                                      <a:xfrm>
                                                        <a:off x="426" y="400"/>
                                                        <a:ext cx="11180" cy="16034"/>
                                                        <a:chOff x="426" y="400"/>
                                                        <a:chExt cx="11180" cy="16034"/>
                                                      </a:xfrm>
                                                    </wpg:grpSpPr>
                                                    <wps:wsp>
                                                      <wps:cNvPr id="745398868" name="Rectangle 182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1166" y="400"/>
                                                          <a:ext cx="10440" cy="16034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</a:ln>
                                                      </wps:spPr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745398869" name="Group 183"/>
                                                      <wpg:cNvGrpSpPr/>
                                                      <wpg:grpSpPr>
                                                        <a:xfrm>
                                                          <a:off x="426" y="7161"/>
                                                          <a:ext cx="735" cy="9273"/>
                                                          <a:chOff x="426" y="7161"/>
                                                          <a:chExt cx="735" cy="8668"/>
                                                        </a:xfrm>
                                                      </wpg:grpSpPr>
                                                      <wps:wsp>
                                                        <wps:cNvPr id="745398870" name="Line 184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26" y="15829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871" name="Line 185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V="1">
                                                            <a:off x="441" y="7174"/>
                                                            <a:ext cx="0" cy="864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872" name="Line 186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>
                                                            <a:off x="426" y="7174"/>
                                                            <a:ext cx="731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873" name="Line 187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V="1">
                                                            <a:off x="696" y="7161"/>
                                                            <a:ext cx="0" cy="864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874" name="Line 188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905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875" name="Line 189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10929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876" name="Line 190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1253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877" name="Line 191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1454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</wpg:grpSp>
                                                  </wpg:grpSp>
                                                  <wps:wsp>
                                                    <wps:cNvPr id="745398878" name="Line 192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1161" y="1134"/>
                                                        <a:ext cx="3912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745398879" name="Line 193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 flipV="1">
                                                        <a:off x="5061" y="414"/>
                                                        <a:ext cx="0" cy="72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</wpg:grpSp>
                                              </wpg:grpSp>
                                            </wpg:grpSp>
                                          </wpg:grpSp>
                                          <wps:wsp>
                                            <wps:cNvPr id="745398880" name="Text Box 194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5721" y="13553"/>
                                                <a:ext cx="5220" cy="66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2EB9C57A" w14:textId="77777777" w:rsidR="006E798A" w:rsidRPr="00382472" w:rsidRDefault="006E798A" w:rsidP="006E798A">
                                                  <w:pPr>
                                                    <w:jc w:val="center"/>
                                                    <w:rPr>
                                                      <w:rFonts w:cs="Times New Roman"/>
                                                      <w:i/>
                                                      <w:caps/>
                                                      <w:sz w:val="40"/>
                                                      <w:szCs w:val="4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</w:rPr>
                                                    <w:t xml:space="preserve">КП </w:t>
                                                  </w:r>
                                                  <w:r w:rsidRPr="00382472"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</w:rPr>
                                                    <w:t>Т.</w:t>
                                                  </w:r>
                                                  <w:r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</w:rPr>
                                                    <w:t>29200</w:t>
                                                  </w:r>
                                                  <w:r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  <w:lang w:val="en-US"/>
                                                    </w:rPr>
                                                    <w:t>5</w:t>
                                                  </w:r>
                                                  <w:r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</w:rPr>
                                                    <w:t>.401</w:t>
                                                  </w:r>
                                                  <w:r w:rsidRPr="00382472"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</w:rPr>
                                                    <w:t xml:space="preserve"> ГЧ</w:t>
                                                  </w:r>
                                                </w:p>
                                                <w:p w14:paraId="27D99B2F" w14:textId="77777777" w:rsidR="006E798A" w:rsidRPr="007D0E2B" w:rsidRDefault="006E798A" w:rsidP="006E798A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rFonts w:ascii="Times New Roman" w:hAnsi="Times New Roman"/>
                                                      <w:sz w:val="40"/>
                                                      <w:szCs w:val="40"/>
                                                      <w:lang w:val="ru-RU"/>
                                                    </w:rPr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8E8F90" id="Группа 745398681" o:spid="_x0000_s1183" style="position:absolute;left:0;text-align:left;margin-left:13.7pt;margin-top:-37.85pt;width:565.5pt;height:802.3pt;z-index:-251630592;mso-position-horizontal-relative:page;mso-width-relative:margin;mso-height-relative:margin" coordorigin="276,400" coordsize="11330,16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">
                <v:line id="Line 96" o:spid="_x0000_s1184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" strokeweight="2pt"/>
                <v:group id="Group 97" o:spid="_x0000_s1185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">
                  <v:line id="Line 98" o:spid="_x0000_s1186" style="position:absolute;visibility:visible;mso-wrap-style:square" from="8543,14559" to="11591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" strokeweight="2pt"/>
                  <v:group id="Group 99" o:spid="_x0000_s1187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">
                    <v:group id="Group 100" o:spid="_x0000_s1188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">
                      <v:line id="Line 101" o:spid="_x0000_s1189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" strokeweight="1pt"/>
                      <v:line id="Line 102" o:spid="_x0000_s1190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" strokeweight="1pt"/>
                    </v:group>
                    <v:group id="Group 103" o:spid="_x0000_s1191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">
                      <v:line id="Line 104" o:spid="_x0000_s1192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" strokeweight="1pt"/>
                      <v:line id="Line 105" o:spid="_x0000_s1193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" strokeweight="1pt"/>
                      <v:group id="Group 106" o:spid="_x0000_s119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">
                        <v:rect id="Rectangle 107" o:spid="_x0000_s1195" style="position:absolute;left:8541;top:15849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" filled="f" stroked="f">
                          <v:textbox inset="1pt,1pt,1pt,1pt">
                            <w:txbxContent>
                              <w:p w14:paraId="46CFAABE" w14:textId="77777777" w:rsidR="006E798A" w:rsidRPr="007B0056" w:rsidRDefault="006E798A" w:rsidP="006E798A">
                                <w:pPr>
                                  <w:pStyle w:val="af5"/>
                                  <w:jc w:val="center"/>
                                  <w:rPr>
                                    <w:rFonts w:ascii="Times New Roman" w:hAnsi="Times New Roman"/>
                                    <w:sz w:val="30"/>
                                    <w:szCs w:val="30"/>
                                    <w:lang w:val="ru-RU"/>
                                  </w:rPr>
                                </w:pPr>
                                <w:r w:rsidRPr="007B0056">
                                  <w:rPr>
                                    <w:rFonts w:ascii="Times New Roman" w:hAnsi="Times New Roman"/>
                                    <w:sz w:val="30"/>
                                    <w:szCs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shape id="Text Box 108" o:spid="_x0000_s1196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" filled="f" stroked="f">
                          <v:textbox>
                            <w:txbxContent>
                              <w:p w14:paraId="5972A4E6" w14:textId="77777777" w:rsidR="006E798A" w:rsidRPr="00382472" w:rsidRDefault="006E798A" w:rsidP="006E798A">
                                <w:pPr>
                                  <w:pStyle w:val="af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382472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197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">
                          <v:group id="Group 110" o:spid="_x0000_s1198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">
                            <v:rect id="Rectangle 111" o:spid="_x0000_s1199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" filled="f" stroked="f">
                              <v:textbox inset="1pt,1pt,1pt,1pt">
                                <w:txbxContent>
                                  <w:p w14:paraId="3BC2415B" w14:textId="77777777" w:rsidR="006E798A" w:rsidRDefault="006E798A" w:rsidP="006E798A">
                                    <w:pPr>
                                      <w:pStyle w:val="af5"/>
                                      <w:rPr>
                                        <w:sz w:val="20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ru-RU"/>
                                      </w:rPr>
                                      <w:t>Т</w:t>
                                    </w:r>
                                    <w:r>
                                      <w:rPr>
                                        <w:sz w:val="20"/>
                                      </w:rPr>
                                      <w:t>. Контр.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20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" filled="f" stroked="f">
                              <v:textbox inset="1pt,1pt,1pt,1pt">
                                <w:txbxContent>
                                  <w:p w14:paraId="34C154DC" w14:textId="77777777" w:rsidR="006E798A" w:rsidRDefault="006E798A" w:rsidP="006E798A">
                                    <w:pPr>
                                      <w:pStyle w:val="af5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201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">
                            <v:line id="Line 114" o:spid="_x0000_s1202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" strokeweight="1pt"/>
                            <v:line id="Line 115" o:spid="_x0000_s1203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" strokeweight="1pt"/>
                            <v:line id="Line 116" o:spid="_x0000_s1204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" strokeweight="1pt"/>
                            <v:line id="Line 117" o:spid="_x0000_s1205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" strokeweight="1pt"/>
                            <v:group id="Group 118" o:spid="_x0000_s1206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">
                              <v:group id="Group 119" o:spid="_x0000_s1207" style="position:absolute;left:1161;top:14831;width:2558;height:290" coordsize="21151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">
                                <v:rect id="Rectangle 120" o:spid="_x0000_s1208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196A999C" w14:textId="77777777" w:rsidR="006E798A" w:rsidRDefault="006E798A" w:rsidP="006E798A">
                                        <w:pPr>
                                          <w:pStyle w:val="af5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>
                                          <w:rPr>
                                            <w:sz w:val="20"/>
                                          </w:rPr>
                                          <w:t xml:space="preserve">.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>
                                          <w:rPr>
                                            <w:sz w:val="2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209" style="position:absolute;left:9938;top:2240;width:11213;height:2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24D1FA2E" w14:textId="77777777" w:rsidR="006E798A" w:rsidRPr="00D54B0A" w:rsidRDefault="006E798A" w:rsidP="006E798A">
                                        <w:pPr>
                                          <w:pStyle w:val="af5"/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</w:pPr>
                                        <w:r w:rsidRPr="00D54B0A"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Внук В</w:t>
                                        </w:r>
                                        <w:r w:rsidRPr="00D54B0A"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.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В</w:t>
                                        </w:r>
                                        <w:r w:rsidRPr="00D54B0A"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210" style="position:absolute;left:1161;top:15085;width:2618;height:291" coordorigin=",-74" coordsize="21646,2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">
                                <v:rect id="Rectangle 123" o:spid="_x0000_s1211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513F61EF" w14:textId="77777777" w:rsidR="006E798A" w:rsidRDefault="006E798A" w:rsidP="006E798A">
                                        <w:pPr>
                                          <w:pStyle w:val="af5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>
                                          <w:rPr>
                                            <w:sz w:val="20"/>
                                          </w:rPr>
                                          <w:t xml:space="preserve">.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>
                                          <w:rPr>
                                            <w:sz w:val="2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212" style="position:absolute;left:9379;top:-74;width:1226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281D05B1" w14:textId="77777777" w:rsidR="006E798A" w:rsidRPr="000C4454" w:rsidRDefault="006E798A" w:rsidP="006E798A">
                                        <w:pPr>
                                          <w:pStyle w:val="af5"/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</w:pPr>
                                        <w:r w:rsidRPr="000C4454"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Коропа Е.Н.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213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">
                                <v:rect id="Rectangle 126" o:spid="_x0000_s1214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752B99FE" w14:textId="77777777" w:rsidR="006E798A" w:rsidRDefault="006E798A" w:rsidP="006E798A">
                                        <w:pPr>
                                          <w:pStyle w:val="af5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Реценз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21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642E2E3E" w14:textId="77777777" w:rsidR="006E798A" w:rsidRDefault="006E798A" w:rsidP="006E798A"/>
                                    </w:txbxContent>
                                  </v:textbox>
                                </v:rect>
                              </v:group>
                              <v:group id="Group 128" o:spid="_x0000_s1216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">
                                <v:rect id="Rectangle 129" o:spid="_x0000_s1217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4FF1F9B8" w14:textId="77777777" w:rsidR="006E798A" w:rsidRDefault="006E798A" w:rsidP="006E798A">
                                        <w:pPr>
                                          <w:pStyle w:val="af5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Утверд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2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2D337FC5" w14:textId="64B1FD4B" w:rsidR="006E798A" w:rsidRDefault="006E798A" w:rsidP="006E798A">
                                        <w:pPr>
                                          <w:pStyle w:val="af5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Коропа Е.Н.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219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">
                                <v:rect id="Rectangle 132" o:spid="_x0000_s1220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03266B7D" w14:textId="77777777" w:rsidR="006E798A" w:rsidRDefault="006E798A" w:rsidP="006E798A">
                                        <w:pPr>
                                          <w:pStyle w:val="af5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Н.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2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4A8435BC" w14:textId="77777777" w:rsidR="006E798A" w:rsidRDefault="006E798A" w:rsidP="006E798A">
                                        <w:pPr>
                                          <w:pStyle w:val="af5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4" o:spid="_x0000_s1222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">
                                <v:rect id="_x0000_s1223" style="position:absolute;left:5245;top:14382;width:3214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" filled="f" stroked="f">
                                  <v:textbox inset="1pt,1pt,1pt,1pt">
                                    <w:txbxContent>
                                      <w:p w14:paraId="382D96FE" w14:textId="77777777" w:rsidR="006E798A" w:rsidRPr="00C83E7E" w:rsidRDefault="006E798A" w:rsidP="006E798A">
                                        <w:pPr>
                                          <w:ind w:firstLine="0"/>
                                          <w:jc w:val="center"/>
                                          <w:rPr>
                                            <w:i/>
                                            <w:iCs/>
                                            <w:sz w:val="20"/>
                                          </w:rPr>
                                        </w:pPr>
                                        <w:r w:rsidRPr="00C83E7E">
                                          <w:rPr>
                                            <w:rFonts w:eastAsia="Times New Roman" w:cs="Times New Roman"/>
                                            <w:i/>
                                            <w:iCs/>
                                            <w:color w:val="000000"/>
                                            <w:sz w:val="18"/>
                                            <w:szCs w:val="18"/>
                                          </w:rPr>
                                          <w:t>РАЗРАБОТКА ЭЛЕКТРОННОГО ОРГАНАЙЗЕРА ДЛЯ ПРЕДСЕДАТЕЛЯ ЦИКЛОВОЙ КОМИССИИ ЧУО "КОЛЛЕДЖ БИЗНЕСА И ПРАВА"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Group 136" o:spid="_x0000_s122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">
                                  <v:line id="Line 137" o:spid="_x0000_s1225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" strokeweight="2pt"/>
                                  <v:group id="Group 138" o:spid="_x0000_s1226" style="position:absolute;left:1161;top:14534;width:4076;height:322" coordorigin="1157,14052" coordsize="3929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">
                                    <v:rect id="Rectangle 139" o:spid="_x0000_s1227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" filled="f" stroked="f">
                                      <v:textbox inset="1pt,1pt,1pt,1pt">
                                        <w:txbxContent>
                                          <w:p w14:paraId="35039E2E" w14:textId="77777777" w:rsidR="006E798A" w:rsidRDefault="006E798A" w:rsidP="006E798A">
                                            <w:pPr>
                                              <w:pStyle w:val="af5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 xml:space="preserve">№ </w:t>
                                            </w:r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док</w:t>
                                            </w: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у</w:t>
                                            </w:r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0" o:spid="_x0000_s1228" style="position:absolute;left:3637;top:14052;width:937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" filled="f" stroked="f">
                                      <v:textbox inset="1pt,1pt,1pt,1pt">
                                        <w:txbxContent>
                                          <w:p w14:paraId="0A30673B" w14:textId="77777777" w:rsidR="006E798A" w:rsidRPr="00FB2A02" w:rsidRDefault="006E798A" w:rsidP="006E798A">
                                            <w:pPr>
                                              <w:pStyle w:val="af5"/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</w:pPr>
                                            <w:proofErr w:type="spellStart"/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Подп</w:t>
                                            </w: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ись</w:t>
                                            </w:r>
                                            <w:proofErr w:type="spellEnd"/>
                                          </w:p>
                                        </w:txbxContent>
                                      </v:textbox>
                                    </v:rect>
                                    <v:rect id="Rectangle 141" o:spid="_x0000_s1229" style="position:absolute;left:4457;top:14052;width:629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" filled="f" stroked="f">
                                      <v:textbox inset="1pt,1pt,1pt,1pt">
                                        <w:txbxContent>
                                          <w:p w14:paraId="38A4C7AA" w14:textId="77777777" w:rsidR="006E798A" w:rsidRDefault="006E798A" w:rsidP="006E798A">
                                            <w:pPr>
                                              <w:pStyle w:val="af5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Д</w:t>
                                            </w:r>
                                            <w:proofErr w:type="spellStart"/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ата</w:t>
                                            </w:r>
                                            <w:proofErr w:type="spellEnd"/>
                                          </w:p>
                                        </w:txbxContent>
                                      </v:textbox>
                                    </v:rect>
                                    <v:line id="Line 142" o:spid="_x0000_s1230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" strokeweight="2pt"/>
                                    <v:group id="Group 143" o:spid="_x0000_s1231" style="position:absolute;left:1161;top:14053;width:1103;height:290" coordorigin="1179,14296" coordsize="1103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">
                                      <v:rect id="Rectangle 144" o:spid="_x0000_s1232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" filled="f" stroked="f">
                                        <v:textbox inset="1pt,1pt,1pt,1pt">
                                          <w:txbxContent>
                                            <w:p w14:paraId="3F4BC0AC" w14:textId="77777777" w:rsidR="006E798A" w:rsidRDefault="006E798A" w:rsidP="006E798A">
                                              <w:pPr>
                                                <w:pStyle w:val="af5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Изм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45" o:spid="_x0000_s1233" style="position:absolute;left:1730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" filled="f" stroked="f">
                                        <v:textbox inset="1pt,1pt,1pt,1pt">
                                          <w:txbxContent>
                                            <w:p w14:paraId="11BC719B" w14:textId="77777777" w:rsidR="006E798A" w:rsidRDefault="006E798A" w:rsidP="006E798A">
                                              <w:pPr>
                                                <w:pStyle w:val="af5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Лист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</v:group>
                                  <v:group id="Group 146" o:spid="_x0000_s123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">
                                    <v:line id="Line 147" o:spid="_x0000_s1235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" strokeweight="1pt"/>
                                    <v:line id="Line 148" o:spid="_x0000_s1236" style="position:absolute;visibility:visible;mso-wrap-style:square" from="8559,15294" to="11581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" strokeweight="2pt"/>
                                    <v:group id="Group 149" o:spid="_x0000_s1237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">
                                      <v:line id="Line 150" o:spid="_x0000_s1238" style="position:absolute;visibility:visible;mso-wrap-style:square" from="8318,15085" to="11226,1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" strokeweight="2pt"/>
                                      <v:line id="Line 151" o:spid="_x0000_s1239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" strokeweight="2pt"/>
                                    </v:group>
                                    <v:group id="Group 152" o:spid="_x0000_s1240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">
                                      <v:line id="Line 153" o:spid="_x0000_s1241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" strokeweight="2pt"/>
                                      <v:line id="Line 154" o:spid="_x0000_s1242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" strokeweight="2pt"/>
                                      <v:line id="Line 155" o:spid="_x0000_s1243" style="position:absolute;visibility:visible;mso-wrap-style:square" from="2314,13424" to="2328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" strokeweight="2pt"/>
                                      <v:line id="Line 156" o:spid="_x0000_s1244" style="position:absolute;flip:y;visibility:visible;mso-wrap-style:square" from="4585,13419" to="4585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" strokeweight="2pt"/>
                                      <v:line id="Line 157" o:spid="_x0000_s1245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" strokeweight="1pt"/>
                                      <v:line id="Line 158" o:spid="_x0000_s1246" style="position:absolute;flip:y;visibility:visible;mso-wrap-style:square" from="3722,13424" to="3722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" strokeweight="2pt"/>
                                      <v:line id="Line 159" o:spid="_x0000_s1247" style="position:absolute;flip:y;visibility:visible;mso-wrap-style:square" from="5146,13424" to="5146,16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" strokeweight="2pt"/>
                                      <v:line id="Line 160" o:spid="_x0000_s1248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" strokeweight="2pt"/>
                                      <v:group id="Group 161" o:spid="_x0000_s1249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">
                                        <v:line id="Line 162" o:spid="_x0000_s1250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" strokeweight="2pt"/>
                                        <v:line id="Line 163" o:spid="_x0000_s1251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" strokeweight="2pt"/>
                                      </v:group>
                                      <v:group id="Group 164" o:spid="_x0000_s1252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">
                                        <v:rect id="Rectangle 165" o:spid="_x0000_s1253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" filled="f" stroked="f">
                                          <v:textbox inset="1pt,1pt,1pt,1pt">
                                            <w:txbxContent>
                                              <w:p w14:paraId="2851BC7C" w14:textId="77777777" w:rsidR="006E798A" w:rsidRDefault="006E798A" w:rsidP="006E798A">
                                                <w:pPr>
                                                  <w:pStyle w:val="af5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Масса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66" o:spid="_x0000_s1254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" filled="f" stroked="f">
                                          <v:textbox inset="1pt,1pt,1pt,1pt">
                                            <w:txbxContent>
                                              <w:p w14:paraId="62EF3342" w14:textId="77777777" w:rsidR="006E798A" w:rsidRDefault="006E798A" w:rsidP="006E798A">
                                                <w:pPr>
                                                  <w:pStyle w:val="af5"/>
                                                  <w:jc w:val="center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proofErr w:type="spellStart"/>
                                                <w:r>
                                                  <w:rPr>
                                                    <w:sz w:val="20"/>
                                                  </w:rPr>
                                                  <w:t>Лит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67" o:spid="_x0000_s1255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" filled="f" stroked="f">
                                          <v:textbox inset="1pt,1pt,1pt,1pt">
                                            <w:txbxContent>
                                              <w:p w14:paraId="27404899" w14:textId="77777777" w:rsidR="006E798A" w:rsidRDefault="006E798A" w:rsidP="006E798A">
                                                <w:pPr>
                                                  <w:pStyle w:val="af5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Масштаб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  <v:group id="Group 168" o:spid="_x0000_s1256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">
                                        <v:rect id="Rectangle 169" o:spid="_x0000_s1257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" filled="f" stroked="f">
                                          <v:textbox inset="1pt,1pt,1pt,1pt">
                                            <w:txbxContent>
                                              <w:p w14:paraId="428F3334" w14:textId="7385063F" w:rsidR="006E798A" w:rsidRPr="00AC018C" w:rsidRDefault="006E798A" w:rsidP="006E798A">
                                                <w:pPr>
                                                  <w:pStyle w:val="af5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Лист 2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70" o:spid="_x0000_s1258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" filled="f" stroked="f">
                                          <v:textbox inset="1pt,1pt,1pt,1pt">
                                            <w:txbxContent>
                                              <w:p w14:paraId="09FF77A5" w14:textId="77777777" w:rsidR="006E798A" w:rsidRDefault="006E798A" w:rsidP="006E798A">
                                                <w:pPr>
                                                  <w:pStyle w:val="af5"/>
                                                  <w:jc w:val="left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Листов 3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  <v:group id="Group 171" o:spid="_x0000_s1259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">
                                        <v:group id="Group 172" o:spid="_x0000_s1260" style="position:absolute;left:276;top:7254;width:555;height:9162" coordorigin="276,7254" coordsize="555,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">
                                          <v:shape id="Text Box 173" o:spid="_x0000_s1261" type="#_x0000_t202" style="position:absolute;left:276;top:15058;width:540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" stroked="f">
                                            <v:textbox style="layout-flow:vertical;mso-layout-flow-alt:bottom-to-top">
                                              <w:txbxContent>
                                                <w:p w14:paraId="4272ACA1" w14:textId="77777777" w:rsidR="006E798A" w:rsidRDefault="006E798A" w:rsidP="006E798A">
                                                  <w:pPr>
                                                    <w:pStyle w:val="af5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Инв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.№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подл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4" o:spid="_x0000_s1262" type="#_x0000_t202" style="position:absolute;left:276;top:13133;width:540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" stroked="f">
                                            <v:textbox style="layout-flow:vertical;mso-layout-flow-alt:bottom-to-top">
                                              <w:txbxContent>
                                                <w:p w14:paraId="1FC5ADE0" w14:textId="77777777" w:rsidR="006E798A" w:rsidRDefault="006E798A" w:rsidP="006E798A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Подп. и дата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5" o:spid="_x0000_s1263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" stroked="f">
                                            <v:textbox style="layout-flow:vertical;mso-layout-flow-alt:bottom-to-top">
                                              <w:txbxContent>
                                                <w:p w14:paraId="5391115C" w14:textId="77777777" w:rsidR="006E798A" w:rsidRDefault="006E798A" w:rsidP="006E798A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Взам.инв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.№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6" o:spid="_x0000_s1264" type="#_x0000_t202" style="position:absolute;left:276;top:9234;width:540;height:1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" stroked="f">
                                            <v:textbox style="layout-flow:vertical;mso-layout-flow-alt:bottom-to-top">
                                              <w:txbxContent>
                                                <w:p w14:paraId="4F91532E" w14:textId="77777777" w:rsidR="006E798A" w:rsidRDefault="006E798A" w:rsidP="006E798A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Инв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.№</w:t>
                                                  </w: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дубл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7" o:spid="_x0000_s1265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" stroked="f">
                                            <v:textbox style="layout-flow:vertical;mso-layout-flow-alt:bottom-to-top">
                                              <w:txbxContent>
                                                <w:p w14:paraId="11FF8B96" w14:textId="77777777" w:rsidR="006E798A" w:rsidRDefault="006E798A" w:rsidP="006E798A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Подп. и дата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</v:group>
                                        <v:group id="Group 178" o:spid="_x0000_s1266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">
                                          <v:line id="Line 179" o:spid="_x0000_s1267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" strokeweight="2pt"/>
                                          <v:group id="Group 180" o:spid="_x0000_s1268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">
                                            <v:group id="Group 181" o:spid="_x0000_s1269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">
                                              <v:rect id="Rectangle 182" o:spid="_x0000_s1270" style="position:absolute;left:1166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" filled="f" strokeweight="2pt"/>
                                              <v:group id="Group 183" o:spid="_x0000_s1271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">
                                                <v:line id="Line 184" o:spid="_x0000_s1272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" strokeweight="2pt"/>
                                                <v:line id="Line 185" o:spid="_x0000_s1273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" strokeweight="2pt"/>
                                                <v:line id="Line 186" o:spid="_x0000_s1274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" strokeweight="2pt"/>
                                                <v:line id="Line 187" o:spid="_x0000_s1275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" strokeweight="2pt"/>
                                                <v:line id="Line 188" o:spid="_x0000_s1276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" strokeweight="2pt"/>
                                                <v:line id="Line 189" o:spid="_x0000_s1277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" strokeweight="2pt"/>
                                                <v:line id="Line 190" o:spid="_x0000_s1278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" strokeweight="2pt"/>
                                                <v:line id="Line 191" o:spid="_x0000_s1279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" strokeweight="2pt"/>
                                              </v:group>
                                            </v:group>
                                            <v:line id="Line 192" o:spid="_x0000_s1280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" strokeweight="2pt"/>
                                            <v:line id="Line 193" o:spid="_x0000_s1281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" strokeweight="2pt"/>
                                          </v:group>
                                        </v:group>
                                      </v:group>
                                    </v:group>
                                    <v:shape id="Text Box 194" o:spid="_x0000_s1282" type="#_x0000_t202" style="position:absolute;left:5721;top:13553;width:5220;height: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" filled="f" stroked="f">
                                      <v:textbox>
                                        <w:txbxContent>
                                          <w:p w14:paraId="2EB9C57A" w14:textId="77777777" w:rsidR="006E798A" w:rsidRPr="00382472" w:rsidRDefault="006E798A" w:rsidP="006E798A">
                                            <w:pPr>
                                              <w:jc w:val="center"/>
                                              <w:rPr>
                                                <w:rFonts w:cs="Times New Roman"/>
                                                <w:i/>
                                                <w:caps/>
                                                <w:sz w:val="40"/>
                                                <w:szCs w:val="40"/>
                                              </w:rPr>
                                            </w:pPr>
                                            <w:r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</w:rPr>
                                              <w:t xml:space="preserve">КП </w:t>
                                            </w:r>
                                            <w:r w:rsidRPr="00382472"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</w:rPr>
                                              <w:t>Т.</w:t>
                                            </w:r>
                                            <w:r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</w:rPr>
                                              <w:t>29200</w:t>
                                            </w:r>
                                            <w:r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  <w:lang w:val="en-US"/>
                                              </w:rPr>
                                              <w:t>5</w:t>
                                            </w:r>
                                            <w:r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</w:rPr>
                                              <w:t>.401</w:t>
                                            </w:r>
                                            <w:r w:rsidRPr="00382472"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</w:rPr>
                                              <w:t xml:space="preserve"> ГЧ</w:t>
                                            </w:r>
                                          </w:p>
                                          <w:p w14:paraId="27D99B2F" w14:textId="77777777" w:rsidR="006E798A" w:rsidRPr="007D0E2B" w:rsidRDefault="006E798A" w:rsidP="006E798A">
                                            <w:pPr>
                                              <w:pStyle w:val="af5"/>
                                              <w:jc w:val="center"/>
                                              <w:rPr>
                                                <w:rFonts w:ascii="Times New Roman" w:hAnsi="Times New Roman"/>
                                                <w:sz w:val="40"/>
                                                <w:szCs w:val="40"/>
                                                <w:lang w:val="ru-RU"/>
                                              </w:rPr>
                                            </w:pP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</w:p>
    <w:p w14:paraId="7B5F5EEB" w14:textId="1787B8FE" w:rsidR="00C003C0" w:rsidRPr="006E798A" w:rsidRDefault="006E798A" w:rsidP="006E798A">
      <w:pPr>
        <w:tabs>
          <w:tab w:val="left" w:pos="3804"/>
        </w:tabs>
        <w:spacing w:after="160" w:line="259" w:lineRule="auto"/>
        <w:ind w:firstLine="0"/>
        <w:jc w:val="left"/>
        <w:rPr>
          <w:lang w:val="en-US"/>
        </w:rPr>
      </w:pPr>
      <w:r>
        <w:br w:type="page"/>
      </w:r>
      <w:r>
        <w:lastRenderedPageBreak/>
        <w:tab/>
      </w:r>
      <w:r>
        <w:rPr>
          <w:noProof/>
        </w:rPr>
        <w:drawing>
          <wp:inline distT="0" distB="0" distL="0" distR="0" wp14:anchorId="5D640E48" wp14:editId="4C2F4674">
            <wp:extent cx="5940425" cy="7421880"/>
            <wp:effectExtent l="0" t="0" r="0" b="0"/>
            <wp:docPr id="745398985" name="Рисунок 745398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759" cy="742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6B10" w:rsidRPr="009A782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AFF6B6" wp14:editId="03DD94C8">
                <wp:simplePos x="0" y="0"/>
                <wp:positionH relativeFrom="column">
                  <wp:posOffset>-306886</wp:posOffset>
                </wp:positionH>
                <wp:positionV relativeFrom="paragraph">
                  <wp:posOffset>-433070</wp:posOffset>
                </wp:positionV>
                <wp:extent cx="2420257" cy="372169"/>
                <wp:effectExtent l="0" t="0" r="0" b="8890"/>
                <wp:wrapNone/>
                <wp:docPr id="136" name="Надпись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H="1">
                          <a:off x="0" y="0"/>
                          <a:ext cx="2420257" cy="3721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BE6DD4" w14:textId="1B15B7A2" w:rsidR="007A6B10" w:rsidRPr="00382472" w:rsidRDefault="007A6B10" w:rsidP="007A6B10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i/>
                                <w:cap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Times New Roman"/>
                                <w:sz w:val="40"/>
                                <w:szCs w:val="40"/>
                              </w:rPr>
                              <w:t xml:space="preserve">КП </w:t>
                            </w:r>
                            <w:r w:rsidRPr="00382472">
                              <w:rPr>
                                <w:rFonts w:cs="Times New Roman"/>
                                <w:sz w:val="40"/>
                                <w:szCs w:val="40"/>
                              </w:rPr>
                              <w:t>Т.</w:t>
                            </w:r>
                            <w:r>
                              <w:rPr>
                                <w:rFonts w:cs="Times New Roman"/>
                                <w:sz w:val="40"/>
                                <w:szCs w:val="40"/>
                              </w:rPr>
                              <w:t>29200</w:t>
                            </w:r>
                            <w:r w:rsidR="00E107FC">
                              <w:rPr>
                                <w:rFonts w:cs="Times New Roman"/>
                                <w:sz w:val="40"/>
                                <w:szCs w:val="40"/>
                              </w:rPr>
                              <w:t>5</w:t>
                            </w:r>
                            <w:r>
                              <w:rPr>
                                <w:rFonts w:cs="Times New Roman"/>
                                <w:sz w:val="40"/>
                                <w:szCs w:val="40"/>
                              </w:rPr>
                              <w:t>.401</w:t>
                            </w:r>
                            <w:r w:rsidRPr="00382472">
                              <w:rPr>
                                <w:rFonts w:cs="Times New Roman"/>
                                <w:sz w:val="40"/>
                                <w:szCs w:val="40"/>
                              </w:rPr>
                              <w:t xml:space="preserve"> ГЧ</w:t>
                            </w:r>
                          </w:p>
                          <w:p w14:paraId="7E8824AB" w14:textId="77777777" w:rsidR="007A6B10" w:rsidRPr="00AC018C" w:rsidRDefault="007A6B10" w:rsidP="007A6B10">
                            <w:pPr>
                              <w:ind w:firstLine="0"/>
                              <w:rPr>
                                <w:rFonts w:cs="Times New Roman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FF6B6" id="Надпись 136" o:spid="_x0000_s1283" type="#_x0000_t202" style="position:absolute;margin-left:-24.15pt;margin-top:-34.1pt;width:190.55pt;height:29.3pt;rotation:180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" fillcolor="white [3201]" stroked="f" strokeweight=".5pt">
                <v:textbox>
                  <w:txbxContent>
                    <w:p w14:paraId="22BE6DD4" w14:textId="1B15B7A2" w:rsidR="007A6B10" w:rsidRPr="00382472" w:rsidRDefault="007A6B10" w:rsidP="007A6B10">
                      <w:pPr>
                        <w:ind w:firstLine="0"/>
                        <w:jc w:val="center"/>
                        <w:rPr>
                          <w:rFonts w:cs="Times New Roman"/>
                          <w:i/>
                          <w:caps/>
                          <w:sz w:val="40"/>
                          <w:szCs w:val="40"/>
                        </w:rPr>
                      </w:pPr>
                      <w:r>
                        <w:rPr>
                          <w:rFonts w:cs="Times New Roman"/>
                          <w:sz w:val="40"/>
                          <w:szCs w:val="40"/>
                        </w:rPr>
                        <w:t xml:space="preserve">КП </w:t>
                      </w:r>
                      <w:r w:rsidRPr="00382472">
                        <w:rPr>
                          <w:rFonts w:cs="Times New Roman"/>
                          <w:sz w:val="40"/>
                          <w:szCs w:val="40"/>
                        </w:rPr>
                        <w:t>Т.</w:t>
                      </w:r>
                      <w:r>
                        <w:rPr>
                          <w:rFonts w:cs="Times New Roman"/>
                          <w:sz w:val="40"/>
                          <w:szCs w:val="40"/>
                        </w:rPr>
                        <w:t>29200</w:t>
                      </w:r>
                      <w:r w:rsidR="00E107FC">
                        <w:rPr>
                          <w:rFonts w:cs="Times New Roman"/>
                          <w:sz w:val="40"/>
                          <w:szCs w:val="40"/>
                        </w:rPr>
                        <w:t>5</w:t>
                      </w:r>
                      <w:r>
                        <w:rPr>
                          <w:rFonts w:cs="Times New Roman"/>
                          <w:sz w:val="40"/>
                          <w:szCs w:val="40"/>
                        </w:rPr>
                        <w:t>.401</w:t>
                      </w:r>
                      <w:r w:rsidRPr="00382472">
                        <w:rPr>
                          <w:rFonts w:cs="Times New Roman"/>
                          <w:sz w:val="40"/>
                          <w:szCs w:val="40"/>
                        </w:rPr>
                        <w:t xml:space="preserve"> ГЧ</w:t>
                      </w:r>
                    </w:p>
                    <w:p w14:paraId="7E8824AB" w14:textId="77777777" w:rsidR="007A6B10" w:rsidRPr="00AC018C" w:rsidRDefault="007A6B10" w:rsidP="007A6B10">
                      <w:pPr>
                        <w:ind w:firstLine="0"/>
                        <w:rPr>
                          <w:rFonts w:cs="Times New Roman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6B1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615795" wp14:editId="5269AD05">
                <wp:simplePos x="0" y="0"/>
                <wp:positionH relativeFrom="margin">
                  <wp:posOffset>2245360</wp:posOffset>
                </wp:positionH>
                <wp:positionV relativeFrom="paragraph">
                  <wp:posOffset>9269730</wp:posOffset>
                </wp:positionV>
                <wp:extent cx="2037080" cy="331470"/>
                <wp:effectExtent l="0" t="0" r="1270" b="0"/>
                <wp:wrapNone/>
                <wp:docPr id="111" name="Rectangl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37080" cy="331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CBD063" w14:textId="01CE9038" w:rsidR="007A6B10" w:rsidRPr="00856BCB" w:rsidRDefault="007A6B10" w:rsidP="007A6B10">
                            <w:pPr>
                              <w:pStyle w:val="af5"/>
                              <w:jc w:val="center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 xml:space="preserve">Диаграмма </w:t>
                            </w:r>
                            <w:r w:rsidR="006E798A"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деятельности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15795" id="_x0000_s1284" style="position:absolute;margin-left:176.8pt;margin-top:729.9pt;width:160.4pt;height:26.1pt;z-index:251671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" filled="f" stroked="f">
                <v:textbox inset="1pt,1pt,1pt,1pt">
                  <w:txbxContent>
                    <w:p w14:paraId="4FCBD063" w14:textId="01CE9038" w:rsidR="007A6B10" w:rsidRPr="00856BCB" w:rsidRDefault="007A6B10" w:rsidP="007A6B10">
                      <w:pPr>
                        <w:pStyle w:val="af5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 xml:space="preserve">Диаграмма </w:t>
                      </w:r>
                      <w:r w:rsidR="006E798A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деятельности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A6B1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BAC6CD" wp14:editId="72148AEC">
                <wp:simplePos x="0" y="0"/>
                <wp:positionH relativeFrom="column">
                  <wp:posOffset>5701665</wp:posOffset>
                </wp:positionH>
                <wp:positionV relativeFrom="paragraph">
                  <wp:posOffset>9291418</wp:posOffset>
                </wp:positionV>
                <wp:extent cx="427892" cy="328246"/>
                <wp:effectExtent l="0" t="0" r="10795" b="1524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892" cy="32824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E8FDC3" id="Прямоугольник 6" o:spid="_x0000_s1026" style="position:absolute;margin-left:448.95pt;margin-top:731.6pt;width:33.7pt;height:25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" fillcolor="white [3201]" strokecolor="white [3212]" strokeweight="1pt"/>
            </w:pict>
          </mc:Fallback>
        </mc:AlternateContent>
      </w:r>
      <w:r w:rsidR="00C003C0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71211B33" wp14:editId="4A47CB06">
                <wp:simplePos x="0" y="0"/>
                <wp:positionH relativeFrom="page">
                  <wp:posOffset>174171</wp:posOffset>
                </wp:positionH>
                <wp:positionV relativeFrom="paragraph">
                  <wp:posOffset>-480604</wp:posOffset>
                </wp:positionV>
                <wp:extent cx="7181850" cy="10189210"/>
                <wp:effectExtent l="0" t="0" r="38100" b="21590"/>
                <wp:wrapNone/>
                <wp:docPr id="745398696" name="Группа 745398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81850" cy="10189210"/>
                          <a:chOff x="276" y="400"/>
                          <a:chExt cx="11330" cy="16039"/>
                        </a:xfrm>
                      </wpg:grpSpPr>
                      <wps:wsp>
                        <wps:cNvPr id="745398697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745398698" name="Group 97"/>
                        <wpg:cNvGrpSpPr/>
                        <wpg:grpSpPr>
                          <a:xfrm>
                            <a:off x="276" y="400"/>
                            <a:ext cx="11330" cy="16039"/>
                            <a:chOff x="276" y="400"/>
                            <a:chExt cx="11330" cy="16039"/>
                          </a:xfrm>
                        </wpg:grpSpPr>
                        <wps:wsp>
                          <wps:cNvPr id="745398699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3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745398700" name="Group 99"/>
                          <wpg:cNvGrpSpPr/>
                          <wpg:grpSpPr>
                            <a:xfrm>
                              <a:off x="276" y="400"/>
                              <a:ext cx="11330" cy="16039"/>
                              <a:chOff x="276" y="400"/>
                              <a:chExt cx="11330" cy="16039"/>
                            </a:xfrm>
                          </wpg:grpSpPr>
                          <wpg:grpSp>
                            <wpg:cNvPr id="745398701" name="Group 100"/>
                            <wpg:cNvGrpSpPr/>
                            <wpg:grpSpPr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745398702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745398703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745398704" name="Group 103"/>
                            <wpg:cNvGrpSpPr/>
                            <wpg:grpSpPr>
                              <a:xfrm>
                                <a:off x="276" y="400"/>
                                <a:ext cx="11330" cy="16039"/>
                                <a:chOff x="276" y="400"/>
                                <a:chExt cx="11330" cy="16039"/>
                              </a:xfrm>
                            </wpg:grpSpPr>
                            <wps:wsp>
                              <wps:cNvPr id="745398705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745398706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g:grpSp>
                              <wpg:cNvPr id="745398707" name="Group 106"/>
                              <wpg:cNvGrpSpPr/>
                              <wpg:grpSpPr>
                                <a:xfrm>
                                  <a:off x="276" y="400"/>
                                  <a:ext cx="11330" cy="16039"/>
                                  <a:chOff x="276" y="400"/>
                                  <a:chExt cx="11330" cy="16039"/>
                                </a:xfrm>
                              </wpg:grpSpPr>
                              <wps:wsp>
                                <wps:cNvPr id="745398708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49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CAF91A6" w14:textId="77777777" w:rsidR="00C003C0" w:rsidRPr="007B0056" w:rsidRDefault="00C003C0" w:rsidP="00C003C0">
                                      <w:pPr>
                                        <w:pStyle w:val="af5"/>
                                        <w:jc w:val="center"/>
                                        <w:rPr>
                                          <w:rFonts w:ascii="Times New Roman" w:hAnsi="Times New Roman"/>
                                          <w:sz w:val="30"/>
                                          <w:szCs w:val="30"/>
                                          <w:lang w:val="ru-RU"/>
                                        </w:rPr>
                                      </w:pPr>
                                      <w:r w:rsidRPr="007B0056">
                                        <w:rPr>
                                          <w:rFonts w:ascii="Times New Roman" w:hAnsi="Times New Roman"/>
                                          <w:sz w:val="30"/>
                                          <w:szCs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745398709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71A47CD" w14:textId="77777777" w:rsidR="00C003C0" w:rsidRPr="00382472" w:rsidRDefault="00C003C0" w:rsidP="00C003C0">
                                      <w:pPr>
                                        <w:pStyle w:val="af5"/>
                                        <w:jc w:val="center"/>
                                        <w:rPr>
                                          <w:rFonts w:ascii="Times New Roman" w:hAnsi="Times New Roman"/>
                                          <w:sz w:val="24"/>
                                          <w:lang w:val="ru-RU"/>
                                        </w:rPr>
                                      </w:pPr>
                                      <w:r w:rsidRPr="00382472">
                                        <w:rPr>
                                          <w:rFonts w:ascii="Times New Roman" w:hAnsi="Times New Roman"/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745398710" name="Group 109"/>
                                <wpg:cNvGrpSpPr/>
                                <wpg:grpSpPr>
                                  <a:xfrm>
                                    <a:off x="276" y="400"/>
                                    <a:ext cx="11330" cy="16039"/>
                                    <a:chOff x="276" y="400"/>
                                    <a:chExt cx="11330" cy="16039"/>
                                  </a:xfrm>
                                </wpg:grpSpPr>
                                <wpg:grpSp>
                                  <wpg:cNvPr id="745398711" name="Group 110"/>
                                  <wpg:cNvGrpSpPr/>
                                  <wpg:grpSpPr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745398712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6E47DDF" w14:textId="77777777" w:rsidR="00C003C0" w:rsidRDefault="00C003C0" w:rsidP="00C003C0">
                                          <w:pPr>
                                            <w:pStyle w:val="af5"/>
                                            <w:rPr>
                                              <w:sz w:val="20"/>
                                            </w:rPr>
                                          </w:pP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745398713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2E936B7" w14:textId="77777777" w:rsidR="00C003C0" w:rsidRDefault="00C003C0" w:rsidP="00C003C0">
                                          <w:pPr>
                                            <w:pStyle w:val="af5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745398714" name="Group 113"/>
                                  <wpg:cNvGrpSpPr/>
                                  <wpg:grpSpPr>
                                    <a:xfrm>
                                      <a:off x="276" y="400"/>
                                      <a:ext cx="11330" cy="16039"/>
                                      <a:chOff x="276" y="400"/>
                                      <a:chExt cx="11330" cy="16039"/>
                                    </a:xfrm>
                                  </wpg:grpSpPr>
                                  <wps:wsp>
                                    <wps:cNvPr id="745398715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745398716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745398717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745398718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745398719" name="Group 118"/>
                                    <wpg:cNvGrpSpPr/>
                                    <wpg:grpSpPr>
                                      <a:xfrm>
                                        <a:off x="276" y="400"/>
                                        <a:ext cx="11330" cy="16039"/>
                                        <a:chOff x="276" y="400"/>
                                        <a:chExt cx="11330" cy="16039"/>
                                      </a:xfrm>
                                    </wpg:grpSpPr>
                                    <wpg:grpSp>
                                      <wpg:cNvPr id="745398720" name="Group 119"/>
                                      <wpg:cNvGrpSpPr/>
                                      <wpg:grpSpPr>
                                        <a:xfrm>
                                          <a:off x="1161" y="14831"/>
                                          <a:ext cx="2558" cy="290"/>
                                          <a:chOff x="0" y="0"/>
                                          <a:chExt cx="21151" cy="25985"/>
                                        </a:xfrm>
                                      </wpg:grpSpPr>
                                      <wps:wsp>
                                        <wps:cNvPr id="745398721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4AA5D5C" w14:textId="77777777" w:rsidR="00C003C0" w:rsidRDefault="00C003C0" w:rsidP="00C003C0">
                                              <w:pPr>
                                                <w:pStyle w:val="af5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Разраб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 xml:space="preserve">.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Разраб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745398722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938" y="2240"/>
                                            <a:ext cx="11213" cy="22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5579D97" w14:textId="7C50604B" w:rsidR="00C003C0" w:rsidRPr="00D54B0A" w:rsidRDefault="00C003C0" w:rsidP="00C003C0">
                                              <w:pPr>
                                                <w:pStyle w:val="af5"/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 w:rsidRPr="00D54B0A"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 w:rsidR="00E107FC"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Внук В</w:t>
                                              </w:r>
                                              <w:r w:rsidRPr="00D54B0A"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  <w:r w:rsidR="00E107FC"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В</w:t>
                                              </w:r>
                                              <w:r w:rsidRPr="00D54B0A"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745398723" name="Group 122"/>
                                      <wpg:cNvGrpSpPr/>
                                      <wpg:grpSpPr>
                                        <a:xfrm>
                                          <a:off x="1161" y="15085"/>
                                          <a:ext cx="2618" cy="291"/>
                                          <a:chOff x="0" y="-74"/>
                                          <a:chExt cx="21646" cy="26059"/>
                                        </a:xfrm>
                                      </wpg:grpSpPr>
                                      <wps:wsp>
                                        <wps:cNvPr id="745398724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D9823D1" w14:textId="77777777" w:rsidR="00C003C0" w:rsidRDefault="00C003C0" w:rsidP="00C003C0">
                                              <w:pPr>
                                                <w:pStyle w:val="af5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Провер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 xml:space="preserve">.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Провер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745398725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379" y="-74"/>
                                            <a:ext cx="12267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9C48730" w14:textId="27166EB5" w:rsidR="00C003C0" w:rsidRPr="000C4454" w:rsidRDefault="00C003C0" w:rsidP="00C003C0">
                                              <w:pPr>
                                                <w:pStyle w:val="af5"/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 w:rsidRPr="000C4454"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 w:rsidR="007A6B10"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Коропа Е.Н.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745398726" name="Group 125"/>
                                      <wpg:cNvGrpSpPr/>
                                      <wpg:grpSpPr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745398727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08B6912" w14:textId="77777777" w:rsidR="00C003C0" w:rsidRDefault="00C003C0" w:rsidP="00C003C0">
                                              <w:pPr>
                                                <w:pStyle w:val="af5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745398728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F138CF4" w14:textId="77777777" w:rsidR="00C003C0" w:rsidRDefault="00C003C0" w:rsidP="00C003C0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745398729" name="Group 128"/>
                                      <wpg:cNvGrpSpPr/>
                                      <wpg:grpSpPr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745398730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B894296" w14:textId="77777777" w:rsidR="00C003C0" w:rsidRDefault="00C003C0" w:rsidP="00C003C0">
                                              <w:pPr>
                                                <w:pStyle w:val="af5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745398731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91F3675" w14:textId="379DE8EB" w:rsidR="00C003C0" w:rsidRDefault="006E798A" w:rsidP="00C003C0">
                                              <w:pPr>
                                                <w:pStyle w:val="af5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6"/>
                                                  <w:lang w:val="ru-RU"/>
                                                </w:rPr>
                                                <w:t>Коропа Е.Н.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745398732" name="Group 131"/>
                                      <wpg:cNvGrpSpPr/>
                                      <wpg:grpSpPr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745398733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1ED313D" w14:textId="77777777" w:rsidR="00C003C0" w:rsidRDefault="00C003C0" w:rsidP="00C003C0">
                                              <w:pPr>
                                                <w:pStyle w:val="af5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Н.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745398734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CA3B2B4" w14:textId="77777777" w:rsidR="00C003C0" w:rsidRDefault="00C003C0" w:rsidP="00C003C0">
                                              <w:pPr>
                                                <w:pStyle w:val="af5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745398735" name="Group 134"/>
                                      <wpg:cNvGrpSpPr/>
                                      <wpg:grpSpPr>
                                        <a:xfrm>
                                          <a:off x="276" y="400"/>
                                          <a:ext cx="11330" cy="16039"/>
                                          <a:chOff x="276" y="400"/>
                                          <a:chExt cx="11330" cy="16039"/>
                                        </a:xfrm>
                                      </wpg:grpSpPr>
                                      <wps:wsp>
                                        <wps:cNvPr id="745398736" name="Rectangle 135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245" y="14382"/>
                                            <a:ext cx="3214" cy="10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D76733F" w14:textId="6A5B72F2" w:rsidR="00C003C0" w:rsidRPr="00C83E7E" w:rsidRDefault="00C83E7E" w:rsidP="00C003C0">
                                              <w:pPr>
                                                <w:ind w:firstLine="0"/>
                                                <w:jc w:val="center"/>
                                                <w:rPr>
                                                  <w:i/>
                                                  <w:iCs/>
                                                  <w:sz w:val="20"/>
                                                </w:rPr>
                                              </w:pPr>
                                              <w:r w:rsidRPr="00C83E7E">
                                                <w:rPr>
                                                  <w:rFonts w:eastAsia="Times New Roman" w:cs="Times New Roman"/>
                                                  <w:i/>
                                                  <w:iCs/>
                                                  <w:color w:val="000000"/>
                                                  <w:sz w:val="18"/>
                                                  <w:szCs w:val="18"/>
                                                </w:rPr>
                                                <w:t>РАЗРАБОТКА ЭЛЕКТРОННОГО ОРГАНАЙЗЕРА ДЛЯ ПРЕДСЕДАТЕЛЯ ЦИКЛОВОЙ КОМИССИИ ЧУО "КОЛЛЕДЖ БИЗНЕСА И ПРАВА"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ctr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745398737" name="Group 136"/>
                                        <wpg:cNvGrpSpPr/>
                                        <wpg:grpSpPr>
                                          <a:xfrm>
                                            <a:off x="276" y="400"/>
                                            <a:ext cx="11330" cy="16039"/>
                                            <a:chOff x="276" y="400"/>
                                            <a:chExt cx="11330" cy="16039"/>
                                          </a:xfrm>
                                        </wpg:grpSpPr>
                                        <wps:wsp>
                                          <wps:cNvPr id="745398738" name="Line 13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65" y="14829"/>
                                              <a:ext cx="3985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745398739" name="Group 138"/>
                                          <wpg:cNvGrpSpPr/>
                                          <wpg:grpSpPr>
                                            <a:xfrm>
                                              <a:off x="1161" y="14534"/>
                                              <a:ext cx="4076" cy="322"/>
                                              <a:chOff x="1157" y="14052"/>
                                              <a:chExt cx="3929" cy="322"/>
                                            </a:xfrm>
                                          </wpg:grpSpPr>
                                          <wps:wsp>
                                            <wps:cNvPr id="745398740" name="Rectangle 139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2241" y="14052"/>
                                                <a:ext cx="1428" cy="32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314D7374" w14:textId="77777777" w:rsidR="00C003C0" w:rsidRDefault="00C003C0" w:rsidP="00C003C0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 xml:space="preserve"> 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 xml:space="preserve">№ 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док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у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745398741" name="Rectangle 140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3637" y="14052"/>
                                                <a:ext cx="937" cy="2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206182FB" w14:textId="77777777" w:rsidR="00C003C0" w:rsidRPr="00FB2A02" w:rsidRDefault="00C003C0" w:rsidP="00C003C0">
                                                  <w:pPr>
                                                    <w:pStyle w:val="af5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Подп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ись</w:t>
                                                  </w:r>
                                                  <w:proofErr w:type="spellEnd"/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745398742" name="Rectangle 141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4457" y="14052"/>
                                                <a:ext cx="629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FCA308C" w14:textId="77777777" w:rsidR="00C003C0" w:rsidRDefault="00C003C0" w:rsidP="00C003C0">
                                                  <w:pPr>
                                                    <w:pStyle w:val="af5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Д</w:t>
                                                  </w: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ата</w:t>
                                                  </w:r>
                                                  <w:proofErr w:type="spellEnd"/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745398743" name="Line 142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57" y="14062"/>
                                                <a:ext cx="3841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745398744" name="Group 143"/>
                                            <wpg:cNvGrpSpPr/>
                                            <wpg:grpSpPr>
                                              <a:xfrm>
                                                <a:off x="1161" y="14053"/>
                                                <a:ext cx="1103" cy="290"/>
                                                <a:chOff x="1179" y="14296"/>
                                                <a:chExt cx="1103" cy="290"/>
                                              </a:xfrm>
                                            </wpg:grpSpPr>
                                            <wps:wsp>
                                              <wps:cNvPr id="745398745" name="Rectangle 144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179" y="14296"/>
                                                  <a:ext cx="443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6C03CB5" w14:textId="77777777" w:rsidR="00C003C0" w:rsidRDefault="00C003C0" w:rsidP="00C003C0">
                                                    <w:pPr>
                                                      <w:pStyle w:val="af5"/>
                                                      <w:jc w:val="center"/>
                                                      <w:rPr>
                                                        <w:sz w:val="20"/>
                                                      </w:rPr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sz w:val="20"/>
                                                      </w:rPr>
                                                      <w:t>Изм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sz w:val="20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745398746" name="Rectangle 14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730" y="14296"/>
                                                  <a:ext cx="552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26AEB4D0" w14:textId="77777777" w:rsidR="00C003C0" w:rsidRDefault="00C003C0" w:rsidP="00C003C0">
                                                    <w:pPr>
                                                      <w:pStyle w:val="af5"/>
                                                      <w:jc w:val="center"/>
                                                      <w:rPr>
                                                        <w:sz w:val="20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sz w:val="20"/>
                                                      </w:rPr>
                                                      <w:t>Лист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g:grpSp>
                                          <wpg:cNvPr id="745398747" name="Group 146"/>
                                          <wpg:cNvGrpSpPr/>
                                          <wpg:grpSpPr>
                                            <a:xfrm>
                                              <a:off x="276" y="400"/>
                                              <a:ext cx="11330" cy="16039"/>
                                              <a:chOff x="276" y="400"/>
                                              <a:chExt cx="11330" cy="16039"/>
                                            </a:xfrm>
                                          </wpg:grpSpPr>
                                          <wps:wsp>
                                            <wps:cNvPr id="745398748" name="Line 14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57" y="15084"/>
                                                <a:ext cx="3964" cy="1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45398749" name="Line 14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59" y="15294"/>
                                                <a:ext cx="3022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745398750" name="Group 149"/>
                                            <wpg:cNvGrpSpPr/>
                                            <wpg:grpSpPr>
                                              <a:xfrm>
                                                <a:off x="5124" y="15587"/>
                                                <a:ext cx="6462" cy="3"/>
                                                <a:chOff x="4986" y="15084"/>
                                                <a:chExt cx="6240" cy="3"/>
                                              </a:xfrm>
                                            </wpg:grpSpPr>
                                            <wps:wsp>
                                              <wps:cNvPr id="745398751" name="Line 150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8318" y="15085"/>
                                                  <a:ext cx="2908" cy="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5398752" name="Line 151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4986" y="15084"/>
                                                  <a:ext cx="3345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745398753" name="Group 152"/>
                                            <wpg:cNvGrpSpPr/>
                                            <wpg:grpSpPr>
                                              <a:xfrm>
                                                <a:off x="276" y="400"/>
                                                <a:ext cx="11330" cy="16039"/>
                                                <a:chOff x="276" y="400"/>
                                                <a:chExt cx="11330" cy="16039"/>
                                              </a:xfrm>
                                            </wpg:grpSpPr>
                                            <wps:wsp>
                                              <wps:cNvPr id="745398754" name="Line 15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8541" y="14274"/>
                                                  <a:ext cx="2" cy="215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5398755" name="Line 154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725" y="13387"/>
                                                  <a:ext cx="0" cy="145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5398756" name="Line 155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2314" y="13424"/>
                                                  <a:ext cx="14" cy="301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5398757" name="Line 156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4585" y="13419"/>
                                                  <a:ext cx="0" cy="301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5398758" name="Line 157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165" y="13707"/>
                                                  <a:ext cx="3985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5398759" name="Line 158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3722" y="13424"/>
                                                  <a:ext cx="0" cy="301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5398760" name="Line 159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5146" y="13424"/>
                                                  <a:ext cx="0" cy="3015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745398761" name="Line 160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5136" y="14274"/>
                                                  <a:ext cx="6447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745398762" name="Group 161"/>
                                              <wpg:cNvGrpSpPr/>
                                              <wpg:grpSpPr>
                                                <a:xfrm>
                                                  <a:off x="9378" y="14271"/>
                                                  <a:ext cx="886" cy="1003"/>
                                                  <a:chOff x="9381" y="14274"/>
                                                  <a:chExt cx="886" cy="947"/>
                                                </a:xfrm>
                                              </wpg:grpSpPr>
                                              <wps:wsp>
                                                <wps:cNvPr id="745398763" name="Line 162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9381" y="14274"/>
                                                    <a:ext cx="4" cy="947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745398764" name="Line 163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0262" y="14274"/>
                                                    <a:ext cx="5" cy="947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</wpg:grpSp>
                                            <wpg:grpSp>
                                              <wpg:cNvPr id="745398765" name="Group 164"/>
                                              <wpg:cNvGrpSpPr/>
                                              <wpg:grpSpPr>
                                                <a:xfrm>
                                                  <a:off x="8584" y="14253"/>
                                                  <a:ext cx="2928" cy="303"/>
                                                  <a:chOff x="8357" y="14586"/>
                                                  <a:chExt cx="2827" cy="283"/>
                                                </a:xfrm>
                                              </wpg:grpSpPr>
                                              <wps:wsp>
                                                <wps:cNvPr id="745398766" name="Rectangle 165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9180" y="14586"/>
                                                    <a:ext cx="744" cy="28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25E7E89F" w14:textId="77777777" w:rsidR="00C003C0" w:rsidRDefault="00C003C0" w:rsidP="00C003C0">
                                                      <w:pPr>
                                                        <w:pStyle w:val="af5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Масса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745398767" name="Rectangle 166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8357" y="14586"/>
                                                    <a:ext cx="743" cy="282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789C1C78" w14:textId="77777777" w:rsidR="00C003C0" w:rsidRDefault="00C003C0" w:rsidP="00C003C0">
                                                      <w:pPr>
                                                        <w:pStyle w:val="af5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</w:rPr>
                                                      </w:pPr>
                                                      <w:proofErr w:type="spellStart"/>
                                                      <w:r>
                                                        <w:rPr>
                                                          <w:sz w:val="20"/>
                                                        </w:rPr>
                                                        <w:t>Лит</w:t>
                                                      </w:r>
                                                      <w:proofErr w:type="spellEnd"/>
                                                      <w:r>
                                                        <w:rPr>
                                                          <w:sz w:val="18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745398768" name="Rectangle 167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10011" y="14586"/>
                                                    <a:ext cx="1173" cy="28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66BE6557" w14:textId="77777777" w:rsidR="00C003C0" w:rsidRDefault="00C003C0" w:rsidP="00C003C0">
                                                      <w:pPr>
                                                        <w:pStyle w:val="af5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Масштаб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745398769" name="Group 168"/>
                                              <wpg:cNvGrpSpPr/>
                                              <wpg:grpSpPr>
                                                <a:xfrm>
                                                  <a:off x="8496" y="15296"/>
                                                  <a:ext cx="2571" cy="303"/>
                                                  <a:chOff x="8496" y="15296"/>
                                                  <a:chExt cx="2571" cy="303"/>
                                                </a:xfrm>
                                              </wpg:grpSpPr>
                                              <wps:wsp>
                                                <wps:cNvPr id="745398770" name="Rectangle 169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8496" y="15296"/>
                                                    <a:ext cx="1105" cy="26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631D4162" w14:textId="2A2D837C" w:rsidR="00C003C0" w:rsidRPr="00AC018C" w:rsidRDefault="00C003C0" w:rsidP="00C003C0">
                                                      <w:pPr>
                                                        <w:pStyle w:val="af5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Лист </w:t>
                                                      </w:r>
                                                      <w:r w:rsidR="006E798A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3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745398771" name="Rectangle 170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9853" y="15296"/>
                                                    <a:ext cx="1214" cy="30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79C4B108" w14:textId="0BC78F75" w:rsidR="00C003C0" w:rsidRDefault="00C003C0" w:rsidP="00C003C0">
                                                      <w:pPr>
                                                        <w:pStyle w:val="af5"/>
                                                        <w:jc w:val="left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Листов </w:t>
                                                      </w:r>
                                                      <w:r w:rsidR="007A6B10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3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745398772" name="Group 171"/>
                                              <wpg:cNvGrpSpPr/>
                                              <wpg:grpSpPr>
                                                <a:xfrm>
                                                  <a:off x="276" y="400"/>
                                                  <a:ext cx="11330" cy="16034"/>
                                                  <a:chOff x="276" y="400"/>
                                                  <a:chExt cx="11330" cy="16034"/>
                                                </a:xfrm>
                                              </wpg:grpSpPr>
                                              <wpg:grpSp>
                                                <wpg:cNvPr id="745398773" name="Group 172"/>
                                                <wpg:cNvGrpSpPr/>
                                                <wpg:grpSpPr>
                                                  <a:xfrm>
                                                    <a:off x="276" y="7254"/>
                                                    <a:ext cx="555" cy="9162"/>
                                                    <a:chOff x="276" y="7254"/>
                                                    <a:chExt cx="555" cy="9162"/>
                                                  </a:xfrm>
                                                </wpg:grpSpPr>
                                                <wps:wsp>
                                                  <wps:cNvPr id="745398774" name="Text Box 173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15058"/>
                                                      <a:ext cx="540" cy="135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6A779478" w14:textId="77777777" w:rsidR="00C003C0" w:rsidRDefault="00C003C0" w:rsidP="00C003C0">
                                                        <w:pPr>
                                                          <w:pStyle w:val="af5"/>
                                                          <w:rPr>
                                                            <w:sz w:val="20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Инв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.№</w:t>
                                                        </w: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подл</w:t>
                                                        </w:r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745398775" name="Text Box 174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13133"/>
                                                      <a:ext cx="540" cy="17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5A5FEC15" w14:textId="77777777" w:rsidR="00C003C0" w:rsidRDefault="00C003C0" w:rsidP="00C003C0">
                                                        <w:pPr>
                                                          <w:pStyle w:val="af5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Подп. и дата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745398776" name="Text Box 175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11394"/>
                                                      <a:ext cx="540" cy="14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2C968246" w14:textId="77777777" w:rsidR="00C003C0" w:rsidRDefault="00C003C0" w:rsidP="00C003C0">
                                                        <w:pPr>
                                                          <w:pStyle w:val="af5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Взам.инв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.№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745398777" name="Text Box 176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9234"/>
                                                      <a:ext cx="540" cy="19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04299DB4" w14:textId="77777777" w:rsidR="00C003C0" w:rsidRDefault="00C003C0" w:rsidP="00C003C0">
                                                        <w:pPr>
                                                          <w:pStyle w:val="af5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Инв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.№</w:t>
                                                        </w: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дубл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sz w:val="20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745398778" name="Text Box 177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91" y="7254"/>
                                                      <a:ext cx="540" cy="18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7DC02B4A" w14:textId="77777777" w:rsidR="00C003C0" w:rsidRDefault="00C003C0" w:rsidP="00C003C0">
                                                        <w:pPr>
                                                          <w:pStyle w:val="af5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Подп. и дата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745398779" name="Group 178"/>
                                                <wpg:cNvGrpSpPr/>
                                                <wpg:grpSpPr>
                                                  <a:xfrm>
                                                    <a:off x="426" y="400"/>
                                                    <a:ext cx="11180" cy="16034"/>
                                                    <a:chOff x="426" y="400"/>
                                                    <a:chExt cx="11180" cy="16034"/>
                                                  </a:xfrm>
                                                </wpg:grpSpPr>
                                                <wps:wsp>
                                                  <wps:cNvPr id="745398780" name="Line 179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5" y="13407"/>
                                                      <a:ext cx="10440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g:grpSp>
                                                  <wpg:cNvPr id="745398781" name="Group 180"/>
                                                  <wpg:cNvGrpSpPr/>
                                                  <wpg:grpSpPr>
                                                    <a:xfrm>
                                                      <a:off x="426" y="400"/>
                                                      <a:ext cx="11180" cy="16034"/>
                                                      <a:chOff x="426" y="400"/>
                                                      <a:chExt cx="11180" cy="16034"/>
                                                    </a:xfrm>
                                                  </wpg:grpSpPr>
                                                  <wpg:grpSp>
                                                    <wpg:cNvPr id="745398782" name="Group 181"/>
                                                    <wpg:cNvGrpSpPr/>
                                                    <wpg:grpSpPr>
                                                      <a:xfrm>
                                                        <a:off x="426" y="400"/>
                                                        <a:ext cx="11180" cy="16034"/>
                                                        <a:chOff x="426" y="400"/>
                                                        <a:chExt cx="11180" cy="16034"/>
                                                      </a:xfrm>
                                                    </wpg:grpSpPr>
                                                    <wps:wsp>
                                                      <wps:cNvPr id="745398783" name="Rectangle 182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1166" y="400"/>
                                                          <a:ext cx="10440" cy="16034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</a:ln>
                                                      </wps:spPr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745398784" name="Group 183"/>
                                                      <wpg:cNvGrpSpPr/>
                                                      <wpg:grpSpPr>
                                                        <a:xfrm>
                                                          <a:off x="426" y="7161"/>
                                                          <a:ext cx="735" cy="9273"/>
                                                          <a:chOff x="426" y="7161"/>
                                                          <a:chExt cx="735" cy="8668"/>
                                                        </a:xfrm>
                                                      </wpg:grpSpPr>
                                                      <wps:wsp>
                                                        <wps:cNvPr id="745398785" name="Line 184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26" y="15829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786" name="Line 185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V="1">
                                                            <a:off x="441" y="7174"/>
                                                            <a:ext cx="0" cy="864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787" name="Line 186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>
                                                            <a:off x="426" y="7174"/>
                                                            <a:ext cx="731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788" name="Line 187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V="1">
                                                            <a:off x="696" y="7161"/>
                                                            <a:ext cx="0" cy="864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789" name="Line 188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905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790" name="Line 189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10929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791" name="Line 190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1253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745398792" name="Line 191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1454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</wpg:grpSp>
                                                  </wpg:grpSp>
                                                  <wps:wsp>
                                                    <wps:cNvPr id="745398793" name="Line 192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1161" y="1134"/>
                                                        <a:ext cx="3912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745398794" name="Line 193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 flipV="1">
                                                        <a:off x="5061" y="414"/>
                                                        <a:ext cx="0" cy="72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</wpg:grpSp>
                                              </wpg:grpSp>
                                            </wpg:grpSp>
                                          </wpg:grpSp>
                                          <wps:wsp>
                                            <wps:cNvPr id="745398795" name="Text Box 194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5721" y="13553"/>
                                                <a:ext cx="5220" cy="66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36D85BF2" w14:textId="2B74FA33" w:rsidR="00C003C0" w:rsidRPr="00382472" w:rsidRDefault="00C003C0" w:rsidP="00C003C0">
                                                  <w:pPr>
                                                    <w:jc w:val="center"/>
                                                    <w:rPr>
                                                      <w:rFonts w:cs="Times New Roman"/>
                                                      <w:i/>
                                                      <w:caps/>
                                                      <w:sz w:val="40"/>
                                                      <w:szCs w:val="4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</w:rPr>
                                                    <w:t xml:space="preserve">КП </w:t>
                                                  </w:r>
                                                  <w:r w:rsidRPr="00382472"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</w:rPr>
                                                    <w:t>Т.</w:t>
                                                  </w:r>
                                                  <w:r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</w:rPr>
                                                    <w:t>29200</w:t>
                                                  </w:r>
                                                  <w:r w:rsidR="00E107FC"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  <w:lang w:val="en-US"/>
                                                    </w:rPr>
                                                    <w:t>5</w:t>
                                                  </w:r>
                                                  <w:r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</w:rPr>
                                                    <w:t>.401</w:t>
                                                  </w:r>
                                                  <w:r w:rsidRPr="00382472">
                                                    <w:rPr>
                                                      <w:rFonts w:cs="Times New Roman"/>
                                                      <w:sz w:val="40"/>
                                                      <w:szCs w:val="40"/>
                                                    </w:rPr>
                                                    <w:t xml:space="preserve"> ГЧ</w:t>
                                                  </w:r>
                                                </w:p>
                                                <w:p w14:paraId="254C1800" w14:textId="77777777" w:rsidR="00C003C0" w:rsidRPr="007D0E2B" w:rsidRDefault="00C003C0" w:rsidP="00C003C0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rFonts w:ascii="Times New Roman" w:hAnsi="Times New Roman"/>
                                                      <w:sz w:val="40"/>
                                                      <w:szCs w:val="40"/>
                                                      <w:lang w:val="ru-RU"/>
                                                    </w:rPr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211B33" id="Группа 745398696" o:spid="_x0000_s1285" style="position:absolute;margin-left:13.7pt;margin-top:-37.85pt;width:565.5pt;height:802.3pt;z-index:-251648000;mso-position-horizontal-relative:page;mso-width-relative:margin;mso-height-relative:margin" coordorigin="276,400" coordsize="11330,16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">
                <v:line id="Line 96" o:spid="_x0000_s1286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" strokeweight="2pt"/>
                <v:group id="Group 97" o:spid="_x0000_s1287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">
                  <v:line id="Line 98" o:spid="_x0000_s1288" style="position:absolute;visibility:visible;mso-wrap-style:square" from="8543,14559" to="11591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" strokeweight="2pt"/>
                  <v:group id="Group 99" o:spid="_x0000_s1289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">
                    <v:group id="Group 100" o:spid="_x0000_s1290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">
                      <v:line id="Line 101" o:spid="_x0000_s1291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" strokeweight="1pt"/>
                      <v:line id="Line 102" o:spid="_x0000_s1292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" strokeweight="1pt"/>
                    </v:group>
                    <v:group id="Group 103" o:spid="_x0000_s1293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">
                      <v:line id="Line 104" o:spid="_x0000_s1294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" strokeweight="1pt"/>
                      <v:line id="Line 105" o:spid="_x0000_s1295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" strokeweight="1pt"/>
                      <v:group id="Group 106" o:spid="_x0000_s1296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">
                        <v:rect id="Rectangle 107" o:spid="_x0000_s1297" style="position:absolute;left:8541;top:15849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" filled="f" stroked="f">
                          <v:textbox inset="1pt,1pt,1pt,1pt">
                            <w:txbxContent>
                              <w:p w14:paraId="7CAF91A6" w14:textId="77777777" w:rsidR="00C003C0" w:rsidRPr="007B0056" w:rsidRDefault="00C003C0" w:rsidP="00C003C0">
                                <w:pPr>
                                  <w:pStyle w:val="af5"/>
                                  <w:jc w:val="center"/>
                                  <w:rPr>
                                    <w:rFonts w:ascii="Times New Roman" w:hAnsi="Times New Roman"/>
                                    <w:sz w:val="30"/>
                                    <w:szCs w:val="30"/>
                                    <w:lang w:val="ru-RU"/>
                                  </w:rPr>
                                </w:pPr>
                                <w:r w:rsidRPr="007B0056">
                                  <w:rPr>
                                    <w:rFonts w:ascii="Times New Roman" w:hAnsi="Times New Roman"/>
                                    <w:sz w:val="30"/>
                                    <w:szCs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shape id="Text Box 108" o:spid="_x0000_s1298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" filled="f" stroked="f">
                          <v:textbox>
                            <w:txbxContent>
                              <w:p w14:paraId="471A47CD" w14:textId="77777777" w:rsidR="00C003C0" w:rsidRPr="00382472" w:rsidRDefault="00C003C0" w:rsidP="00C003C0">
                                <w:pPr>
                                  <w:pStyle w:val="af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382472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299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">
                          <v:group id="Group 110" o:spid="_x0000_s1300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">
                            <v:rect id="Rectangle 111" o:spid="_x0000_s1301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" filled="f" stroked="f">
                              <v:textbox inset="1pt,1pt,1pt,1pt">
                                <w:txbxContent>
                                  <w:p w14:paraId="26E47DDF" w14:textId="77777777" w:rsidR="00C003C0" w:rsidRDefault="00C003C0" w:rsidP="00C003C0">
                                    <w:pPr>
                                      <w:pStyle w:val="af5"/>
                                      <w:rPr>
                                        <w:sz w:val="20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lang w:val="ru-RU"/>
                                      </w:rPr>
                                      <w:t>Т</w:t>
                                    </w:r>
                                    <w:r>
                                      <w:rPr>
                                        <w:sz w:val="20"/>
                                      </w:rPr>
                                      <w:t>. Контр.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30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" filled="f" stroked="f">
                              <v:textbox inset="1pt,1pt,1pt,1pt">
                                <w:txbxContent>
                                  <w:p w14:paraId="52E936B7" w14:textId="77777777" w:rsidR="00C003C0" w:rsidRDefault="00C003C0" w:rsidP="00C003C0">
                                    <w:pPr>
                                      <w:pStyle w:val="af5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303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">
                            <v:line id="Line 114" o:spid="_x0000_s1304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" strokeweight="1pt"/>
                            <v:line id="Line 115" o:spid="_x0000_s1305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" strokeweight="1pt"/>
                            <v:line id="Line 116" o:spid="_x0000_s1306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" strokeweight="1pt"/>
                            <v:line id="Line 117" o:spid="_x0000_s1307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" strokeweight="1pt"/>
                            <v:group id="Group 118" o:spid="_x0000_s1308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">
                              <v:group id="Group 119" o:spid="_x0000_s1309" style="position:absolute;left:1161;top:14831;width:2558;height:290" coordsize="21151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">
                                <v:rect id="Rectangle 120" o:spid="_x0000_s1310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04AA5D5C" w14:textId="77777777" w:rsidR="00C003C0" w:rsidRDefault="00C003C0" w:rsidP="00C003C0">
                                        <w:pPr>
                                          <w:pStyle w:val="af5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>
                                          <w:rPr>
                                            <w:sz w:val="20"/>
                                          </w:rPr>
                                          <w:t xml:space="preserve">.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>
                                          <w:rPr>
                                            <w:sz w:val="2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311" style="position:absolute;left:9938;top:2240;width:11213;height:2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35579D97" w14:textId="7C50604B" w:rsidR="00C003C0" w:rsidRPr="00D54B0A" w:rsidRDefault="00C003C0" w:rsidP="00C003C0">
                                        <w:pPr>
                                          <w:pStyle w:val="af5"/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</w:pPr>
                                        <w:r w:rsidRPr="00D54B0A"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 w:rsidR="00E107FC"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Внук В</w:t>
                                        </w:r>
                                        <w:r w:rsidRPr="00D54B0A"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.</w:t>
                                        </w:r>
                                        <w:r w:rsidR="00E107FC"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В</w:t>
                                        </w:r>
                                        <w:r w:rsidRPr="00D54B0A"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312" style="position:absolute;left:1161;top:15085;width:2618;height:291" coordorigin=",-74" coordsize="21646,2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">
                                <v:rect id="Rectangle 123" o:spid="_x0000_s1313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6D9823D1" w14:textId="77777777" w:rsidR="00C003C0" w:rsidRDefault="00C003C0" w:rsidP="00C003C0">
                                        <w:pPr>
                                          <w:pStyle w:val="af5"/>
                                          <w:rPr>
                                            <w:sz w:val="20"/>
                                          </w:rPr>
                                        </w:pPr>
                                        <w:r>
                                          <w:rPr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>
                                          <w:rPr>
                                            <w:sz w:val="20"/>
                                          </w:rPr>
                                          <w:t xml:space="preserve">.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>
                                          <w:rPr>
                                            <w:sz w:val="2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314" style="position:absolute;left:9379;top:-74;width:1226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09C48730" w14:textId="27166EB5" w:rsidR="00C003C0" w:rsidRPr="000C4454" w:rsidRDefault="00C003C0" w:rsidP="00C003C0">
                                        <w:pPr>
                                          <w:pStyle w:val="af5"/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</w:pPr>
                                        <w:r w:rsidRPr="000C4454"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 w:rsidR="007A6B10"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Коропа Е.Н.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315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">
                                <v:rect id="Rectangle 126" o:spid="_x0000_s1316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608B6912" w14:textId="77777777" w:rsidR="00C003C0" w:rsidRDefault="00C003C0" w:rsidP="00C003C0">
                                        <w:pPr>
                                          <w:pStyle w:val="af5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Реценз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31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4F138CF4" w14:textId="77777777" w:rsidR="00C003C0" w:rsidRDefault="00C003C0" w:rsidP="00C003C0"/>
                                    </w:txbxContent>
                                  </v:textbox>
                                </v:rect>
                              </v:group>
                              <v:group id="Group 128" o:spid="_x0000_s1318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">
                                <v:rect id="Rectangle 129" o:spid="_x0000_s1319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4B894296" w14:textId="77777777" w:rsidR="00C003C0" w:rsidRDefault="00C003C0" w:rsidP="00C003C0">
                                        <w:pPr>
                                          <w:pStyle w:val="af5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20"/>
                                          </w:rPr>
                                          <w:t>Утверд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32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191F3675" w14:textId="379DE8EB" w:rsidR="00C003C0" w:rsidRDefault="006E798A" w:rsidP="00C003C0">
                                        <w:pPr>
                                          <w:pStyle w:val="af5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lang w:val="ru-RU"/>
                                          </w:rPr>
                                          <w:t>Коропа Е.Н.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321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">
                                <v:rect id="Rectangle 132" o:spid="_x0000_s1322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01ED313D" w14:textId="77777777" w:rsidR="00C003C0" w:rsidRDefault="00C003C0" w:rsidP="00C003C0">
                                        <w:pPr>
                                          <w:pStyle w:val="af5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Н.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32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5CA3B2B4" w14:textId="77777777" w:rsidR="00C003C0" w:rsidRDefault="00C003C0" w:rsidP="00C003C0">
                                        <w:pPr>
                                          <w:pStyle w:val="af5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4" o:spid="_x0000_s132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">
                                <v:rect id="_x0000_s1325" style="position:absolute;left:5245;top:14382;width:3214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" filled="f" stroked="f">
                                  <v:textbox inset="1pt,1pt,1pt,1pt">
                                    <w:txbxContent>
                                      <w:p w14:paraId="2D76733F" w14:textId="6A5B72F2" w:rsidR="00C003C0" w:rsidRPr="00C83E7E" w:rsidRDefault="00C83E7E" w:rsidP="00C003C0">
                                        <w:pPr>
                                          <w:ind w:firstLine="0"/>
                                          <w:jc w:val="center"/>
                                          <w:rPr>
                                            <w:i/>
                                            <w:iCs/>
                                            <w:sz w:val="20"/>
                                          </w:rPr>
                                        </w:pPr>
                                        <w:r w:rsidRPr="00C83E7E">
                                          <w:rPr>
                                            <w:rFonts w:eastAsia="Times New Roman" w:cs="Times New Roman"/>
                                            <w:i/>
                                            <w:iCs/>
                                            <w:color w:val="000000"/>
                                            <w:sz w:val="18"/>
                                            <w:szCs w:val="18"/>
                                          </w:rPr>
                                          <w:t>РАЗРАБОТКА ЭЛЕКТРОННОГО ОРГАНАЙЗЕРА ДЛЯ ПРЕДСЕДАТЕЛЯ ЦИКЛОВОЙ КОМИССИИ ЧУО "КОЛЛЕДЖ БИЗНЕСА И ПРАВА"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Group 136" o:spid="_x0000_s1326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">
                                  <v:line id="Line 137" o:spid="_x0000_s1327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" strokeweight="2pt"/>
                                  <v:group id="Group 138" o:spid="_x0000_s1328" style="position:absolute;left:1161;top:14534;width:4076;height:322" coordorigin="1157,14052" coordsize="3929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">
                                    <v:rect id="Rectangle 139" o:spid="_x0000_s1329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" filled="f" stroked="f">
                                      <v:textbox inset="1pt,1pt,1pt,1pt">
                                        <w:txbxContent>
                                          <w:p w14:paraId="314D7374" w14:textId="77777777" w:rsidR="00C003C0" w:rsidRDefault="00C003C0" w:rsidP="00C003C0">
                                            <w:pPr>
                                              <w:pStyle w:val="af5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 xml:space="preserve">№ </w:t>
                                            </w:r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док</w:t>
                                            </w: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у</w:t>
                                            </w:r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0" o:spid="_x0000_s1330" style="position:absolute;left:3637;top:14052;width:937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" filled="f" stroked="f">
                                      <v:textbox inset="1pt,1pt,1pt,1pt">
                                        <w:txbxContent>
                                          <w:p w14:paraId="206182FB" w14:textId="77777777" w:rsidR="00C003C0" w:rsidRPr="00FB2A02" w:rsidRDefault="00C003C0" w:rsidP="00C003C0">
                                            <w:pPr>
                                              <w:pStyle w:val="af5"/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</w:pPr>
                                            <w:proofErr w:type="spellStart"/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Подп</w:t>
                                            </w: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ись</w:t>
                                            </w:r>
                                            <w:proofErr w:type="spellEnd"/>
                                          </w:p>
                                        </w:txbxContent>
                                      </v:textbox>
                                    </v:rect>
                                    <v:rect id="Rectangle 141" o:spid="_x0000_s1331" style="position:absolute;left:4457;top:14052;width:629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" filled="f" stroked="f">
                                      <v:textbox inset="1pt,1pt,1pt,1pt">
                                        <w:txbxContent>
                                          <w:p w14:paraId="5FCA308C" w14:textId="77777777" w:rsidR="00C003C0" w:rsidRDefault="00C003C0" w:rsidP="00C003C0">
                                            <w:pPr>
                                              <w:pStyle w:val="af5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Д</w:t>
                                            </w:r>
                                            <w:proofErr w:type="spellStart"/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ата</w:t>
                                            </w:r>
                                            <w:proofErr w:type="spellEnd"/>
                                          </w:p>
                                        </w:txbxContent>
                                      </v:textbox>
                                    </v:rect>
                                    <v:line id="Line 142" o:spid="_x0000_s1332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" strokeweight="2pt"/>
                                    <v:group id="Group 143" o:spid="_x0000_s1333" style="position:absolute;left:1161;top:14053;width:1103;height:290" coordorigin="1179,14296" coordsize="1103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">
                                      <v:rect id="Rectangle 144" o:spid="_x0000_s1334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" filled="f" stroked="f">
                                        <v:textbox inset="1pt,1pt,1pt,1pt">
                                          <w:txbxContent>
                                            <w:p w14:paraId="46C03CB5" w14:textId="77777777" w:rsidR="00C003C0" w:rsidRDefault="00C003C0" w:rsidP="00C003C0">
                                              <w:pPr>
                                                <w:pStyle w:val="af5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Изм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45" o:spid="_x0000_s1335" style="position:absolute;left:1730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" filled="f" stroked="f">
                                        <v:textbox inset="1pt,1pt,1pt,1pt">
                                          <w:txbxContent>
                                            <w:p w14:paraId="26AEB4D0" w14:textId="77777777" w:rsidR="00C003C0" w:rsidRDefault="00C003C0" w:rsidP="00C003C0">
                                              <w:pPr>
                                                <w:pStyle w:val="af5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20"/>
                                                </w:rPr>
                                                <w:t>Лист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</v:group>
                                  <v:group id="Group 146" o:spid="_x0000_s1336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">
                                    <v:line id="Line 147" o:spid="_x0000_s1337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" strokeweight="1pt"/>
                                    <v:line id="Line 148" o:spid="_x0000_s1338" style="position:absolute;visibility:visible;mso-wrap-style:square" from="8559,15294" to="11581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" strokeweight="2pt"/>
                                    <v:group id="Group 149" o:spid="_x0000_s1339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">
                                      <v:line id="Line 150" o:spid="_x0000_s1340" style="position:absolute;visibility:visible;mso-wrap-style:square" from="8318,15085" to="11226,1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" strokeweight="2pt"/>
                                      <v:line id="Line 151" o:spid="_x0000_s1341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" strokeweight="2pt"/>
                                    </v:group>
                                    <v:group id="Group 152" o:spid="_x0000_s1342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">
                                      <v:line id="Line 153" o:spid="_x0000_s1343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" strokeweight="2pt"/>
                                      <v:line id="Line 154" o:spid="_x0000_s1344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" strokeweight="2pt"/>
                                      <v:line id="Line 155" o:spid="_x0000_s1345" style="position:absolute;visibility:visible;mso-wrap-style:square" from="2314,13424" to="2328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" strokeweight="2pt"/>
                                      <v:line id="Line 156" o:spid="_x0000_s1346" style="position:absolute;flip:y;visibility:visible;mso-wrap-style:square" from="4585,13419" to="4585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" strokeweight="2pt"/>
                                      <v:line id="Line 157" o:spid="_x0000_s1347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" strokeweight="1pt"/>
                                      <v:line id="Line 158" o:spid="_x0000_s1348" style="position:absolute;flip:y;visibility:visible;mso-wrap-style:square" from="3722,13424" to="3722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" strokeweight="2pt"/>
                                      <v:line id="Line 159" o:spid="_x0000_s1349" style="position:absolute;flip:y;visibility:visible;mso-wrap-style:square" from="5146,13424" to="5146,16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" strokeweight="2pt"/>
                                      <v:line id="Line 160" o:spid="_x0000_s1350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" strokeweight="2pt"/>
                                      <v:group id="Group 161" o:spid="_x0000_s1351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">
                                        <v:line id="Line 162" o:spid="_x0000_s1352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" strokeweight="2pt"/>
                                        <v:line id="Line 163" o:spid="_x0000_s1353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" strokeweight="2pt"/>
                                      </v:group>
                                      <v:group id="Group 164" o:spid="_x0000_s1354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">
                                        <v:rect id="Rectangle 165" o:spid="_x0000_s1355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" filled="f" stroked="f">
                                          <v:textbox inset="1pt,1pt,1pt,1pt">
                                            <w:txbxContent>
                                              <w:p w14:paraId="25E7E89F" w14:textId="77777777" w:rsidR="00C003C0" w:rsidRDefault="00C003C0" w:rsidP="00C003C0">
                                                <w:pPr>
                                                  <w:pStyle w:val="af5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Масса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66" o:spid="_x0000_s1356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" filled="f" stroked="f">
                                          <v:textbox inset="1pt,1pt,1pt,1pt">
                                            <w:txbxContent>
                                              <w:p w14:paraId="789C1C78" w14:textId="77777777" w:rsidR="00C003C0" w:rsidRDefault="00C003C0" w:rsidP="00C003C0">
                                                <w:pPr>
                                                  <w:pStyle w:val="af5"/>
                                                  <w:jc w:val="center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proofErr w:type="spellStart"/>
                                                <w:r>
                                                  <w:rPr>
                                                    <w:sz w:val="20"/>
                                                  </w:rPr>
                                                  <w:t>Лит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67" o:spid="_x0000_s1357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" filled="f" stroked="f">
                                          <v:textbox inset="1pt,1pt,1pt,1pt">
                                            <w:txbxContent>
                                              <w:p w14:paraId="66BE6557" w14:textId="77777777" w:rsidR="00C003C0" w:rsidRDefault="00C003C0" w:rsidP="00C003C0">
                                                <w:pPr>
                                                  <w:pStyle w:val="af5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Масштаб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  <v:group id="Group 168" o:spid="_x0000_s1358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">
                                        <v:rect id="Rectangle 169" o:spid="_x0000_s1359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" filled="f" stroked="f">
                                          <v:textbox inset="1pt,1pt,1pt,1pt">
                                            <w:txbxContent>
                                              <w:p w14:paraId="631D4162" w14:textId="2A2D837C" w:rsidR="00C003C0" w:rsidRPr="00AC018C" w:rsidRDefault="00C003C0" w:rsidP="00C003C0">
                                                <w:pPr>
                                                  <w:pStyle w:val="af5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Лист </w:t>
                                                </w:r>
                                                <w:r w:rsidR="006E798A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3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70" o:spid="_x0000_s1360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" filled="f" stroked="f">
                                          <v:textbox inset="1pt,1pt,1pt,1pt">
                                            <w:txbxContent>
                                              <w:p w14:paraId="79C4B108" w14:textId="0BC78F75" w:rsidR="00C003C0" w:rsidRDefault="00C003C0" w:rsidP="00C003C0">
                                                <w:pPr>
                                                  <w:pStyle w:val="af5"/>
                                                  <w:jc w:val="left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Листов </w:t>
                                                </w:r>
                                                <w:r w:rsidR="007A6B10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3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  <v:group id="Group 171" o:spid="_x0000_s1361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">
                                        <v:group id="Group 172" o:spid="_x0000_s1362" style="position:absolute;left:276;top:7254;width:555;height:9162" coordorigin="276,7254" coordsize="555,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">
                                          <v:shape id="Text Box 173" o:spid="_x0000_s1363" type="#_x0000_t202" style="position:absolute;left:276;top:15058;width:540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" stroked="f">
                                            <v:textbox style="layout-flow:vertical;mso-layout-flow-alt:bottom-to-top">
                                              <w:txbxContent>
                                                <w:p w14:paraId="6A779478" w14:textId="77777777" w:rsidR="00C003C0" w:rsidRDefault="00C003C0" w:rsidP="00C003C0">
                                                  <w:pPr>
                                                    <w:pStyle w:val="af5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Инв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.№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подл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4" o:spid="_x0000_s1364" type="#_x0000_t202" style="position:absolute;left:276;top:13133;width:540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" stroked="f">
                                            <v:textbox style="layout-flow:vertical;mso-layout-flow-alt:bottom-to-top">
                                              <w:txbxContent>
                                                <w:p w14:paraId="5A5FEC15" w14:textId="77777777" w:rsidR="00C003C0" w:rsidRDefault="00C003C0" w:rsidP="00C003C0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Подп. и дата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5" o:spid="_x0000_s1365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" stroked="f">
                                            <v:textbox style="layout-flow:vertical;mso-layout-flow-alt:bottom-to-top">
                                              <w:txbxContent>
                                                <w:p w14:paraId="2C968246" w14:textId="77777777" w:rsidR="00C003C0" w:rsidRDefault="00C003C0" w:rsidP="00C003C0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Взам.инв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.№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6" o:spid="_x0000_s1366" type="#_x0000_t202" style="position:absolute;left:276;top:9234;width:540;height:1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" stroked="f">
                                            <v:textbox style="layout-flow:vertical;mso-layout-flow-alt:bottom-to-top">
                                              <w:txbxContent>
                                                <w:p w14:paraId="04299DB4" w14:textId="77777777" w:rsidR="00C003C0" w:rsidRDefault="00C003C0" w:rsidP="00C003C0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Инв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.№</w:t>
                                                  </w:r>
                                                  <w:proofErr w:type="spellStart"/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дубл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7" o:spid="_x0000_s1367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" stroked="f">
                                            <v:textbox style="layout-flow:vertical;mso-layout-flow-alt:bottom-to-top">
                                              <w:txbxContent>
                                                <w:p w14:paraId="7DC02B4A" w14:textId="77777777" w:rsidR="00C003C0" w:rsidRDefault="00C003C0" w:rsidP="00C003C0">
                                                  <w:pPr>
                                                    <w:pStyle w:val="af5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Подп. и дата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</v:group>
                                        <v:group id="Group 178" o:spid="_x0000_s1368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">
                                          <v:line id="Line 179" o:spid="_x0000_s1369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" strokeweight="2pt"/>
                                          <v:group id="Group 180" o:spid="_x0000_s1370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">
                                            <v:group id="Group 181" o:spid="_x0000_s1371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">
                                              <v:rect id="Rectangle 182" o:spid="_x0000_s1372" style="position:absolute;left:1166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" filled="f" strokeweight="2pt"/>
                                              <v:group id="Group 183" o:spid="_x0000_s1373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">
                                                <v:line id="Line 184" o:spid="_x0000_s1374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" strokeweight="2pt"/>
                                                <v:line id="Line 185" o:spid="_x0000_s1375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" strokeweight="2pt"/>
                                                <v:line id="Line 186" o:spid="_x0000_s1376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" strokeweight="2pt"/>
                                                <v:line id="Line 187" o:spid="_x0000_s1377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" strokeweight="2pt"/>
                                                <v:line id="Line 188" o:spid="_x0000_s1378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" strokeweight="2pt"/>
                                                <v:line id="Line 189" o:spid="_x0000_s1379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" strokeweight="2pt"/>
                                                <v:line id="Line 190" o:spid="_x0000_s1380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" strokeweight="2pt"/>
                                                <v:line id="Line 191" o:spid="_x0000_s1381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" strokeweight="2pt"/>
                                              </v:group>
                                            </v:group>
                                            <v:line id="Line 192" o:spid="_x0000_s1382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" strokeweight="2pt"/>
                                            <v:line id="Line 193" o:spid="_x0000_s1383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" strokeweight="2pt"/>
                                          </v:group>
                                        </v:group>
                                      </v:group>
                                    </v:group>
                                    <v:shape id="Text Box 194" o:spid="_x0000_s1384" type="#_x0000_t202" style="position:absolute;left:5721;top:13553;width:5220;height: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" filled="f" stroked="f">
                                      <v:textbox>
                                        <w:txbxContent>
                                          <w:p w14:paraId="36D85BF2" w14:textId="2B74FA33" w:rsidR="00C003C0" w:rsidRPr="00382472" w:rsidRDefault="00C003C0" w:rsidP="00C003C0">
                                            <w:pPr>
                                              <w:jc w:val="center"/>
                                              <w:rPr>
                                                <w:rFonts w:cs="Times New Roman"/>
                                                <w:i/>
                                                <w:caps/>
                                                <w:sz w:val="40"/>
                                                <w:szCs w:val="40"/>
                                              </w:rPr>
                                            </w:pPr>
                                            <w:r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</w:rPr>
                                              <w:t xml:space="preserve">КП </w:t>
                                            </w:r>
                                            <w:r w:rsidRPr="00382472"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</w:rPr>
                                              <w:t>Т.</w:t>
                                            </w:r>
                                            <w:r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</w:rPr>
                                              <w:t>29200</w:t>
                                            </w:r>
                                            <w:r w:rsidR="00E107FC"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  <w:lang w:val="en-US"/>
                                              </w:rPr>
                                              <w:t>5</w:t>
                                            </w:r>
                                            <w:r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</w:rPr>
                                              <w:t>.401</w:t>
                                            </w:r>
                                            <w:r w:rsidRPr="00382472">
                                              <w:rPr>
                                                <w:rFonts w:cs="Times New Roman"/>
                                                <w:sz w:val="40"/>
                                                <w:szCs w:val="40"/>
                                              </w:rPr>
                                              <w:t xml:space="preserve"> ГЧ</w:t>
                                            </w:r>
                                          </w:p>
                                          <w:p w14:paraId="254C1800" w14:textId="77777777" w:rsidR="00C003C0" w:rsidRPr="007D0E2B" w:rsidRDefault="00C003C0" w:rsidP="00C003C0">
                                            <w:pPr>
                                              <w:pStyle w:val="af5"/>
                                              <w:jc w:val="center"/>
                                              <w:rPr>
                                                <w:rFonts w:ascii="Times New Roman" w:hAnsi="Times New Roman"/>
                                                <w:sz w:val="40"/>
                                                <w:szCs w:val="40"/>
                                                <w:lang w:val="ru-RU"/>
                                              </w:rPr>
                                            </w:pP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bookmarkEnd w:id="187"/>
    </w:p>
    <w:sectPr w:rsidR="00C003C0" w:rsidRPr="006E798A" w:rsidSect="00812FC3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2C2FD" w14:textId="77777777" w:rsidR="00B21E47" w:rsidRDefault="00B21E47" w:rsidP="00856BCB">
      <w:r>
        <w:separator/>
      </w:r>
    </w:p>
  </w:endnote>
  <w:endnote w:type="continuationSeparator" w:id="0">
    <w:p w14:paraId="2EBA909B" w14:textId="77777777" w:rsidR="00B21E47" w:rsidRDefault="00B21E47" w:rsidP="00856B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3512060"/>
      <w:docPartObj>
        <w:docPartGallery w:val="Page Numbers (Bottom of Page)"/>
        <w:docPartUnique/>
      </w:docPartObj>
    </w:sdtPr>
    <w:sdtEndPr/>
    <w:sdtContent>
      <w:p w14:paraId="4FD7BA6C" w14:textId="77777777" w:rsidR="00A6167B" w:rsidRDefault="00A6167B" w:rsidP="00BD5690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7191667"/>
      <w:docPartObj>
        <w:docPartGallery w:val="Page Numbers (Bottom of Page)"/>
        <w:docPartUnique/>
      </w:docPartObj>
    </w:sdtPr>
    <w:sdtEndPr/>
    <w:sdtContent>
      <w:p w14:paraId="42608C9B" w14:textId="1A92EC1B" w:rsidR="000A4E69" w:rsidRPr="00804CE2" w:rsidRDefault="00812FC3" w:rsidP="00804CE2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279819"/>
      <w:docPartObj>
        <w:docPartGallery w:val="Page Numbers (Bottom of Page)"/>
        <w:docPartUnique/>
      </w:docPartObj>
    </w:sdtPr>
    <w:sdtEndPr/>
    <w:sdtContent>
      <w:p w14:paraId="0418300E" w14:textId="36E86D69" w:rsidR="000A4E69" w:rsidRDefault="00A6167B" w:rsidP="00E76A43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715AAF" w14:textId="77777777" w:rsidR="00B21E47" w:rsidRDefault="00B21E47" w:rsidP="00856BCB">
      <w:r>
        <w:separator/>
      </w:r>
    </w:p>
  </w:footnote>
  <w:footnote w:type="continuationSeparator" w:id="0">
    <w:p w14:paraId="31985BF1" w14:textId="77777777" w:rsidR="00B21E47" w:rsidRDefault="00B21E47" w:rsidP="00856B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06BF8"/>
    <w:multiLevelType w:val="hybridMultilevel"/>
    <w:tmpl w:val="408CB4D2"/>
    <w:lvl w:ilvl="0" w:tplc="D784664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E70D9D"/>
    <w:multiLevelType w:val="multilevel"/>
    <w:tmpl w:val="F1329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923541"/>
    <w:multiLevelType w:val="multilevel"/>
    <w:tmpl w:val="D14613C6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06048E"/>
    <w:multiLevelType w:val="hybridMultilevel"/>
    <w:tmpl w:val="F116681E"/>
    <w:lvl w:ilvl="0" w:tplc="5E3692B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90107A"/>
    <w:multiLevelType w:val="hybridMultilevel"/>
    <w:tmpl w:val="96E687D6"/>
    <w:lvl w:ilvl="0" w:tplc="FB3A8A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FB601A"/>
    <w:multiLevelType w:val="hybridMultilevel"/>
    <w:tmpl w:val="1B26F5E2"/>
    <w:lvl w:ilvl="0" w:tplc="D28E0BD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10216A"/>
    <w:multiLevelType w:val="hybridMultilevel"/>
    <w:tmpl w:val="D4DC9CFC"/>
    <w:lvl w:ilvl="0" w:tplc="7D1E7CD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A1D0303"/>
    <w:multiLevelType w:val="hybridMultilevel"/>
    <w:tmpl w:val="5AB2C6F8"/>
    <w:lvl w:ilvl="0" w:tplc="CFFCB54C">
      <w:start w:val="1"/>
      <w:numFmt w:val="decimal"/>
      <w:suff w:val="space"/>
      <w:lvlText w:val="%1"/>
      <w:lvlJc w:val="left"/>
      <w:pPr>
        <w:ind w:left="0" w:firstLine="17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94" w:hanging="360"/>
      </w:pPr>
    </w:lvl>
    <w:lvl w:ilvl="2" w:tplc="2000001B" w:tentative="1">
      <w:start w:val="1"/>
      <w:numFmt w:val="lowerRoman"/>
      <w:lvlText w:val="%3."/>
      <w:lvlJc w:val="right"/>
      <w:pPr>
        <w:ind w:left="2614" w:hanging="180"/>
      </w:pPr>
    </w:lvl>
    <w:lvl w:ilvl="3" w:tplc="2000000F" w:tentative="1">
      <w:start w:val="1"/>
      <w:numFmt w:val="decimal"/>
      <w:lvlText w:val="%4."/>
      <w:lvlJc w:val="left"/>
      <w:pPr>
        <w:ind w:left="3334" w:hanging="360"/>
      </w:pPr>
    </w:lvl>
    <w:lvl w:ilvl="4" w:tplc="20000019" w:tentative="1">
      <w:start w:val="1"/>
      <w:numFmt w:val="lowerLetter"/>
      <w:lvlText w:val="%5."/>
      <w:lvlJc w:val="left"/>
      <w:pPr>
        <w:ind w:left="4054" w:hanging="360"/>
      </w:pPr>
    </w:lvl>
    <w:lvl w:ilvl="5" w:tplc="2000001B" w:tentative="1">
      <w:start w:val="1"/>
      <w:numFmt w:val="lowerRoman"/>
      <w:lvlText w:val="%6."/>
      <w:lvlJc w:val="right"/>
      <w:pPr>
        <w:ind w:left="4774" w:hanging="180"/>
      </w:pPr>
    </w:lvl>
    <w:lvl w:ilvl="6" w:tplc="2000000F" w:tentative="1">
      <w:start w:val="1"/>
      <w:numFmt w:val="decimal"/>
      <w:lvlText w:val="%7."/>
      <w:lvlJc w:val="left"/>
      <w:pPr>
        <w:ind w:left="5494" w:hanging="360"/>
      </w:pPr>
    </w:lvl>
    <w:lvl w:ilvl="7" w:tplc="20000019" w:tentative="1">
      <w:start w:val="1"/>
      <w:numFmt w:val="lowerLetter"/>
      <w:lvlText w:val="%8."/>
      <w:lvlJc w:val="left"/>
      <w:pPr>
        <w:ind w:left="6214" w:hanging="360"/>
      </w:pPr>
    </w:lvl>
    <w:lvl w:ilvl="8" w:tplc="2000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8" w15:restartNumberingAfterBreak="0">
    <w:nsid w:val="1C552233"/>
    <w:multiLevelType w:val="hybridMultilevel"/>
    <w:tmpl w:val="749AB34E"/>
    <w:lvl w:ilvl="0" w:tplc="CFA4616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02D24A1"/>
    <w:multiLevelType w:val="multilevel"/>
    <w:tmpl w:val="EAE01366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-141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222F2538"/>
    <w:multiLevelType w:val="hybridMultilevel"/>
    <w:tmpl w:val="1AB881B2"/>
    <w:lvl w:ilvl="0" w:tplc="419E9FC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ADE422E"/>
    <w:multiLevelType w:val="hybridMultilevel"/>
    <w:tmpl w:val="E9D41FC6"/>
    <w:lvl w:ilvl="0" w:tplc="CFFCB54C">
      <w:start w:val="1"/>
      <w:numFmt w:val="decimal"/>
      <w:suff w:val="space"/>
      <w:lvlText w:val="%1"/>
      <w:lvlJc w:val="left"/>
      <w:pPr>
        <w:ind w:left="0" w:firstLine="17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94" w:hanging="360"/>
      </w:pPr>
    </w:lvl>
    <w:lvl w:ilvl="2" w:tplc="2000001B" w:tentative="1">
      <w:start w:val="1"/>
      <w:numFmt w:val="lowerRoman"/>
      <w:lvlText w:val="%3."/>
      <w:lvlJc w:val="right"/>
      <w:pPr>
        <w:ind w:left="2614" w:hanging="180"/>
      </w:pPr>
    </w:lvl>
    <w:lvl w:ilvl="3" w:tplc="2000000F" w:tentative="1">
      <w:start w:val="1"/>
      <w:numFmt w:val="decimal"/>
      <w:lvlText w:val="%4."/>
      <w:lvlJc w:val="left"/>
      <w:pPr>
        <w:ind w:left="3334" w:hanging="360"/>
      </w:pPr>
    </w:lvl>
    <w:lvl w:ilvl="4" w:tplc="20000019" w:tentative="1">
      <w:start w:val="1"/>
      <w:numFmt w:val="lowerLetter"/>
      <w:lvlText w:val="%5."/>
      <w:lvlJc w:val="left"/>
      <w:pPr>
        <w:ind w:left="4054" w:hanging="360"/>
      </w:pPr>
    </w:lvl>
    <w:lvl w:ilvl="5" w:tplc="2000001B" w:tentative="1">
      <w:start w:val="1"/>
      <w:numFmt w:val="lowerRoman"/>
      <w:lvlText w:val="%6."/>
      <w:lvlJc w:val="right"/>
      <w:pPr>
        <w:ind w:left="4774" w:hanging="180"/>
      </w:pPr>
    </w:lvl>
    <w:lvl w:ilvl="6" w:tplc="2000000F" w:tentative="1">
      <w:start w:val="1"/>
      <w:numFmt w:val="decimal"/>
      <w:lvlText w:val="%7."/>
      <w:lvlJc w:val="left"/>
      <w:pPr>
        <w:ind w:left="5494" w:hanging="360"/>
      </w:pPr>
    </w:lvl>
    <w:lvl w:ilvl="7" w:tplc="20000019" w:tentative="1">
      <w:start w:val="1"/>
      <w:numFmt w:val="lowerLetter"/>
      <w:lvlText w:val="%8."/>
      <w:lvlJc w:val="left"/>
      <w:pPr>
        <w:ind w:left="6214" w:hanging="360"/>
      </w:pPr>
    </w:lvl>
    <w:lvl w:ilvl="8" w:tplc="2000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2" w15:restartNumberingAfterBreak="0">
    <w:nsid w:val="2F686627"/>
    <w:multiLevelType w:val="hybridMultilevel"/>
    <w:tmpl w:val="6E72A82E"/>
    <w:lvl w:ilvl="0" w:tplc="4D924D6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4C06642"/>
    <w:multiLevelType w:val="hybridMultilevel"/>
    <w:tmpl w:val="30FA77CA"/>
    <w:lvl w:ilvl="0" w:tplc="CFFCB54C">
      <w:start w:val="1"/>
      <w:numFmt w:val="decimal"/>
      <w:suff w:val="space"/>
      <w:lvlText w:val="%1"/>
      <w:lvlJc w:val="left"/>
      <w:pPr>
        <w:ind w:left="0" w:firstLine="17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94" w:hanging="360"/>
      </w:pPr>
    </w:lvl>
    <w:lvl w:ilvl="2" w:tplc="2000001B" w:tentative="1">
      <w:start w:val="1"/>
      <w:numFmt w:val="lowerRoman"/>
      <w:lvlText w:val="%3."/>
      <w:lvlJc w:val="right"/>
      <w:pPr>
        <w:ind w:left="2614" w:hanging="180"/>
      </w:pPr>
    </w:lvl>
    <w:lvl w:ilvl="3" w:tplc="2000000F" w:tentative="1">
      <w:start w:val="1"/>
      <w:numFmt w:val="decimal"/>
      <w:lvlText w:val="%4."/>
      <w:lvlJc w:val="left"/>
      <w:pPr>
        <w:ind w:left="3334" w:hanging="360"/>
      </w:pPr>
    </w:lvl>
    <w:lvl w:ilvl="4" w:tplc="20000019" w:tentative="1">
      <w:start w:val="1"/>
      <w:numFmt w:val="lowerLetter"/>
      <w:lvlText w:val="%5."/>
      <w:lvlJc w:val="left"/>
      <w:pPr>
        <w:ind w:left="4054" w:hanging="360"/>
      </w:pPr>
    </w:lvl>
    <w:lvl w:ilvl="5" w:tplc="2000001B" w:tentative="1">
      <w:start w:val="1"/>
      <w:numFmt w:val="lowerRoman"/>
      <w:lvlText w:val="%6."/>
      <w:lvlJc w:val="right"/>
      <w:pPr>
        <w:ind w:left="4774" w:hanging="180"/>
      </w:pPr>
    </w:lvl>
    <w:lvl w:ilvl="6" w:tplc="2000000F" w:tentative="1">
      <w:start w:val="1"/>
      <w:numFmt w:val="decimal"/>
      <w:lvlText w:val="%7."/>
      <w:lvlJc w:val="left"/>
      <w:pPr>
        <w:ind w:left="5494" w:hanging="360"/>
      </w:pPr>
    </w:lvl>
    <w:lvl w:ilvl="7" w:tplc="20000019" w:tentative="1">
      <w:start w:val="1"/>
      <w:numFmt w:val="lowerLetter"/>
      <w:lvlText w:val="%8."/>
      <w:lvlJc w:val="left"/>
      <w:pPr>
        <w:ind w:left="6214" w:hanging="360"/>
      </w:pPr>
    </w:lvl>
    <w:lvl w:ilvl="8" w:tplc="2000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4" w15:restartNumberingAfterBreak="0">
    <w:nsid w:val="352334E9"/>
    <w:multiLevelType w:val="hybridMultilevel"/>
    <w:tmpl w:val="DD0A4B0E"/>
    <w:lvl w:ilvl="0" w:tplc="9278893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5553C65"/>
    <w:multiLevelType w:val="hybridMultilevel"/>
    <w:tmpl w:val="30FA77CA"/>
    <w:lvl w:ilvl="0" w:tplc="CFFCB54C">
      <w:start w:val="1"/>
      <w:numFmt w:val="decimal"/>
      <w:suff w:val="space"/>
      <w:lvlText w:val="%1"/>
      <w:lvlJc w:val="left"/>
      <w:pPr>
        <w:ind w:left="0" w:firstLine="17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94" w:hanging="360"/>
      </w:pPr>
    </w:lvl>
    <w:lvl w:ilvl="2" w:tplc="2000001B" w:tentative="1">
      <w:start w:val="1"/>
      <w:numFmt w:val="lowerRoman"/>
      <w:lvlText w:val="%3."/>
      <w:lvlJc w:val="right"/>
      <w:pPr>
        <w:ind w:left="2614" w:hanging="180"/>
      </w:pPr>
    </w:lvl>
    <w:lvl w:ilvl="3" w:tplc="2000000F" w:tentative="1">
      <w:start w:val="1"/>
      <w:numFmt w:val="decimal"/>
      <w:lvlText w:val="%4."/>
      <w:lvlJc w:val="left"/>
      <w:pPr>
        <w:ind w:left="3334" w:hanging="360"/>
      </w:pPr>
    </w:lvl>
    <w:lvl w:ilvl="4" w:tplc="20000019" w:tentative="1">
      <w:start w:val="1"/>
      <w:numFmt w:val="lowerLetter"/>
      <w:lvlText w:val="%5."/>
      <w:lvlJc w:val="left"/>
      <w:pPr>
        <w:ind w:left="4054" w:hanging="360"/>
      </w:pPr>
    </w:lvl>
    <w:lvl w:ilvl="5" w:tplc="2000001B" w:tentative="1">
      <w:start w:val="1"/>
      <w:numFmt w:val="lowerRoman"/>
      <w:lvlText w:val="%6."/>
      <w:lvlJc w:val="right"/>
      <w:pPr>
        <w:ind w:left="4774" w:hanging="180"/>
      </w:pPr>
    </w:lvl>
    <w:lvl w:ilvl="6" w:tplc="2000000F" w:tentative="1">
      <w:start w:val="1"/>
      <w:numFmt w:val="decimal"/>
      <w:lvlText w:val="%7."/>
      <w:lvlJc w:val="left"/>
      <w:pPr>
        <w:ind w:left="5494" w:hanging="360"/>
      </w:pPr>
    </w:lvl>
    <w:lvl w:ilvl="7" w:tplc="20000019" w:tentative="1">
      <w:start w:val="1"/>
      <w:numFmt w:val="lowerLetter"/>
      <w:lvlText w:val="%8."/>
      <w:lvlJc w:val="left"/>
      <w:pPr>
        <w:ind w:left="6214" w:hanging="360"/>
      </w:pPr>
    </w:lvl>
    <w:lvl w:ilvl="8" w:tplc="2000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6" w15:restartNumberingAfterBreak="0">
    <w:nsid w:val="35AB2DE9"/>
    <w:multiLevelType w:val="hybridMultilevel"/>
    <w:tmpl w:val="BABA0CD8"/>
    <w:lvl w:ilvl="0" w:tplc="CFFCB54C">
      <w:start w:val="1"/>
      <w:numFmt w:val="decimal"/>
      <w:suff w:val="space"/>
      <w:lvlText w:val="%1"/>
      <w:lvlJc w:val="left"/>
      <w:pPr>
        <w:ind w:left="0" w:firstLine="17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94" w:hanging="360"/>
      </w:pPr>
    </w:lvl>
    <w:lvl w:ilvl="2" w:tplc="2000001B" w:tentative="1">
      <w:start w:val="1"/>
      <w:numFmt w:val="lowerRoman"/>
      <w:lvlText w:val="%3."/>
      <w:lvlJc w:val="right"/>
      <w:pPr>
        <w:ind w:left="2614" w:hanging="180"/>
      </w:pPr>
    </w:lvl>
    <w:lvl w:ilvl="3" w:tplc="2000000F" w:tentative="1">
      <w:start w:val="1"/>
      <w:numFmt w:val="decimal"/>
      <w:lvlText w:val="%4."/>
      <w:lvlJc w:val="left"/>
      <w:pPr>
        <w:ind w:left="3334" w:hanging="360"/>
      </w:pPr>
    </w:lvl>
    <w:lvl w:ilvl="4" w:tplc="20000019" w:tentative="1">
      <w:start w:val="1"/>
      <w:numFmt w:val="lowerLetter"/>
      <w:lvlText w:val="%5."/>
      <w:lvlJc w:val="left"/>
      <w:pPr>
        <w:ind w:left="4054" w:hanging="360"/>
      </w:pPr>
    </w:lvl>
    <w:lvl w:ilvl="5" w:tplc="2000001B" w:tentative="1">
      <w:start w:val="1"/>
      <w:numFmt w:val="lowerRoman"/>
      <w:lvlText w:val="%6."/>
      <w:lvlJc w:val="right"/>
      <w:pPr>
        <w:ind w:left="4774" w:hanging="180"/>
      </w:pPr>
    </w:lvl>
    <w:lvl w:ilvl="6" w:tplc="2000000F" w:tentative="1">
      <w:start w:val="1"/>
      <w:numFmt w:val="decimal"/>
      <w:lvlText w:val="%7."/>
      <w:lvlJc w:val="left"/>
      <w:pPr>
        <w:ind w:left="5494" w:hanging="360"/>
      </w:pPr>
    </w:lvl>
    <w:lvl w:ilvl="7" w:tplc="20000019" w:tentative="1">
      <w:start w:val="1"/>
      <w:numFmt w:val="lowerLetter"/>
      <w:lvlText w:val="%8."/>
      <w:lvlJc w:val="left"/>
      <w:pPr>
        <w:ind w:left="6214" w:hanging="360"/>
      </w:pPr>
    </w:lvl>
    <w:lvl w:ilvl="8" w:tplc="2000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7" w15:restartNumberingAfterBreak="0">
    <w:nsid w:val="37307044"/>
    <w:multiLevelType w:val="hybridMultilevel"/>
    <w:tmpl w:val="326A688C"/>
    <w:lvl w:ilvl="0" w:tplc="6E3A1AD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AE35987"/>
    <w:multiLevelType w:val="hybridMultilevel"/>
    <w:tmpl w:val="BABA0CD8"/>
    <w:lvl w:ilvl="0" w:tplc="CFFCB54C">
      <w:start w:val="1"/>
      <w:numFmt w:val="decimal"/>
      <w:suff w:val="space"/>
      <w:lvlText w:val="%1"/>
      <w:lvlJc w:val="left"/>
      <w:pPr>
        <w:ind w:left="0" w:firstLine="17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94" w:hanging="360"/>
      </w:pPr>
    </w:lvl>
    <w:lvl w:ilvl="2" w:tplc="2000001B" w:tentative="1">
      <w:start w:val="1"/>
      <w:numFmt w:val="lowerRoman"/>
      <w:lvlText w:val="%3."/>
      <w:lvlJc w:val="right"/>
      <w:pPr>
        <w:ind w:left="2614" w:hanging="180"/>
      </w:pPr>
    </w:lvl>
    <w:lvl w:ilvl="3" w:tplc="2000000F" w:tentative="1">
      <w:start w:val="1"/>
      <w:numFmt w:val="decimal"/>
      <w:lvlText w:val="%4."/>
      <w:lvlJc w:val="left"/>
      <w:pPr>
        <w:ind w:left="3334" w:hanging="360"/>
      </w:pPr>
    </w:lvl>
    <w:lvl w:ilvl="4" w:tplc="20000019" w:tentative="1">
      <w:start w:val="1"/>
      <w:numFmt w:val="lowerLetter"/>
      <w:lvlText w:val="%5."/>
      <w:lvlJc w:val="left"/>
      <w:pPr>
        <w:ind w:left="4054" w:hanging="360"/>
      </w:pPr>
    </w:lvl>
    <w:lvl w:ilvl="5" w:tplc="2000001B" w:tentative="1">
      <w:start w:val="1"/>
      <w:numFmt w:val="lowerRoman"/>
      <w:lvlText w:val="%6."/>
      <w:lvlJc w:val="right"/>
      <w:pPr>
        <w:ind w:left="4774" w:hanging="180"/>
      </w:pPr>
    </w:lvl>
    <w:lvl w:ilvl="6" w:tplc="2000000F" w:tentative="1">
      <w:start w:val="1"/>
      <w:numFmt w:val="decimal"/>
      <w:lvlText w:val="%7."/>
      <w:lvlJc w:val="left"/>
      <w:pPr>
        <w:ind w:left="5494" w:hanging="360"/>
      </w:pPr>
    </w:lvl>
    <w:lvl w:ilvl="7" w:tplc="20000019" w:tentative="1">
      <w:start w:val="1"/>
      <w:numFmt w:val="lowerLetter"/>
      <w:lvlText w:val="%8."/>
      <w:lvlJc w:val="left"/>
      <w:pPr>
        <w:ind w:left="6214" w:hanging="360"/>
      </w:pPr>
    </w:lvl>
    <w:lvl w:ilvl="8" w:tplc="2000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9" w15:restartNumberingAfterBreak="0">
    <w:nsid w:val="3C456317"/>
    <w:multiLevelType w:val="hybridMultilevel"/>
    <w:tmpl w:val="BABA0CD8"/>
    <w:lvl w:ilvl="0" w:tplc="CFFCB54C">
      <w:start w:val="1"/>
      <w:numFmt w:val="decimal"/>
      <w:suff w:val="space"/>
      <w:lvlText w:val="%1"/>
      <w:lvlJc w:val="left"/>
      <w:pPr>
        <w:ind w:left="0" w:firstLine="17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94" w:hanging="360"/>
      </w:pPr>
    </w:lvl>
    <w:lvl w:ilvl="2" w:tplc="2000001B" w:tentative="1">
      <w:start w:val="1"/>
      <w:numFmt w:val="lowerRoman"/>
      <w:lvlText w:val="%3."/>
      <w:lvlJc w:val="right"/>
      <w:pPr>
        <w:ind w:left="2614" w:hanging="180"/>
      </w:pPr>
    </w:lvl>
    <w:lvl w:ilvl="3" w:tplc="2000000F" w:tentative="1">
      <w:start w:val="1"/>
      <w:numFmt w:val="decimal"/>
      <w:lvlText w:val="%4."/>
      <w:lvlJc w:val="left"/>
      <w:pPr>
        <w:ind w:left="3334" w:hanging="360"/>
      </w:pPr>
    </w:lvl>
    <w:lvl w:ilvl="4" w:tplc="20000019" w:tentative="1">
      <w:start w:val="1"/>
      <w:numFmt w:val="lowerLetter"/>
      <w:lvlText w:val="%5."/>
      <w:lvlJc w:val="left"/>
      <w:pPr>
        <w:ind w:left="4054" w:hanging="360"/>
      </w:pPr>
    </w:lvl>
    <w:lvl w:ilvl="5" w:tplc="2000001B" w:tentative="1">
      <w:start w:val="1"/>
      <w:numFmt w:val="lowerRoman"/>
      <w:lvlText w:val="%6."/>
      <w:lvlJc w:val="right"/>
      <w:pPr>
        <w:ind w:left="4774" w:hanging="180"/>
      </w:pPr>
    </w:lvl>
    <w:lvl w:ilvl="6" w:tplc="2000000F" w:tentative="1">
      <w:start w:val="1"/>
      <w:numFmt w:val="decimal"/>
      <w:lvlText w:val="%7."/>
      <w:lvlJc w:val="left"/>
      <w:pPr>
        <w:ind w:left="5494" w:hanging="360"/>
      </w:pPr>
    </w:lvl>
    <w:lvl w:ilvl="7" w:tplc="20000019" w:tentative="1">
      <w:start w:val="1"/>
      <w:numFmt w:val="lowerLetter"/>
      <w:lvlText w:val="%8."/>
      <w:lvlJc w:val="left"/>
      <w:pPr>
        <w:ind w:left="6214" w:hanging="360"/>
      </w:pPr>
    </w:lvl>
    <w:lvl w:ilvl="8" w:tplc="2000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20" w15:restartNumberingAfterBreak="0">
    <w:nsid w:val="428947B4"/>
    <w:multiLevelType w:val="hybridMultilevel"/>
    <w:tmpl w:val="16761612"/>
    <w:lvl w:ilvl="0" w:tplc="FB3A8A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6CF37B0"/>
    <w:multiLevelType w:val="multilevel"/>
    <w:tmpl w:val="4F7C9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8AF30ED"/>
    <w:multiLevelType w:val="multilevel"/>
    <w:tmpl w:val="4E241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8E96399"/>
    <w:multiLevelType w:val="hybridMultilevel"/>
    <w:tmpl w:val="BABA0CD8"/>
    <w:lvl w:ilvl="0" w:tplc="CFFCB54C">
      <w:start w:val="1"/>
      <w:numFmt w:val="decimal"/>
      <w:suff w:val="space"/>
      <w:lvlText w:val="%1"/>
      <w:lvlJc w:val="left"/>
      <w:pPr>
        <w:ind w:left="0" w:firstLine="17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94" w:hanging="360"/>
      </w:pPr>
    </w:lvl>
    <w:lvl w:ilvl="2" w:tplc="2000001B" w:tentative="1">
      <w:start w:val="1"/>
      <w:numFmt w:val="lowerRoman"/>
      <w:lvlText w:val="%3."/>
      <w:lvlJc w:val="right"/>
      <w:pPr>
        <w:ind w:left="2614" w:hanging="180"/>
      </w:pPr>
    </w:lvl>
    <w:lvl w:ilvl="3" w:tplc="2000000F" w:tentative="1">
      <w:start w:val="1"/>
      <w:numFmt w:val="decimal"/>
      <w:lvlText w:val="%4."/>
      <w:lvlJc w:val="left"/>
      <w:pPr>
        <w:ind w:left="3334" w:hanging="360"/>
      </w:pPr>
    </w:lvl>
    <w:lvl w:ilvl="4" w:tplc="20000019" w:tentative="1">
      <w:start w:val="1"/>
      <w:numFmt w:val="lowerLetter"/>
      <w:lvlText w:val="%5."/>
      <w:lvlJc w:val="left"/>
      <w:pPr>
        <w:ind w:left="4054" w:hanging="360"/>
      </w:pPr>
    </w:lvl>
    <w:lvl w:ilvl="5" w:tplc="2000001B" w:tentative="1">
      <w:start w:val="1"/>
      <w:numFmt w:val="lowerRoman"/>
      <w:lvlText w:val="%6."/>
      <w:lvlJc w:val="right"/>
      <w:pPr>
        <w:ind w:left="4774" w:hanging="180"/>
      </w:pPr>
    </w:lvl>
    <w:lvl w:ilvl="6" w:tplc="2000000F" w:tentative="1">
      <w:start w:val="1"/>
      <w:numFmt w:val="decimal"/>
      <w:lvlText w:val="%7."/>
      <w:lvlJc w:val="left"/>
      <w:pPr>
        <w:ind w:left="5494" w:hanging="360"/>
      </w:pPr>
    </w:lvl>
    <w:lvl w:ilvl="7" w:tplc="20000019" w:tentative="1">
      <w:start w:val="1"/>
      <w:numFmt w:val="lowerLetter"/>
      <w:lvlText w:val="%8."/>
      <w:lvlJc w:val="left"/>
      <w:pPr>
        <w:ind w:left="6214" w:hanging="360"/>
      </w:pPr>
    </w:lvl>
    <w:lvl w:ilvl="8" w:tplc="2000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24" w15:restartNumberingAfterBreak="0">
    <w:nsid w:val="4DCA04CC"/>
    <w:multiLevelType w:val="hybridMultilevel"/>
    <w:tmpl w:val="7A4E6E7A"/>
    <w:lvl w:ilvl="0" w:tplc="078284D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13B7844"/>
    <w:multiLevelType w:val="hybridMultilevel"/>
    <w:tmpl w:val="57EEB63A"/>
    <w:lvl w:ilvl="0" w:tplc="9E3CD0E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5E9137E"/>
    <w:multiLevelType w:val="multilevel"/>
    <w:tmpl w:val="DBE45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6B51D81"/>
    <w:multiLevelType w:val="multilevel"/>
    <w:tmpl w:val="1E74B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9F0223B"/>
    <w:multiLevelType w:val="hybridMultilevel"/>
    <w:tmpl w:val="53B48758"/>
    <w:lvl w:ilvl="0" w:tplc="E3ACCF9C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AA94D19"/>
    <w:multiLevelType w:val="multilevel"/>
    <w:tmpl w:val="E17A9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C046057"/>
    <w:multiLevelType w:val="multilevel"/>
    <w:tmpl w:val="49547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1390328"/>
    <w:multiLevelType w:val="multilevel"/>
    <w:tmpl w:val="329ACD7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D011140"/>
    <w:multiLevelType w:val="multilevel"/>
    <w:tmpl w:val="D1D6A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E395EA6"/>
    <w:multiLevelType w:val="hybridMultilevel"/>
    <w:tmpl w:val="F29A9014"/>
    <w:lvl w:ilvl="0" w:tplc="CB922DEA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b w:val="0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F1F3BE5"/>
    <w:multiLevelType w:val="multilevel"/>
    <w:tmpl w:val="127A4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3665067"/>
    <w:multiLevelType w:val="hybridMultilevel"/>
    <w:tmpl w:val="74A674FE"/>
    <w:lvl w:ilvl="0" w:tplc="5458495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4F81DAA"/>
    <w:multiLevelType w:val="multilevel"/>
    <w:tmpl w:val="66AEB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73E60D6"/>
    <w:multiLevelType w:val="multilevel"/>
    <w:tmpl w:val="07246080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C954136"/>
    <w:multiLevelType w:val="hybridMultilevel"/>
    <w:tmpl w:val="BABA0CD8"/>
    <w:lvl w:ilvl="0" w:tplc="CFFCB54C">
      <w:start w:val="1"/>
      <w:numFmt w:val="decimal"/>
      <w:suff w:val="space"/>
      <w:lvlText w:val="%1"/>
      <w:lvlJc w:val="left"/>
      <w:pPr>
        <w:ind w:left="0" w:firstLine="17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94" w:hanging="360"/>
      </w:pPr>
    </w:lvl>
    <w:lvl w:ilvl="2" w:tplc="2000001B" w:tentative="1">
      <w:start w:val="1"/>
      <w:numFmt w:val="lowerRoman"/>
      <w:lvlText w:val="%3."/>
      <w:lvlJc w:val="right"/>
      <w:pPr>
        <w:ind w:left="2614" w:hanging="180"/>
      </w:pPr>
    </w:lvl>
    <w:lvl w:ilvl="3" w:tplc="2000000F" w:tentative="1">
      <w:start w:val="1"/>
      <w:numFmt w:val="decimal"/>
      <w:lvlText w:val="%4."/>
      <w:lvlJc w:val="left"/>
      <w:pPr>
        <w:ind w:left="3334" w:hanging="360"/>
      </w:pPr>
    </w:lvl>
    <w:lvl w:ilvl="4" w:tplc="20000019" w:tentative="1">
      <w:start w:val="1"/>
      <w:numFmt w:val="lowerLetter"/>
      <w:lvlText w:val="%5."/>
      <w:lvlJc w:val="left"/>
      <w:pPr>
        <w:ind w:left="4054" w:hanging="360"/>
      </w:pPr>
    </w:lvl>
    <w:lvl w:ilvl="5" w:tplc="2000001B" w:tentative="1">
      <w:start w:val="1"/>
      <w:numFmt w:val="lowerRoman"/>
      <w:lvlText w:val="%6."/>
      <w:lvlJc w:val="right"/>
      <w:pPr>
        <w:ind w:left="4774" w:hanging="180"/>
      </w:pPr>
    </w:lvl>
    <w:lvl w:ilvl="6" w:tplc="2000000F" w:tentative="1">
      <w:start w:val="1"/>
      <w:numFmt w:val="decimal"/>
      <w:lvlText w:val="%7."/>
      <w:lvlJc w:val="left"/>
      <w:pPr>
        <w:ind w:left="5494" w:hanging="360"/>
      </w:pPr>
    </w:lvl>
    <w:lvl w:ilvl="7" w:tplc="20000019" w:tentative="1">
      <w:start w:val="1"/>
      <w:numFmt w:val="lowerLetter"/>
      <w:lvlText w:val="%8."/>
      <w:lvlJc w:val="left"/>
      <w:pPr>
        <w:ind w:left="6214" w:hanging="360"/>
      </w:pPr>
    </w:lvl>
    <w:lvl w:ilvl="8" w:tplc="2000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39" w15:restartNumberingAfterBreak="0">
    <w:nsid w:val="7CB041CC"/>
    <w:multiLevelType w:val="hybridMultilevel"/>
    <w:tmpl w:val="30FA77CA"/>
    <w:lvl w:ilvl="0" w:tplc="CFFCB54C">
      <w:start w:val="1"/>
      <w:numFmt w:val="decimal"/>
      <w:suff w:val="space"/>
      <w:lvlText w:val="%1"/>
      <w:lvlJc w:val="left"/>
      <w:pPr>
        <w:ind w:left="0" w:firstLine="17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94" w:hanging="360"/>
      </w:pPr>
    </w:lvl>
    <w:lvl w:ilvl="2" w:tplc="2000001B" w:tentative="1">
      <w:start w:val="1"/>
      <w:numFmt w:val="lowerRoman"/>
      <w:lvlText w:val="%3."/>
      <w:lvlJc w:val="right"/>
      <w:pPr>
        <w:ind w:left="2614" w:hanging="180"/>
      </w:pPr>
    </w:lvl>
    <w:lvl w:ilvl="3" w:tplc="2000000F" w:tentative="1">
      <w:start w:val="1"/>
      <w:numFmt w:val="decimal"/>
      <w:lvlText w:val="%4."/>
      <w:lvlJc w:val="left"/>
      <w:pPr>
        <w:ind w:left="3334" w:hanging="360"/>
      </w:pPr>
    </w:lvl>
    <w:lvl w:ilvl="4" w:tplc="20000019" w:tentative="1">
      <w:start w:val="1"/>
      <w:numFmt w:val="lowerLetter"/>
      <w:lvlText w:val="%5."/>
      <w:lvlJc w:val="left"/>
      <w:pPr>
        <w:ind w:left="4054" w:hanging="360"/>
      </w:pPr>
    </w:lvl>
    <w:lvl w:ilvl="5" w:tplc="2000001B" w:tentative="1">
      <w:start w:val="1"/>
      <w:numFmt w:val="lowerRoman"/>
      <w:lvlText w:val="%6."/>
      <w:lvlJc w:val="right"/>
      <w:pPr>
        <w:ind w:left="4774" w:hanging="180"/>
      </w:pPr>
    </w:lvl>
    <w:lvl w:ilvl="6" w:tplc="2000000F" w:tentative="1">
      <w:start w:val="1"/>
      <w:numFmt w:val="decimal"/>
      <w:lvlText w:val="%7."/>
      <w:lvlJc w:val="left"/>
      <w:pPr>
        <w:ind w:left="5494" w:hanging="360"/>
      </w:pPr>
    </w:lvl>
    <w:lvl w:ilvl="7" w:tplc="20000019" w:tentative="1">
      <w:start w:val="1"/>
      <w:numFmt w:val="lowerLetter"/>
      <w:lvlText w:val="%8."/>
      <w:lvlJc w:val="left"/>
      <w:pPr>
        <w:ind w:left="6214" w:hanging="360"/>
      </w:pPr>
    </w:lvl>
    <w:lvl w:ilvl="8" w:tplc="2000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40" w15:restartNumberingAfterBreak="0">
    <w:nsid w:val="7D9C273F"/>
    <w:multiLevelType w:val="hybridMultilevel"/>
    <w:tmpl w:val="51D81EAE"/>
    <w:lvl w:ilvl="0" w:tplc="DF52FF5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FE412E3"/>
    <w:multiLevelType w:val="hybridMultilevel"/>
    <w:tmpl w:val="1D0A70F6"/>
    <w:lvl w:ilvl="0" w:tplc="0BB8F7C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5"/>
  </w:num>
  <w:num w:numId="4">
    <w:abstractNumId w:val="0"/>
  </w:num>
  <w:num w:numId="5">
    <w:abstractNumId w:val="24"/>
  </w:num>
  <w:num w:numId="6">
    <w:abstractNumId w:val="34"/>
  </w:num>
  <w:num w:numId="7">
    <w:abstractNumId w:val="27"/>
  </w:num>
  <w:num w:numId="8">
    <w:abstractNumId w:val="12"/>
  </w:num>
  <w:num w:numId="9">
    <w:abstractNumId w:val="2"/>
  </w:num>
  <w:num w:numId="10">
    <w:abstractNumId w:val="22"/>
  </w:num>
  <w:num w:numId="11">
    <w:abstractNumId w:val="32"/>
  </w:num>
  <w:num w:numId="12">
    <w:abstractNumId w:val="36"/>
  </w:num>
  <w:num w:numId="13">
    <w:abstractNumId w:val="1"/>
  </w:num>
  <w:num w:numId="14">
    <w:abstractNumId w:val="37"/>
  </w:num>
  <w:num w:numId="15">
    <w:abstractNumId w:val="26"/>
  </w:num>
  <w:num w:numId="16">
    <w:abstractNumId w:val="31"/>
  </w:num>
  <w:num w:numId="17">
    <w:abstractNumId w:val="14"/>
  </w:num>
  <w:num w:numId="18">
    <w:abstractNumId w:val="25"/>
  </w:num>
  <w:num w:numId="19">
    <w:abstractNumId w:val="17"/>
  </w:num>
  <w:num w:numId="20">
    <w:abstractNumId w:val="40"/>
  </w:num>
  <w:num w:numId="21">
    <w:abstractNumId w:val="6"/>
  </w:num>
  <w:num w:numId="22">
    <w:abstractNumId w:val="18"/>
  </w:num>
  <w:num w:numId="23">
    <w:abstractNumId w:val="23"/>
  </w:num>
  <w:num w:numId="24">
    <w:abstractNumId w:val="15"/>
  </w:num>
  <w:num w:numId="25">
    <w:abstractNumId w:val="11"/>
  </w:num>
  <w:num w:numId="26">
    <w:abstractNumId w:val="19"/>
  </w:num>
  <w:num w:numId="27">
    <w:abstractNumId w:val="7"/>
  </w:num>
  <w:num w:numId="28">
    <w:abstractNumId w:val="38"/>
  </w:num>
  <w:num w:numId="29">
    <w:abstractNumId w:val="16"/>
  </w:num>
  <w:num w:numId="30">
    <w:abstractNumId w:val="39"/>
  </w:num>
  <w:num w:numId="31">
    <w:abstractNumId w:val="13"/>
  </w:num>
  <w:num w:numId="32">
    <w:abstractNumId w:val="41"/>
  </w:num>
  <w:num w:numId="33">
    <w:abstractNumId w:val="28"/>
  </w:num>
  <w:num w:numId="34">
    <w:abstractNumId w:val="10"/>
  </w:num>
  <w:num w:numId="35">
    <w:abstractNumId w:val="35"/>
  </w:num>
  <w:num w:numId="36">
    <w:abstractNumId w:val="21"/>
  </w:num>
  <w:num w:numId="37">
    <w:abstractNumId w:val="29"/>
  </w:num>
  <w:num w:numId="38">
    <w:abstractNumId w:val="4"/>
  </w:num>
  <w:num w:numId="39">
    <w:abstractNumId w:val="3"/>
  </w:num>
  <w:num w:numId="40">
    <w:abstractNumId w:val="20"/>
  </w:num>
  <w:num w:numId="41">
    <w:abstractNumId w:val="8"/>
  </w:num>
  <w:num w:numId="42">
    <w:abstractNumId w:val="33"/>
  </w:num>
  <w:num w:numId="43">
    <w:abstractNumId w:val="3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686"/>
    <w:rsid w:val="00017716"/>
    <w:rsid w:val="00056E68"/>
    <w:rsid w:val="0005760B"/>
    <w:rsid w:val="00070807"/>
    <w:rsid w:val="000819C1"/>
    <w:rsid w:val="00083DAE"/>
    <w:rsid w:val="00095799"/>
    <w:rsid w:val="00095F62"/>
    <w:rsid w:val="000A276C"/>
    <w:rsid w:val="000A4E69"/>
    <w:rsid w:val="000B28A7"/>
    <w:rsid w:val="000B5579"/>
    <w:rsid w:val="000D7AC1"/>
    <w:rsid w:val="000E34A9"/>
    <w:rsid w:val="000F1771"/>
    <w:rsid w:val="000F6A5C"/>
    <w:rsid w:val="00100BE1"/>
    <w:rsid w:val="0014225B"/>
    <w:rsid w:val="00143B2D"/>
    <w:rsid w:val="001654DF"/>
    <w:rsid w:val="001759CC"/>
    <w:rsid w:val="0019748C"/>
    <w:rsid w:val="001A0BF6"/>
    <w:rsid w:val="001B163D"/>
    <w:rsid w:val="002027ED"/>
    <w:rsid w:val="00206A51"/>
    <w:rsid w:val="002124A9"/>
    <w:rsid w:val="00217B44"/>
    <w:rsid w:val="0023020A"/>
    <w:rsid w:val="0025493E"/>
    <w:rsid w:val="00256EC8"/>
    <w:rsid w:val="002638BB"/>
    <w:rsid w:val="00272E99"/>
    <w:rsid w:val="002D06CE"/>
    <w:rsid w:val="002F416B"/>
    <w:rsid w:val="0031483F"/>
    <w:rsid w:val="003200C1"/>
    <w:rsid w:val="00322E89"/>
    <w:rsid w:val="00332584"/>
    <w:rsid w:val="00333741"/>
    <w:rsid w:val="0034312E"/>
    <w:rsid w:val="00362214"/>
    <w:rsid w:val="00383298"/>
    <w:rsid w:val="0039221B"/>
    <w:rsid w:val="003944DB"/>
    <w:rsid w:val="00394A42"/>
    <w:rsid w:val="0039563E"/>
    <w:rsid w:val="00397B5B"/>
    <w:rsid w:val="003A2A03"/>
    <w:rsid w:val="003A5CFB"/>
    <w:rsid w:val="003C3388"/>
    <w:rsid w:val="003E59DE"/>
    <w:rsid w:val="003E6AE2"/>
    <w:rsid w:val="003F61C7"/>
    <w:rsid w:val="004024F1"/>
    <w:rsid w:val="00430C5E"/>
    <w:rsid w:val="004370DD"/>
    <w:rsid w:val="0044221F"/>
    <w:rsid w:val="004465D7"/>
    <w:rsid w:val="004646B8"/>
    <w:rsid w:val="00467D48"/>
    <w:rsid w:val="00476271"/>
    <w:rsid w:val="0047724C"/>
    <w:rsid w:val="00485C70"/>
    <w:rsid w:val="004A1627"/>
    <w:rsid w:val="004D7D6B"/>
    <w:rsid w:val="004E028E"/>
    <w:rsid w:val="00521758"/>
    <w:rsid w:val="00534D7E"/>
    <w:rsid w:val="0053632D"/>
    <w:rsid w:val="00541EA7"/>
    <w:rsid w:val="00571410"/>
    <w:rsid w:val="005715EC"/>
    <w:rsid w:val="0057759A"/>
    <w:rsid w:val="00584CEF"/>
    <w:rsid w:val="00590F94"/>
    <w:rsid w:val="005A074A"/>
    <w:rsid w:val="005B34D0"/>
    <w:rsid w:val="005B618E"/>
    <w:rsid w:val="005C65FA"/>
    <w:rsid w:val="005D19E8"/>
    <w:rsid w:val="005F1C0C"/>
    <w:rsid w:val="005F2D5A"/>
    <w:rsid w:val="005F3FBD"/>
    <w:rsid w:val="005F7602"/>
    <w:rsid w:val="0060074C"/>
    <w:rsid w:val="006010F4"/>
    <w:rsid w:val="0061390F"/>
    <w:rsid w:val="00634680"/>
    <w:rsid w:val="006368EC"/>
    <w:rsid w:val="006551C7"/>
    <w:rsid w:val="0068128A"/>
    <w:rsid w:val="00683100"/>
    <w:rsid w:val="00685C70"/>
    <w:rsid w:val="00693894"/>
    <w:rsid w:val="006A1A5C"/>
    <w:rsid w:val="006A7EBE"/>
    <w:rsid w:val="006B0693"/>
    <w:rsid w:val="006C0935"/>
    <w:rsid w:val="006D1B51"/>
    <w:rsid w:val="006E201D"/>
    <w:rsid w:val="006E798A"/>
    <w:rsid w:val="00712C60"/>
    <w:rsid w:val="00722213"/>
    <w:rsid w:val="0072578B"/>
    <w:rsid w:val="00737586"/>
    <w:rsid w:val="007418ED"/>
    <w:rsid w:val="007527FD"/>
    <w:rsid w:val="00761AD7"/>
    <w:rsid w:val="00770A2A"/>
    <w:rsid w:val="00777D75"/>
    <w:rsid w:val="00780790"/>
    <w:rsid w:val="00782BAD"/>
    <w:rsid w:val="00783462"/>
    <w:rsid w:val="00784FA0"/>
    <w:rsid w:val="007A6B10"/>
    <w:rsid w:val="007B5372"/>
    <w:rsid w:val="007C19F3"/>
    <w:rsid w:val="007C3BD2"/>
    <w:rsid w:val="007C42EA"/>
    <w:rsid w:val="007D430A"/>
    <w:rsid w:val="007E7E0E"/>
    <w:rsid w:val="007F642D"/>
    <w:rsid w:val="00804CE2"/>
    <w:rsid w:val="00807EFC"/>
    <w:rsid w:val="00812FC3"/>
    <w:rsid w:val="00813170"/>
    <w:rsid w:val="00856BCB"/>
    <w:rsid w:val="008601F2"/>
    <w:rsid w:val="00863641"/>
    <w:rsid w:val="00885A28"/>
    <w:rsid w:val="008A32EE"/>
    <w:rsid w:val="00905727"/>
    <w:rsid w:val="00927AE9"/>
    <w:rsid w:val="00956686"/>
    <w:rsid w:val="00962076"/>
    <w:rsid w:val="009909E7"/>
    <w:rsid w:val="009969E3"/>
    <w:rsid w:val="009A3AFB"/>
    <w:rsid w:val="009C5C7C"/>
    <w:rsid w:val="009D768C"/>
    <w:rsid w:val="00A0068B"/>
    <w:rsid w:val="00A23BA0"/>
    <w:rsid w:val="00A36EAB"/>
    <w:rsid w:val="00A42910"/>
    <w:rsid w:val="00A43A9D"/>
    <w:rsid w:val="00A60CD3"/>
    <w:rsid w:val="00A6167B"/>
    <w:rsid w:val="00A650F4"/>
    <w:rsid w:val="00A75F2D"/>
    <w:rsid w:val="00A763A9"/>
    <w:rsid w:val="00A77924"/>
    <w:rsid w:val="00A85312"/>
    <w:rsid w:val="00AA264D"/>
    <w:rsid w:val="00AB517A"/>
    <w:rsid w:val="00AC66C8"/>
    <w:rsid w:val="00AF2CD9"/>
    <w:rsid w:val="00AF7F3E"/>
    <w:rsid w:val="00B21E47"/>
    <w:rsid w:val="00B30621"/>
    <w:rsid w:val="00B3510E"/>
    <w:rsid w:val="00B50FDE"/>
    <w:rsid w:val="00B63D65"/>
    <w:rsid w:val="00B63DB7"/>
    <w:rsid w:val="00B94824"/>
    <w:rsid w:val="00BD3392"/>
    <w:rsid w:val="00BE1012"/>
    <w:rsid w:val="00BF2FF5"/>
    <w:rsid w:val="00C003C0"/>
    <w:rsid w:val="00C13B92"/>
    <w:rsid w:val="00C143BC"/>
    <w:rsid w:val="00C1440B"/>
    <w:rsid w:val="00C31ED6"/>
    <w:rsid w:val="00C4430A"/>
    <w:rsid w:val="00C56404"/>
    <w:rsid w:val="00C83E7E"/>
    <w:rsid w:val="00CC347B"/>
    <w:rsid w:val="00CD6E69"/>
    <w:rsid w:val="00D1156B"/>
    <w:rsid w:val="00D25CB5"/>
    <w:rsid w:val="00D31BC3"/>
    <w:rsid w:val="00D355A2"/>
    <w:rsid w:val="00D40AAB"/>
    <w:rsid w:val="00D45C8C"/>
    <w:rsid w:val="00D46E2D"/>
    <w:rsid w:val="00D55A9F"/>
    <w:rsid w:val="00D56406"/>
    <w:rsid w:val="00D65FF9"/>
    <w:rsid w:val="00D95B14"/>
    <w:rsid w:val="00DB2124"/>
    <w:rsid w:val="00E107FC"/>
    <w:rsid w:val="00E20637"/>
    <w:rsid w:val="00E2682C"/>
    <w:rsid w:val="00E5415B"/>
    <w:rsid w:val="00E56D62"/>
    <w:rsid w:val="00E76A43"/>
    <w:rsid w:val="00E83059"/>
    <w:rsid w:val="00E92725"/>
    <w:rsid w:val="00EB19F8"/>
    <w:rsid w:val="00EB342E"/>
    <w:rsid w:val="00ED5E61"/>
    <w:rsid w:val="00EE2536"/>
    <w:rsid w:val="00EE486F"/>
    <w:rsid w:val="00EF27D3"/>
    <w:rsid w:val="00F05746"/>
    <w:rsid w:val="00F05901"/>
    <w:rsid w:val="00F160EC"/>
    <w:rsid w:val="00F34285"/>
    <w:rsid w:val="00F43B04"/>
    <w:rsid w:val="00F468D5"/>
    <w:rsid w:val="00F47AEB"/>
    <w:rsid w:val="00F5352A"/>
    <w:rsid w:val="00F57631"/>
    <w:rsid w:val="00F60E60"/>
    <w:rsid w:val="00F67932"/>
    <w:rsid w:val="00F76866"/>
    <w:rsid w:val="00FA6646"/>
    <w:rsid w:val="00FA6855"/>
    <w:rsid w:val="00FD69A9"/>
    <w:rsid w:val="00FE09A9"/>
    <w:rsid w:val="00FE5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A154D"/>
  <w15:chartTrackingRefBased/>
  <w15:docId w15:val="{264074D3-DFEB-4913-A247-1BB88EB38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798A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E7E0E"/>
    <w:pPr>
      <w:keepNext/>
      <w:keepLines/>
      <w:pageBreakBefore/>
      <w:numPr>
        <w:numId w:val="1"/>
      </w:numPr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E7E0E"/>
    <w:pPr>
      <w:keepNext/>
      <w:keepLines/>
      <w:numPr>
        <w:ilvl w:val="1"/>
        <w:numId w:val="2"/>
      </w:numPr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7E0E"/>
    <w:pPr>
      <w:keepNext/>
      <w:keepLines/>
      <w:numPr>
        <w:ilvl w:val="2"/>
        <w:numId w:val="2"/>
      </w:numPr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160EC"/>
    <w:pPr>
      <w:keepNext/>
      <w:keepLines/>
      <w:spacing w:before="40"/>
      <w:ind w:left="864" w:hanging="864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160EC"/>
    <w:pPr>
      <w:keepNext/>
      <w:keepLines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160EC"/>
    <w:pPr>
      <w:keepNext/>
      <w:keepLines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160EC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160EC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160EC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таблицы"/>
    <w:basedOn w:val="a"/>
    <w:link w:val="a4"/>
    <w:qFormat/>
    <w:rsid w:val="00807EFC"/>
    <w:pPr>
      <w:spacing w:before="280"/>
      <w:ind w:firstLine="0"/>
    </w:pPr>
  </w:style>
  <w:style w:type="character" w:customStyle="1" w:styleId="a4">
    <w:name w:val="Заголовок таблицы Знак"/>
    <w:basedOn w:val="a0"/>
    <w:link w:val="a3"/>
    <w:rsid w:val="00807EFC"/>
    <w:rPr>
      <w:rFonts w:ascii="Times New Roman" w:hAnsi="Times New Roman"/>
      <w:sz w:val="28"/>
    </w:rPr>
  </w:style>
  <w:style w:type="paragraph" w:customStyle="1" w:styleId="a5">
    <w:name w:val="Код"/>
    <w:basedOn w:val="a"/>
    <w:link w:val="a6"/>
    <w:qFormat/>
    <w:rsid w:val="009D768C"/>
    <w:rPr>
      <w:sz w:val="24"/>
    </w:rPr>
  </w:style>
  <w:style w:type="character" w:customStyle="1" w:styleId="a6">
    <w:name w:val="Код Знак"/>
    <w:basedOn w:val="a0"/>
    <w:link w:val="a5"/>
    <w:rsid w:val="009D768C"/>
    <w:rPr>
      <w:rFonts w:ascii="Times New Roman" w:hAnsi="Times New Roman"/>
      <w:sz w:val="24"/>
    </w:rPr>
  </w:style>
  <w:style w:type="paragraph" w:customStyle="1" w:styleId="a7">
    <w:name w:val="Рисунок"/>
    <w:basedOn w:val="a"/>
    <w:link w:val="a8"/>
    <w:qFormat/>
    <w:rsid w:val="009D768C"/>
    <w:pPr>
      <w:spacing w:before="280" w:after="280"/>
      <w:ind w:firstLine="0"/>
      <w:jc w:val="center"/>
    </w:pPr>
  </w:style>
  <w:style w:type="character" w:customStyle="1" w:styleId="a8">
    <w:name w:val="Рисунок Знак"/>
    <w:basedOn w:val="a0"/>
    <w:link w:val="a7"/>
    <w:rsid w:val="009D768C"/>
    <w:rPr>
      <w:rFonts w:ascii="Times New Roman" w:hAnsi="Times New Roman"/>
      <w:sz w:val="28"/>
    </w:rPr>
  </w:style>
  <w:style w:type="paragraph" w:customStyle="1" w:styleId="a9">
    <w:name w:val="Текст таблицы"/>
    <w:basedOn w:val="a3"/>
    <w:link w:val="aa"/>
    <w:qFormat/>
    <w:rsid w:val="009D768C"/>
    <w:pPr>
      <w:spacing w:before="0"/>
      <w:ind w:firstLine="454"/>
    </w:pPr>
    <w:rPr>
      <w:sz w:val="24"/>
    </w:rPr>
  </w:style>
  <w:style w:type="character" w:customStyle="1" w:styleId="aa">
    <w:name w:val="Текст таблицы Знак"/>
    <w:basedOn w:val="a4"/>
    <w:link w:val="a9"/>
    <w:rsid w:val="009D768C"/>
    <w:rPr>
      <w:rFonts w:ascii="Times New Roman" w:hAnsi="Times New Roman"/>
      <w:sz w:val="24"/>
    </w:rPr>
  </w:style>
  <w:style w:type="paragraph" w:customStyle="1" w:styleId="ab">
    <w:name w:val="Шапка таблицы"/>
    <w:basedOn w:val="a9"/>
    <w:link w:val="ac"/>
    <w:qFormat/>
    <w:rsid w:val="009D768C"/>
    <w:pPr>
      <w:ind w:firstLine="0"/>
      <w:jc w:val="center"/>
    </w:pPr>
  </w:style>
  <w:style w:type="character" w:customStyle="1" w:styleId="ac">
    <w:name w:val="Шапка таблицы Знак"/>
    <w:basedOn w:val="aa"/>
    <w:link w:val="ab"/>
    <w:rsid w:val="009D768C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7E7E0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7E7E0E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E7E0E"/>
    <w:rPr>
      <w:rFonts w:ascii="Times New Roman" w:eastAsiaTheme="majorEastAsia" w:hAnsi="Times New Roman" w:cstheme="majorBidi"/>
      <w:b/>
      <w:sz w:val="28"/>
      <w:szCs w:val="24"/>
    </w:rPr>
  </w:style>
  <w:style w:type="paragraph" w:styleId="ad">
    <w:name w:val="List Paragraph"/>
    <w:basedOn w:val="a"/>
    <w:uiPriority w:val="34"/>
    <w:qFormat/>
    <w:rsid w:val="0047724C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F160E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F160E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F160E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F160E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F160E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160E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11">
    <w:name w:val="toc 1"/>
    <w:basedOn w:val="a"/>
    <w:next w:val="a"/>
    <w:autoRedefine/>
    <w:uiPriority w:val="39"/>
    <w:unhideWhenUsed/>
    <w:rsid w:val="00D25CB5"/>
    <w:pPr>
      <w:tabs>
        <w:tab w:val="left" w:pos="4111"/>
        <w:tab w:val="right" w:pos="9345"/>
      </w:tabs>
    </w:pPr>
  </w:style>
  <w:style w:type="paragraph" w:styleId="21">
    <w:name w:val="toc 2"/>
    <w:basedOn w:val="a"/>
    <w:next w:val="a"/>
    <w:autoRedefine/>
    <w:uiPriority w:val="39"/>
    <w:unhideWhenUsed/>
    <w:rsid w:val="00F160EC"/>
    <w:pPr>
      <w:spacing w:after="100"/>
      <w:ind w:left="280"/>
    </w:pPr>
  </w:style>
  <w:style w:type="character" w:styleId="ae">
    <w:name w:val="Hyperlink"/>
    <w:basedOn w:val="a0"/>
    <w:uiPriority w:val="99"/>
    <w:unhideWhenUsed/>
    <w:rsid w:val="00F160EC"/>
    <w:rPr>
      <w:color w:val="0563C1" w:themeColor="hyperlink"/>
      <w:u w:val="single"/>
    </w:rPr>
  </w:style>
  <w:style w:type="table" w:styleId="af">
    <w:name w:val="Table Grid"/>
    <w:basedOn w:val="a1"/>
    <w:uiPriority w:val="59"/>
    <w:qFormat/>
    <w:rsid w:val="00F160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F160EC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f1">
    <w:name w:val="Таблица"/>
    <w:basedOn w:val="a"/>
    <w:link w:val="af2"/>
    <w:qFormat/>
    <w:rsid w:val="00E20637"/>
    <w:pPr>
      <w:spacing w:before="280"/>
      <w:ind w:firstLine="0"/>
      <w:jc w:val="left"/>
    </w:pPr>
  </w:style>
  <w:style w:type="character" w:customStyle="1" w:styleId="af2">
    <w:name w:val="Таблица Знак"/>
    <w:aliases w:val="Без интервала Знак"/>
    <w:basedOn w:val="a0"/>
    <w:link w:val="af1"/>
    <w:rsid w:val="00E20637"/>
    <w:rPr>
      <w:rFonts w:ascii="Times New Roman" w:hAnsi="Times New Roman"/>
      <w:sz w:val="28"/>
      <w:lang w:val="ru-RU"/>
    </w:rPr>
  </w:style>
  <w:style w:type="character" w:styleId="af3">
    <w:name w:val="Strong"/>
    <w:basedOn w:val="a0"/>
    <w:uiPriority w:val="22"/>
    <w:qFormat/>
    <w:rsid w:val="00534D7E"/>
    <w:rPr>
      <w:b/>
      <w:bCs/>
    </w:rPr>
  </w:style>
  <w:style w:type="paragraph" w:styleId="31">
    <w:name w:val="toc 3"/>
    <w:basedOn w:val="a"/>
    <w:next w:val="a"/>
    <w:autoRedefine/>
    <w:uiPriority w:val="39"/>
    <w:unhideWhenUsed/>
    <w:rsid w:val="00D1156B"/>
    <w:pPr>
      <w:tabs>
        <w:tab w:val="right" w:pos="9345"/>
      </w:tabs>
      <w:ind w:left="561"/>
    </w:pPr>
  </w:style>
  <w:style w:type="paragraph" w:styleId="af4">
    <w:name w:val="TOC Heading"/>
    <w:basedOn w:val="1"/>
    <w:next w:val="a"/>
    <w:uiPriority w:val="39"/>
    <w:unhideWhenUsed/>
    <w:qFormat/>
    <w:rsid w:val="002027ED"/>
    <w:pPr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customStyle="1" w:styleId="af5">
    <w:name w:val="Чертежный"/>
    <w:qFormat/>
    <w:rsid w:val="00856BC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6">
    <w:name w:val="header"/>
    <w:basedOn w:val="a"/>
    <w:link w:val="af7"/>
    <w:uiPriority w:val="99"/>
    <w:unhideWhenUsed/>
    <w:rsid w:val="00856BCB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0"/>
    <w:link w:val="af6"/>
    <w:uiPriority w:val="99"/>
    <w:rsid w:val="00856BCB"/>
    <w:rPr>
      <w:rFonts w:ascii="Times New Roman" w:hAnsi="Times New Roman"/>
      <w:sz w:val="28"/>
    </w:rPr>
  </w:style>
  <w:style w:type="paragraph" w:styleId="af8">
    <w:name w:val="footer"/>
    <w:basedOn w:val="a"/>
    <w:link w:val="af9"/>
    <w:uiPriority w:val="99"/>
    <w:unhideWhenUsed/>
    <w:rsid w:val="00856BCB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0"/>
    <w:link w:val="af8"/>
    <w:uiPriority w:val="99"/>
    <w:rsid w:val="00856BCB"/>
    <w:rPr>
      <w:rFonts w:ascii="Times New Roman" w:hAnsi="Times New Roman"/>
      <w:sz w:val="28"/>
    </w:rPr>
  </w:style>
  <w:style w:type="paragraph" w:styleId="afa">
    <w:name w:val="Normal (Web)"/>
    <w:basedOn w:val="a"/>
    <w:uiPriority w:val="99"/>
    <w:semiHidden/>
    <w:unhideWhenUsed/>
    <w:rsid w:val="005F2D5A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</w:rPr>
  </w:style>
  <w:style w:type="paragraph" w:customStyle="1" w:styleId="my-0">
    <w:name w:val="my-0"/>
    <w:basedOn w:val="a"/>
    <w:rsid w:val="00722213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b">
    <w:name w:val="Emphasis"/>
    <w:basedOn w:val="a0"/>
    <w:uiPriority w:val="20"/>
    <w:qFormat/>
    <w:rsid w:val="00A0068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3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visualstudio.microsoft.com/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3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Fruze\Documents\&#1075;&#1086;&#1089;&#1090;&#1099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DF783E-D903-4829-B332-4AFA71DAC0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госты</Template>
  <TotalTime>549</TotalTime>
  <Pages>49</Pages>
  <Words>9638</Words>
  <Characters>54940</Characters>
  <Application>Microsoft Office Word</Application>
  <DocSecurity>0</DocSecurity>
  <Lines>457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iFruze</dc:creator>
  <cp:keywords/>
  <dc:description/>
  <cp:lastModifiedBy>LocalUSer</cp:lastModifiedBy>
  <cp:revision>12</cp:revision>
  <dcterms:created xsi:type="dcterms:W3CDTF">2025-05-04T19:29:00Z</dcterms:created>
  <dcterms:modified xsi:type="dcterms:W3CDTF">2025-05-26T11:16:00Z</dcterms:modified>
</cp:coreProperties>
</file>